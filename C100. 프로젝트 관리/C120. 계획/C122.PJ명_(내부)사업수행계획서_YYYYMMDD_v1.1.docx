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BE0ECD" w14:textId="77777777" w:rsidR="00CC7327" w:rsidRPr="003B01D2" w:rsidRDefault="00CC7327" w:rsidP="00CC7327">
      <w:pPr>
        <w:pStyle w:val="Table"/>
        <w:spacing w:before="0" w:after="0"/>
        <w:jc w:val="both"/>
        <w:rPr>
          <w:rFonts w:asciiTheme="minorEastAsia" w:eastAsiaTheme="minorEastAsia" w:hAnsiTheme="minorEastAsia"/>
          <w:sz w:val="20"/>
          <w:lang w:eastAsia="ko-KR"/>
        </w:rPr>
      </w:pPr>
      <w:bookmarkStart w:id="1" w:name="_Hlk13830234"/>
      <w:bookmarkStart w:id="2" w:name="_Toc420242794"/>
      <w:bookmarkEnd w:id="1"/>
    </w:p>
    <w:p w14:paraId="3D4AB786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766F5C7A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293BBB7E" w14:textId="77777777" w:rsidR="00CC7327" w:rsidRPr="003B01D2" w:rsidRDefault="00CC7327" w:rsidP="00CC7327">
      <w:pPr>
        <w:ind w:right="-169"/>
        <w:jc w:val="both"/>
        <w:rPr>
          <w:rFonts w:asciiTheme="minorEastAsia" w:eastAsiaTheme="minorEastAsia" w:hAnsiTheme="minorEastAsia"/>
          <w:sz w:val="20"/>
        </w:rPr>
      </w:pPr>
    </w:p>
    <w:p w14:paraId="73949E52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278AAFEB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0E8B953A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</w:rPr>
      </w:pPr>
    </w:p>
    <w:p w14:paraId="1BE89728" w14:textId="77777777" w:rsidR="00CC7327" w:rsidRPr="003B01D2" w:rsidRDefault="00CC7327" w:rsidP="00CC7327">
      <w:pPr>
        <w:pStyle w:val="TitlePageTopBorder"/>
        <w:ind w:left="0"/>
        <w:jc w:val="both"/>
        <w:rPr>
          <w:rFonts w:asciiTheme="minorEastAsia" w:eastAsiaTheme="minorEastAsia" w:hAnsiTheme="minorEastAsia"/>
          <w:sz w:val="20"/>
        </w:rPr>
      </w:pPr>
    </w:p>
    <w:p w14:paraId="44FB9F24" w14:textId="77777777" w:rsidR="00CC7327" w:rsidRPr="003B01D2" w:rsidRDefault="00CC7327" w:rsidP="00CC7327">
      <w:pPr>
        <w:pStyle w:val="TitlePageHeader"/>
        <w:ind w:left="0"/>
        <w:jc w:val="center"/>
        <w:rPr>
          <w:rFonts w:asciiTheme="minorEastAsia" w:eastAsiaTheme="minorEastAsia" w:hAnsiTheme="minorEastAsia"/>
          <w:sz w:val="56"/>
          <w:szCs w:val="44"/>
          <w:lang w:eastAsia="ko-KR"/>
        </w:rPr>
      </w:pPr>
      <w:r w:rsidRPr="003B01D2">
        <w:rPr>
          <w:rFonts w:asciiTheme="minorEastAsia" w:eastAsiaTheme="minorEastAsia" w:hAnsiTheme="minorEastAsia"/>
          <w:sz w:val="56"/>
          <w:szCs w:val="44"/>
          <w:lang w:eastAsia="ko-KR"/>
        </w:rPr>
        <w:t xml:space="preserve">프로젝트 </w:t>
      </w:r>
      <w:r w:rsidRPr="003B01D2">
        <w:rPr>
          <w:rFonts w:asciiTheme="minorEastAsia" w:eastAsiaTheme="minorEastAsia" w:hAnsiTheme="minorEastAsia" w:hint="eastAsia"/>
          <w:sz w:val="56"/>
          <w:szCs w:val="44"/>
          <w:lang w:eastAsia="ko-KR"/>
        </w:rPr>
        <w:t xml:space="preserve">수행 </w:t>
      </w:r>
      <w:r w:rsidRPr="003B01D2">
        <w:rPr>
          <w:rFonts w:asciiTheme="minorEastAsia" w:eastAsiaTheme="minorEastAsia" w:hAnsiTheme="minorEastAsia"/>
          <w:sz w:val="56"/>
          <w:szCs w:val="44"/>
          <w:lang w:eastAsia="ko-KR"/>
        </w:rPr>
        <w:t>계획서</w:t>
      </w:r>
    </w:p>
    <w:p w14:paraId="0414F81B" w14:textId="3534CF38" w:rsidR="00CC7327" w:rsidRPr="003B01D2" w:rsidRDefault="00C65C72" w:rsidP="00CC7327">
      <w:pPr>
        <w:pStyle w:val="TitlePageHeader"/>
        <w:ind w:left="0"/>
        <w:jc w:val="center"/>
        <w:rPr>
          <w:rFonts w:asciiTheme="minorEastAsia" w:eastAsiaTheme="minorEastAsia" w:hAnsiTheme="minorEastAsia"/>
          <w:sz w:val="40"/>
          <w:szCs w:val="40"/>
          <w:lang w:eastAsia="ko-KR"/>
        </w:rPr>
      </w:pPr>
      <w:r>
        <w:rPr>
          <w:rFonts w:asciiTheme="minorEastAsia" w:eastAsiaTheme="minorEastAsia" w:hAnsiTheme="minorEastAsia" w:hint="eastAsia"/>
          <w:sz w:val="40"/>
          <w:szCs w:val="40"/>
          <w:lang w:eastAsia="ko-KR"/>
        </w:rPr>
        <w:t>통합</w:t>
      </w:r>
      <w:r w:rsidR="00D75155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 </w:t>
      </w:r>
      <w:r w:rsidR="0000777F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그룹웨어 </w:t>
      </w:r>
      <w:r w:rsidR="009526D0">
        <w:rPr>
          <w:rFonts w:asciiTheme="minorEastAsia" w:eastAsiaTheme="minorEastAsia" w:hAnsiTheme="minorEastAsia" w:hint="eastAsia"/>
          <w:sz w:val="40"/>
          <w:szCs w:val="40"/>
          <w:lang w:eastAsia="ko-KR"/>
        </w:rPr>
        <w:t xml:space="preserve">시스템 </w:t>
      </w:r>
      <w:r>
        <w:rPr>
          <w:rFonts w:asciiTheme="minorEastAsia" w:eastAsiaTheme="minorEastAsia" w:hAnsiTheme="minorEastAsia" w:hint="eastAsia"/>
          <w:sz w:val="40"/>
          <w:szCs w:val="40"/>
          <w:lang w:eastAsia="ko-KR"/>
        </w:rPr>
        <w:t>구축</w:t>
      </w:r>
    </w:p>
    <w:p w14:paraId="337ED6FC" w14:textId="77777777" w:rsidR="00CC7327" w:rsidRPr="003B01D2" w:rsidRDefault="00CC7327" w:rsidP="00CC7327">
      <w:pPr>
        <w:pStyle w:val="TitlePageHeader"/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240A5DB6" w14:textId="77777777" w:rsidR="00CC7327" w:rsidRPr="00B1743B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CB9D2A1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3FD23737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7E9D12D1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6AE7D3F5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5ABB5DE8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610E6984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p w14:paraId="00F2DDCD" w14:textId="77777777" w:rsidR="00CC7327" w:rsidRPr="003B01D2" w:rsidRDefault="00CC7327" w:rsidP="00CC7327">
      <w:pPr>
        <w:jc w:val="both"/>
        <w:rPr>
          <w:rFonts w:asciiTheme="minorEastAsia" w:eastAsiaTheme="minorEastAsia" w:hAnsiTheme="minorEastAsia"/>
          <w:sz w:val="20"/>
          <w:lang w:eastAsia="ko-KR"/>
        </w:rPr>
      </w:pPr>
    </w:p>
    <w:tbl>
      <w:tblPr>
        <w:tblW w:w="985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31"/>
        <w:gridCol w:w="2836"/>
        <w:gridCol w:w="3686"/>
      </w:tblGrid>
      <w:tr w:rsidR="00CC7327" w:rsidRPr="003B01D2" w14:paraId="3D0EE197" w14:textId="77777777" w:rsidTr="00233E5B">
        <w:tc>
          <w:tcPr>
            <w:tcW w:w="3331" w:type="dxa"/>
          </w:tcPr>
          <w:p w14:paraId="0033A3B8" w14:textId="77777777" w:rsidR="00CC7327" w:rsidRPr="003B01D2" w:rsidRDefault="00CC7327" w:rsidP="00233E5B">
            <w:pPr>
              <w:pStyle w:val="Table"/>
              <w:spacing w:before="0" w:after="0"/>
              <w:jc w:val="both"/>
              <w:rPr>
                <w:rStyle w:val="CharacterUserEntry"/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2836" w:type="dxa"/>
          </w:tcPr>
          <w:p w14:paraId="581C7DB2" w14:textId="77777777" w:rsidR="00CC7327" w:rsidRPr="003B01D2" w:rsidRDefault="00CC7327" w:rsidP="00233E5B">
            <w:pPr>
              <w:pStyle w:val="Table"/>
              <w:spacing w:before="0" w:after="0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3686" w:type="dxa"/>
          </w:tcPr>
          <w:p w14:paraId="580EEF50" w14:textId="77777777" w:rsidR="00CC7327" w:rsidRPr="003B01D2" w:rsidRDefault="00CC7327" w:rsidP="00233E5B">
            <w:pPr>
              <w:pStyle w:val="TableSmall"/>
              <w:jc w:val="both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㈜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>코비젼</w:t>
            </w:r>
          </w:p>
          <w:p w14:paraId="4FFFB5BD" w14:textId="77777777" w:rsidR="00CC7327" w:rsidRPr="003B01D2" w:rsidRDefault="00CC7327" w:rsidP="00233E5B">
            <w:pPr>
              <w:pStyle w:val="TableSmall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 xml:space="preserve">서울시 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 xml:space="preserve">강서구 마곡중앙8로 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7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 xml:space="preserve">길 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11(</w:t>
            </w:r>
            <w:r w:rsidRPr="003B01D2">
              <w:rPr>
                <w:rStyle w:val="CharacterUserEntry"/>
                <w:rFonts w:asciiTheme="minorEastAsia" w:eastAsiaTheme="minorEastAsia" w:hAnsiTheme="minorEastAsia" w:hint="eastAsia"/>
                <w:color w:val="auto"/>
                <w:sz w:val="20"/>
                <w:lang w:eastAsia="ko-KR"/>
              </w:rPr>
              <w:t>마곡동)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 xml:space="preserve"> D&amp;C CAMPUS</w:t>
            </w:r>
          </w:p>
          <w:p w14:paraId="1FEC0029" w14:textId="77777777" w:rsidR="00CC7327" w:rsidRPr="003B01D2" w:rsidRDefault="00CC7327" w:rsidP="00233E5B">
            <w:pPr>
              <w:pStyle w:val="TableSmall"/>
              <w:jc w:val="both"/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</w:pPr>
          </w:p>
          <w:p w14:paraId="3BCED8F8" w14:textId="099848FC" w:rsidR="00CC7327" w:rsidRPr="003B01D2" w:rsidRDefault="00CC7327" w:rsidP="00233E5B">
            <w:pPr>
              <w:pStyle w:val="TableSmall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  <w:proofErr w:type="gramStart"/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>작성자 :</w:t>
            </w:r>
            <w:proofErr w:type="gramEnd"/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 xml:space="preserve"> </w:t>
            </w:r>
            <w:r w:rsidR="00726FD9">
              <w:rPr>
                <w:rFonts w:asciiTheme="minorEastAsia" w:eastAsiaTheme="minorEastAsia" w:hAnsiTheme="minorEastAsia" w:hint="eastAsia"/>
                <w:sz w:val="20"/>
                <w:lang w:eastAsia="ko-KR"/>
              </w:rPr>
              <w:t>이름</w:t>
            </w:r>
          </w:p>
          <w:p w14:paraId="09668527" w14:textId="34021016" w:rsidR="00CC7327" w:rsidRPr="003B01D2" w:rsidRDefault="00CC7327" w:rsidP="00233E5B">
            <w:pPr>
              <w:pStyle w:val="TableSmall"/>
              <w:jc w:val="both"/>
              <w:rPr>
                <w:rFonts w:asciiTheme="minorEastAsia" w:eastAsiaTheme="minorEastAsia" w:hAnsiTheme="minorEastAsia"/>
                <w:sz w:val="20"/>
                <w:lang w:eastAsia="ko-KR"/>
              </w:rPr>
            </w:pPr>
            <w:r w:rsidRPr="003B01D2">
              <w:rPr>
                <w:rFonts w:asciiTheme="minorEastAsia" w:eastAsiaTheme="minorEastAsia" w:hAnsiTheme="minorEastAsia"/>
                <w:sz w:val="20"/>
                <w:lang w:eastAsia="ko-KR"/>
              </w:rPr>
              <w:t>작성일자:</w:t>
            </w:r>
            <w:r w:rsidRPr="003B01D2">
              <w:rPr>
                <w:rFonts w:asciiTheme="minorEastAsia" w:eastAsiaTheme="minorEastAsia" w:hAnsiTheme="minorEastAsia" w:hint="eastAsia"/>
                <w:sz w:val="20"/>
                <w:lang w:eastAsia="ko-KR"/>
              </w:rPr>
              <w:t xml:space="preserve"> </w:t>
            </w:r>
            <w:r w:rsidR="0037032D">
              <w:rPr>
                <w:rFonts w:asciiTheme="minorEastAsia" w:eastAsiaTheme="minorEastAsia" w:hAnsiTheme="minorEastAsia"/>
                <w:sz w:val="20"/>
                <w:lang w:eastAsia="ko-KR"/>
              </w:rPr>
              <w:t>20</w:t>
            </w:r>
            <w:r w:rsidR="00C65C72">
              <w:rPr>
                <w:rFonts w:asciiTheme="minorEastAsia" w:eastAsiaTheme="minorEastAsia" w:hAnsiTheme="minorEastAsia"/>
                <w:sz w:val="20"/>
                <w:lang w:eastAsia="ko-KR"/>
              </w:rPr>
              <w:t>20</w:t>
            </w:r>
            <w:r w:rsidR="0037032D">
              <w:rPr>
                <w:rFonts w:asciiTheme="minorEastAsia" w:eastAsiaTheme="minorEastAsia" w:hAnsiTheme="minorEastAsia"/>
                <w:sz w:val="20"/>
                <w:lang w:eastAsia="ko-KR"/>
              </w:rPr>
              <w:t>.0</w:t>
            </w:r>
            <w:r w:rsidR="00593B4F">
              <w:rPr>
                <w:rFonts w:asciiTheme="minorEastAsia" w:eastAsiaTheme="minorEastAsia" w:hAnsiTheme="minorEastAsia"/>
                <w:sz w:val="20"/>
                <w:lang w:eastAsia="ko-KR"/>
              </w:rPr>
              <w:t>3</w:t>
            </w:r>
            <w:r w:rsidR="0037032D">
              <w:rPr>
                <w:rFonts w:asciiTheme="minorEastAsia" w:eastAsiaTheme="minorEastAsia" w:hAnsiTheme="minorEastAsia"/>
                <w:sz w:val="20"/>
                <w:lang w:eastAsia="ko-KR"/>
              </w:rPr>
              <w:t>.</w:t>
            </w:r>
            <w:r w:rsidR="00593B4F">
              <w:rPr>
                <w:rFonts w:asciiTheme="minorEastAsia" w:eastAsiaTheme="minorEastAsia" w:hAnsiTheme="minorEastAsia"/>
                <w:sz w:val="20"/>
                <w:lang w:eastAsia="ko-KR"/>
              </w:rPr>
              <w:t>1</w:t>
            </w:r>
            <w:r w:rsidR="00D01877">
              <w:rPr>
                <w:rFonts w:asciiTheme="minorEastAsia" w:eastAsiaTheme="minorEastAsia" w:hAnsiTheme="minorEastAsia"/>
                <w:sz w:val="20"/>
                <w:lang w:eastAsia="ko-KR"/>
              </w:rPr>
              <w:t>8</w:t>
            </w:r>
            <w:r w:rsidRPr="003B01D2">
              <w:rPr>
                <w:rStyle w:val="CharacterUserEntry"/>
                <w:rFonts w:asciiTheme="minorEastAsia" w:eastAsiaTheme="minorEastAsia" w:hAnsiTheme="minorEastAsia"/>
                <w:color w:val="auto"/>
                <w:sz w:val="20"/>
                <w:lang w:eastAsia="ko-KR"/>
              </w:rPr>
              <w:t>.</w:t>
            </w:r>
          </w:p>
        </w:tc>
      </w:tr>
    </w:tbl>
    <w:p w14:paraId="7EF12F13" w14:textId="77777777" w:rsidR="00CC7327" w:rsidRPr="00CC7327" w:rsidRDefault="00CC7327" w:rsidP="00CC7327">
      <w:pPr>
        <w:jc w:val="both"/>
        <w:rPr>
          <w:rFonts w:ascii="맑은 고딕" w:eastAsia="맑은 고딕" w:hAnsi="맑은 고딕"/>
          <w:sz w:val="20"/>
          <w:lang w:eastAsia="ko-KR"/>
        </w:rPr>
      </w:pPr>
    </w:p>
    <w:p w14:paraId="05A7E836" w14:textId="77777777" w:rsidR="00CC7327" w:rsidRDefault="00CC7327" w:rsidP="00CC7327">
      <w:pPr>
        <w:rPr>
          <w:rFonts w:ascii="맑은 고딕" w:eastAsia="맑은 고딕" w:hAnsi="맑은 고딕"/>
          <w:b/>
          <w:sz w:val="32"/>
          <w:szCs w:val="32"/>
          <w:lang w:eastAsia="ko-KR"/>
        </w:rPr>
      </w:pPr>
    </w:p>
    <w:p w14:paraId="15842049" w14:textId="77777777" w:rsidR="00CC7327" w:rsidRDefault="00CC7327" w:rsidP="00CC7327">
      <w:pPr>
        <w:rPr>
          <w:rFonts w:ascii="맑은 고딕" w:eastAsia="맑은 고딕" w:hAnsi="맑은 고딕"/>
          <w:b/>
          <w:sz w:val="32"/>
          <w:szCs w:val="32"/>
          <w:lang w:eastAsia="ko-KR"/>
        </w:rPr>
      </w:pPr>
    </w:p>
    <w:p w14:paraId="08D73AA2" w14:textId="77777777" w:rsidR="0037032D" w:rsidRDefault="0037032D" w:rsidP="00CC7327">
      <w:pPr>
        <w:rPr>
          <w:rFonts w:ascii="맑은 고딕" w:eastAsia="맑은 고딕" w:hAnsi="맑은 고딕"/>
          <w:b/>
          <w:sz w:val="32"/>
          <w:szCs w:val="32"/>
          <w:lang w:eastAsia="ko-KR"/>
        </w:rPr>
        <w:sectPr w:rsidR="0037032D" w:rsidSect="00917F9E">
          <w:footerReference w:type="default" r:id="rId11"/>
          <w:pgSz w:w="11907" w:h="16840" w:code="9"/>
          <w:pgMar w:top="1440" w:right="1225" w:bottom="1440" w:left="1196" w:header="737" w:footer="578" w:gutter="0"/>
          <w:cols w:space="720"/>
          <w:docGrid w:linePitch="245"/>
        </w:sectPr>
      </w:pPr>
    </w:p>
    <w:p w14:paraId="43F10F79" w14:textId="77777777" w:rsidR="0003539C" w:rsidRPr="001977F4" w:rsidRDefault="0003539C" w:rsidP="001977F4">
      <w:pPr>
        <w:spacing w:before="240"/>
        <w:jc w:val="center"/>
        <w:rPr>
          <w:rFonts w:ascii="맑은 고딕" w:eastAsia="맑은 고딕" w:hAnsi="맑은 고딕"/>
          <w:b/>
          <w:sz w:val="20"/>
          <w:lang w:eastAsia="ko-KR"/>
        </w:rPr>
      </w:pPr>
      <w:r w:rsidRPr="001977F4">
        <w:rPr>
          <w:rFonts w:ascii="맑은 고딕" w:eastAsia="맑은 고딕" w:hAnsi="맑은 고딕" w:hint="eastAsia"/>
          <w:b/>
          <w:sz w:val="36"/>
          <w:szCs w:val="36"/>
          <w:lang w:eastAsia="ko-KR"/>
        </w:rPr>
        <w:lastRenderedPageBreak/>
        <w:t>개정이력</w:t>
      </w:r>
    </w:p>
    <w:p w14:paraId="11EB7EC2" w14:textId="77777777" w:rsidR="001977F4" w:rsidRPr="001977F4" w:rsidRDefault="001977F4" w:rsidP="001977F4">
      <w:pPr>
        <w:spacing w:before="240"/>
        <w:jc w:val="center"/>
        <w:rPr>
          <w:rFonts w:ascii="맑은 고딕" w:eastAsia="맑은 고딕" w:hAnsi="맑은 고딕"/>
          <w:b/>
          <w:sz w:val="20"/>
          <w:lang w:eastAsia="ko-KR"/>
        </w:rPr>
      </w:pPr>
    </w:p>
    <w:tbl>
      <w:tblPr>
        <w:tblW w:w="9621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1"/>
        <w:gridCol w:w="4678"/>
        <w:gridCol w:w="1559"/>
        <w:gridCol w:w="1843"/>
      </w:tblGrid>
      <w:tr w:rsidR="0003539C" w:rsidRPr="00385F72" w14:paraId="316D02F0" w14:textId="77777777" w:rsidTr="001977F4">
        <w:tc>
          <w:tcPr>
            <w:tcW w:w="1541" w:type="dxa"/>
            <w:shd w:val="clear" w:color="auto" w:fill="D9D9D9"/>
          </w:tcPr>
          <w:p w14:paraId="126A9E3D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개정번호</w:t>
            </w:r>
            <w:proofErr w:type="spellEnd"/>
          </w:p>
        </w:tc>
        <w:tc>
          <w:tcPr>
            <w:tcW w:w="4678" w:type="dxa"/>
            <w:shd w:val="clear" w:color="auto" w:fill="D9D9D9"/>
          </w:tcPr>
          <w:p w14:paraId="1F4541C2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제.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</w:t>
            </w:r>
            <w:proofErr w:type="spellEnd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 xml:space="preserve"> 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페이지</w:t>
            </w:r>
            <w:proofErr w:type="spellEnd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 xml:space="preserve"> 및 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내용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3EF880C6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작성자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5E7108D7" w14:textId="77777777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color w:val="000000"/>
                <w:sz w:val="20"/>
              </w:rPr>
            </w:pPr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제.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개정</w:t>
            </w:r>
            <w:proofErr w:type="spellEnd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 xml:space="preserve"> </w:t>
            </w:r>
            <w:proofErr w:type="spellStart"/>
            <w:r w:rsidRPr="009F368F">
              <w:rPr>
                <w:rFonts w:asciiTheme="minorEastAsia" w:eastAsiaTheme="minorEastAsia" w:hAnsiTheme="minorEastAsia" w:hint="eastAsia"/>
                <w:b/>
                <w:color w:val="000000"/>
                <w:sz w:val="20"/>
              </w:rPr>
              <w:t>일자</w:t>
            </w:r>
            <w:proofErr w:type="spellEnd"/>
          </w:p>
        </w:tc>
      </w:tr>
      <w:tr w:rsidR="0003539C" w:rsidRPr="00385F72" w14:paraId="6B386ED0" w14:textId="77777777" w:rsidTr="001977F4">
        <w:tc>
          <w:tcPr>
            <w:tcW w:w="1541" w:type="dxa"/>
          </w:tcPr>
          <w:p w14:paraId="3E167B11" w14:textId="77777777" w:rsidR="0003539C" w:rsidRPr="009F368F" w:rsidRDefault="00C947F2" w:rsidP="00233E5B">
            <w:pPr>
              <w:pStyle w:val="blankpage"/>
              <w:pageBreakBefore w:val="0"/>
              <w:widowControl/>
              <w:spacing w:before="0" w:after="0" w:line="276" w:lineRule="auto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</w:t>
            </w:r>
            <w:r w:rsidR="0037032D">
              <w:rPr>
                <w:rFonts w:asciiTheme="minorEastAsia" w:eastAsiaTheme="minorEastAsia" w:hAnsiTheme="minorEastAsia" w:hint="eastAsia"/>
                <w:color w:val="000000"/>
              </w:rPr>
              <w:t>.1</w:t>
            </w:r>
          </w:p>
        </w:tc>
        <w:tc>
          <w:tcPr>
            <w:tcW w:w="4678" w:type="dxa"/>
          </w:tcPr>
          <w:p w14:paraId="7F7C18C2" w14:textId="77777777" w:rsidR="0003539C" w:rsidRPr="009F368F" w:rsidRDefault="00E37145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  <w:lang w:eastAsia="ko-KR"/>
              </w:rPr>
              <w:t>최초 작성</w:t>
            </w:r>
          </w:p>
        </w:tc>
        <w:tc>
          <w:tcPr>
            <w:tcW w:w="1559" w:type="dxa"/>
          </w:tcPr>
          <w:p w14:paraId="56CEC5A8" w14:textId="32A46089" w:rsidR="0003539C" w:rsidRPr="009F368F" w:rsidRDefault="00726FD9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20"/>
                <w:lang w:eastAsia="ko-KR"/>
              </w:rPr>
              <w:t>P</w:t>
            </w:r>
            <w:r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  <w:t>M</w:t>
            </w:r>
          </w:p>
        </w:tc>
        <w:tc>
          <w:tcPr>
            <w:tcW w:w="1843" w:type="dxa"/>
          </w:tcPr>
          <w:p w14:paraId="5581AF8C" w14:textId="64FA4916" w:rsidR="0003539C" w:rsidRPr="009F368F" w:rsidRDefault="0003539C" w:rsidP="00233E5B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</w:rPr>
            </w:pP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20</w:t>
            </w:r>
            <w:r w:rsidR="00C65C72">
              <w:rPr>
                <w:rFonts w:asciiTheme="minorEastAsia" w:eastAsiaTheme="minorEastAsia" w:hAnsiTheme="minorEastAsia"/>
                <w:color w:val="000000"/>
                <w:sz w:val="20"/>
              </w:rPr>
              <w:t>20</w:t>
            </w: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-0</w:t>
            </w:r>
            <w:r w:rsidR="00C65C72">
              <w:rPr>
                <w:rFonts w:asciiTheme="minorEastAsia" w:eastAsiaTheme="minorEastAsia" w:hAnsiTheme="minorEastAsia"/>
                <w:color w:val="000000"/>
                <w:sz w:val="20"/>
              </w:rPr>
              <w:t>2</w:t>
            </w:r>
            <w:r>
              <w:rPr>
                <w:rFonts w:asciiTheme="minorEastAsia" w:eastAsiaTheme="minorEastAsia" w:hAnsiTheme="minorEastAsia"/>
                <w:color w:val="000000"/>
                <w:sz w:val="20"/>
              </w:rPr>
              <w:t>-</w:t>
            </w:r>
            <w:r w:rsidR="00C65C72">
              <w:rPr>
                <w:rFonts w:asciiTheme="minorEastAsia" w:eastAsiaTheme="minorEastAsia" w:hAnsiTheme="minorEastAsia"/>
                <w:color w:val="000000"/>
                <w:sz w:val="20"/>
              </w:rPr>
              <w:t>19</w:t>
            </w:r>
          </w:p>
        </w:tc>
      </w:tr>
      <w:tr w:rsidR="009E6198" w:rsidRPr="00385F72" w14:paraId="4AEDD7CC" w14:textId="77777777" w:rsidTr="001977F4">
        <w:tc>
          <w:tcPr>
            <w:tcW w:w="1541" w:type="dxa"/>
          </w:tcPr>
          <w:p w14:paraId="6F002369" w14:textId="3E086055" w:rsidR="009E6198" w:rsidRPr="009F368F" w:rsidRDefault="009E6198" w:rsidP="009E6198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35B6B1A" w14:textId="61E58ABD" w:rsidR="009E6198" w:rsidRPr="009F368F" w:rsidRDefault="009E6198" w:rsidP="009E6198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1528BD4F" w14:textId="14176E0C" w:rsidR="009E6198" w:rsidRPr="009F368F" w:rsidRDefault="009E6198" w:rsidP="009E6198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6F332B9" w14:textId="6255E3F7" w:rsidR="009E6198" w:rsidRPr="009F368F" w:rsidRDefault="009E6198" w:rsidP="009E6198">
            <w:pPr>
              <w:spacing w:line="276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lang w:eastAsia="ko-KR"/>
              </w:rPr>
            </w:pPr>
          </w:p>
        </w:tc>
      </w:tr>
      <w:tr w:rsidR="00A43D06" w:rsidRPr="00385F72" w14:paraId="530C16B7" w14:textId="77777777" w:rsidTr="001977F4">
        <w:tc>
          <w:tcPr>
            <w:tcW w:w="1541" w:type="dxa"/>
          </w:tcPr>
          <w:p w14:paraId="217C78DD" w14:textId="563A1F05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3F358243" w14:textId="4E1D545C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2D3253A" w14:textId="4345215A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947D039" w14:textId="62647764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3387E1B" w14:textId="77777777" w:rsidTr="001977F4">
        <w:tc>
          <w:tcPr>
            <w:tcW w:w="1541" w:type="dxa"/>
          </w:tcPr>
          <w:p w14:paraId="11D04C91" w14:textId="645DC6CE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F16013B" w14:textId="096AE19C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A3A3B3C" w14:textId="30355782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6FF1794" w14:textId="0EC4D53E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92EABE6" w14:textId="77777777" w:rsidTr="001977F4">
        <w:tc>
          <w:tcPr>
            <w:tcW w:w="1541" w:type="dxa"/>
          </w:tcPr>
          <w:p w14:paraId="194A96AC" w14:textId="05211FAD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5D82F530" w14:textId="7A96C56F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4050ED4" w14:textId="3E4BBCCC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1168D11" w14:textId="7CA0C252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7B90F9E" w14:textId="77777777" w:rsidTr="001977F4">
        <w:tc>
          <w:tcPr>
            <w:tcW w:w="1541" w:type="dxa"/>
          </w:tcPr>
          <w:p w14:paraId="3E8597E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2620803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47E3598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7EF706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BD7AB24" w14:textId="77777777" w:rsidTr="001977F4">
        <w:tc>
          <w:tcPr>
            <w:tcW w:w="1541" w:type="dxa"/>
          </w:tcPr>
          <w:p w14:paraId="5198EA5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263633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69E35EF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2BE5BE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2A1F7809" w14:textId="77777777" w:rsidTr="001977F4">
        <w:tc>
          <w:tcPr>
            <w:tcW w:w="1541" w:type="dxa"/>
          </w:tcPr>
          <w:p w14:paraId="4BCD6D3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22E337B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1DE0AF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3E56FC7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0BE7D57D" w14:textId="77777777" w:rsidTr="001977F4">
        <w:tc>
          <w:tcPr>
            <w:tcW w:w="1541" w:type="dxa"/>
          </w:tcPr>
          <w:p w14:paraId="144CBAD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5EA8FEE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1447EF9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26BF172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1619CE30" w14:textId="77777777" w:rsidTr="001977F4">
        <w:tc>
          <w:tcPr>
            <w:tcW w:w="1541" w:type="dxa"/>
          </w:tcPr>
          <w:p w14:paraId="57F5D73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0D4EBC7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20A0E66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7B356E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21022EF2" w14:textId="77777777" w:rsidTr="001977F4">
        <w:tc>
          <w:tcPr>
            <w:tcW w:w="1541" w:type="dxa"/>
          </w:tcPr>
          <w:p w14:paraId="7707BAF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7E9D548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74C17A9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3D87E25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561A6F48" w14:textId="77777777" w:rsidTr="001977F4">
        <w:tc>
          <w:tcPr>
            <w:tcW w:w="1541" w:type="dxa"/>
          </w:tcPr>
          <w:p w14:paraId="6BCFB48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1A4CBAB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0CA3D01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037261B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7D65EC96" w14:textId="77777777" w:rsidTr="001977F4">
        <w:tc>
          <w:tcPr>
            <w:tcW w:w="1541" w:type="dxa"/>
          </w:tcPr>
          <w:p w14:paraId="4F2C0EE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68445D0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21B2B13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F45374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46A2730C" w14:textId="77777777" w:rsidTr="001977F4">
        <w:tc>
          <w:tcPr>
            <w:tcW w:w="1541" w:type="dxa"/>
          </w:tcPr>
          <w:p w14:paraId="4A32423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0523C88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48CF7BA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5AC8063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64D8A0C0" w14:textId="77777777" w:rsidTr="001977F4">
        <w:tc>
          <w:tcPr>
            <w:tcW w:w="1541" w:type="dxa"/>
          </w:tcPr>
          <w:p w14:paraId="612466C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4678" w:type="dxa"/>
          </w:tcPr>
          <w:p w14:paraId="4C86DA5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559" w:type="dxa"/>
          </w:tcPr>
          <w:p w14:paraId="6C725E5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  <w:tc>
          <w:tcPr>
            <w:tcW w:w="1843" w:type="dxa"/>
          </w:tcPr>
          <w:p w14:paraId="7A99442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sz w:val="20"/>
                <w:lang w:eastAsia="ko-KR"/>
              </w:rPr>
            </w:pPr>
          </w:p>
        </w:tc>
      </w:tr>
      <w:tr w:rsidR="00A43D06" w:rsidRPr="00385F72" w14:paraId="3BC59AE0" w14:textId="77777777" w:rsidTr="001977F4">
        <w:tc>
          <w:tcPr>
            <w:tcW w:w="1541" w:type="dxa"/>
            <w:shd w:val="clear" w:color="auto" w:fill="auto"/>
          </w:tcPr>
          <w:p w14:paraId="659BC71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2431489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11BAD28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472A45D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528568F2" w14:textId="77777777" w:rsidTr="001977F4">
        <w:tc>
          <w:tcPr>
            <w:tcW w:w="1541" w:type="dxa"/>
            <w:shd w:val="clear" w:color="auto" w:fill="auto"/>
          </w:tcPr>
          <w:p w14:paraId="26D35A7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15417D7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0C760A1B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76E6E2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D83F2F2" w14:textId="77777777" w:rsidTr="001977F4">
        <w:tc>
          <w:tcPr>
            <w:tcW w:w="1541" w:type="dxa"/>
            <w:shd w:val="clear" w:color="auto" w:fill="auto"/>
          </w:tcPr>
          <w:p w14:paraId="6317F96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29C70CE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5446CDC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3B50957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D32608D" w14:textId="77777777" w:rsidTr="001977F4">
        <w:tc>
          <w:tcPr>
            <w:tcW w:w="1541" w:type="dxa"/>
            <w:shd w:val="clear" w:color="auto" w:fill="auto"/>
          </w:tcPr>
          <w:p w14:paraId="6A0BDE2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6456F08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6578F1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181949D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485ACF8" w14:textId="77777777" w:rsidTr="001977F4">
        <w:tc>
          <w:tcPr>
            <w:tcW w:w="1541" w:type="dxa"/>
            <w:shd w:val="clear" w:color="auto" w:fill="auto"/>
          </w:tcPr>
          <w:p w14:paraId="30AEB17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8DB6E4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5521CB1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0C7A226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DBC7FA3" w14:textId="77777777" w:rsidTr="001977F4">
        <w:tc>
          <w:tcPr>
            <w:tcW w:w="1541" w:type="dxa"/>
            <w:shd w:val="clear" w:color="auto" w:fill="auto"/>
          </w:tcPr>
          <w:p w14:paraId="574975BE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836D71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2AE6316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C01D7B1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0DB813B9" w14:textId="77777777" w:rsidTr="001977F4">
        <w:tc>
          <w:tcPr>
            <w:tcW w:w="1541" w:type="dxa"/>
            <w:shd w:val="clear" w:color="auto" w:fill="auto"/>
          </w:tcPr>
          <w:p w14:paraId="53795DF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7217A194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0F9E8F7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0F2CD3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313DD4F9" w14:textId="77777777" w:rsidTr="001977F4">
        <w:tc>
          <w:tcPr>
            <w:tcW w:w="1541" w:type="dxa"/>
            <w:shd w:val="clear" w:color="auto" w:fill="auto"/>
          </w:tcPr>
          <w:p w14:paraId="69D9580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5212EAB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3AC471EF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1D53C1C8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597D6CC6" w14:textId="77777777" w:rsidTr="001977F4">
        <w:tc>
          <w:tcPr>
            <w:tcW w:w="1541" w:type="dxa"/>
            <w:shd w:val="clear" w:color="auto" w:fill="auto"/>
          </w:tcPr>
          <w:p w14:paraId="2C201A9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66A8ED4B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9A4394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C371DC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692D41A8" w14:textId="77777777" w:rsidTr="001977F4">
        <w:tc>
          <w:tcPr>
            <w:tcW w:w="1541" w:type="dxa"/>
            <w:shd w:val="clear" w:color="auto" w:fill="auto"/>
          </w:tcPr>
          <w:p w14:paraId="3BC2C4D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3A064EF0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1F0F171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20F4C4C3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41AEA95C" w14:textId="77777777" w:rsidTr="001977F4">
        <w:tc>
          <w:tcPr>
            <w:tcW w:w="1541" w:type="dxa"/>
            <w:shd w:val="clear" w:color="auto" w:fill="auto"/>
          </w:tcPr>
          <w:p w14:paraId="083CBB8D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1CF3CAD2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4FB88F6A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7662A707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  <w:tr w:rsidR="00A43D06" w:rsidRPr="00385F72" w14:paraId="17CCFE2A" w14:textId="77777777" w:rsidTr="001977F4">
        <w:tc>
          <w:tcPr>
            <w:tcW w:w="1541" w:type="dxa"/>
            <w:shd w:val="clear" w:color="auto" w:fill="auto"/>
          </w:tcPr>
          <w:p w14:paraId="64A404F6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4678" w:type="dxa"/>
            <w:shd w:val="clear" w:color="auto" w:fill="auto"/>
          </w:tcPr>
          <w:p w14:paraId="035F49B5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559" w:type="dxa"/>
            <w:shd w:val="clear" w:color="auto" w:fill="auto"/>
          </w:tcPr>
          <w:p w14:paraId="799B4D49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  <w:tc>
          <w:tcPr>
            <w:tcW w:w="1843" w:type="dxa"/>
            <w:shd w:val="clear" w:color="auto" w:fill="auto"/>
          </w:tcPr>
          <w:p w14:paraId="55F0F3FC" w14:textId="77777777" w:rsidR="00A43D06" w:rsidRPr="009F368F" w:rsidRDefault="00A43D06" w:rsidP="00A43D06">
            <w:pPr>
              <w:spacing w:line="276" w:lineRule="auto"/>
              <w:jc w:val="center"/>
              <w:rPr>
                <w:rFonts w:asciiTheme="minorEastAsia" w:eastAsiaTheme="minorEastAsia" w:hAnsiTheme="minorEastAsia"/>
                <w:b/>
                <w:sz w:val="20"/>
                <w:lang w:eastAsia="ko-KR"/>
              </w:rPr>
            </w:pPr>
          </w:p>
        </w:tc>
      </w:tr>
    </w:tbl>
    <w:p w14:paraId="4DCC3FFE" w14:textId="77777777" w:rsidR="00AB4AAA" w:rsidRPr="003B01D2" w:rsidRDefault="00957E96" w:rsidP="004E7EBD">
      <w:pPr>
        <w:pStyle w:val="TOCHeading"/>
        <w:jc w:val="center"/>
        <w:rPr>
          <w:rFonts w:asciiTheme="minorEastAsia" w:eastAsiaTheme="minorEastAsia" w:hAnsiTheme="minorEastAsia"/>
          <w:sz w:val="32"/>
          <w:szCs w:val="32"/>
          <w:lang w:eastAsia="ko-KR"/>
        </w:rPr>
      </w:pPr>
      <w:r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lastRenderedPageBreak/>
        <w:t>목</w:t>
      </w:r>
      <w:r w:rsidR="004E7EBD"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t xml:space="preserve">     </w:t>
      </w:r>
      <w:r w:rsidRPr="003B01D2">
        <w:rPr>
          <w:rFonts w:asciiTheme="minorEastAsia" w:eastAsiaTheme="minorEastAsia" w:hAnsiTheme="minorEastAsia" w:hint="eastAsia"/>
          <w:sz w:val="32"/>
          <w:szCs w:val="32"/>
          <w:lang w:eastAsia="ko-KR"/>
        </w:rPr>
        <w:t>차</w:t>
      </w:r>
    </w:p>
    <w:p w14:paraId="065CBF7C" w14:textId="64942FDF" w:rsidR="007D4414" w:rsidRDefault="00AB4AAA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r w:rsidRPr="003B01D2">
        <w:rPr>
          <w:rFonts w:asciiTheme="minorEastAsia" w:eastAsiaTheme="minorEastAsia" w:hAnsiTheme="minorEastAsia"/>
          <w:szCs w:val="20"/>
          <w:lang w:eastAsia="ko-KR"/>
        </w:rPr>
        <w:fldChar w:fldCharType="begin"/>
      </w:r>
      <w:r w:rsidRPr="003B01D2">
        <w:rPr>
          <w:rFonts w:asciiTheme="minorEastAsia" w:eastAsiaTheme="minorEastAsia" w:hAnsiTheme="minorEastAsia"/>
          <w:szCs w:val="20"/>
          <w:lang w:eastAsia="ko-KR"/>
        </w:rPr>
        <w:instrText xml:space="preserve"> TOC \o "1-2" \h \z </w:instrText>
      </w:r>
      <w:r w:rsidRPr="003B01D2">
        <w:rPr>
          <w:rFonts w:asciiTheme="minorEastAsia" w:eastAsiaTheme="minorEastAsia" w:hAnsiTheme="minorEastAsia"/>
          <w:szCs w:val="20"/>
          <w:lang w:eastAsia="ko-KR"/>
        </w:rPr>
        <w:fldChar w:fldCharType="separate"/>
      </w:r>
      <w:hyperlink w:anchor="_Toc35421192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1.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프로젝트 개요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_Toc35421192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4</w:t>
        </w:r>
        <w:r w:rsidR="007D4414">
          <w:rPr>
            <w:webHidden/>
          </w:rPr>
          <w:fldChar w:fldCharType="end"/>
        </w:r>
      </w:hyperlink>
    </w:p>
    <w:p w14:paraId="2F2A9EF0" w14:textId="3BF0DA57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3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1.1.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추진 배경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_Toc35421193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4</w:t>
        </w:r>
        <w:r w:rsidR="007D4414">
          <w:rPr>
            <w:webHidden/>
          </w:rPr>
          <w:fldChar w:fldCharType="end"/>
        </w:r>
      </w:hyperlink>
    </w:p>
    <w:p w14:paraId="11201B15" w14:textId="38EE64BF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4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1.2.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추진 목적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_Toc35421194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4</w:t>
        </w:r>
        <w:r w:rsidR="007D4414">
          <w:rPr>
            <w:webHidden/>
          </w:rPr>
          <w:fldChar w:fldCharType="end"/>
        </w:r>
      </w:hyperlink>
    </w:p>
    <w:p w14:paraId="17BBA975" w14:textId="26BFA63F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5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1.3.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프로젝트 기간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_Toc35421195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4</w:t>
        </w:r>
        <w:r w:rsidR="007D4414">
          <w:rPr>
            <w:webHidden/>
          </w:rPr>
          <w:fldChar w:fldCharType="end"/>
        </w:r>
      </w:hyperlink>
    </w:p>
    <w:p w14:paraId="1560A328" w14:textId="746D2FD4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196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2.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사업 범위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_Toc35421196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5</w:t>
        </w:r>
        <w:r w:rsidR="007D4414">
          <w:rPr>
            <w:webHidden/>
          </w:rPr>
          <w:fldChar w:fldCharType="end"/>
        </w:r>
      </w:hyperlink>
    </w:p>
    <w:p w14:paraId="375FEB1B" w14:textId="1FBE1915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7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2.1.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목표 시스템 구성도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_Toc35421197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5</w:t>
        </w:r>
        <w:r w:rsidR="007D4414">
          <w:rPr>
            <w:webHidden/>
          </w:rPr>
          <w:fldChar w:fldCharType="end"/>
        </w:r>
      </w:hyperlink>
    </w:p>
    <w:p w14:paraId="75CB3FC6" w14:textId="3D3906A2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8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2.2.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시스템 구현 범위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_Toc35421198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6</w:t>
        </w:r>
        <w:r w:rsidR="007D4414">
          <w:rPr>
            <w:webHidden/>
          </w:rPr>
          <w:fldChar w:fldCharType="end"/>
        </w:r>
      </w:hyperlink>
    </w:p>
    <w:p w14:paraId="115A8E63" w14:textId="589A86A3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199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2.3.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H/W 구성도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_Toc35421199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7</w:t>
        </w:r>
        <w:r w:rsidR="007D4414">
          <w:rPr>
            <w:webHidden/>
          </w:rPr>
          <w:fldChar w:fldCharType="end"/>
        </w:r>
      </w:hyperlink>
    </w:p>
    <w:p w14:paraId="5A151E64" w14:textId="43283EF0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0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2.4.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S/W 구성도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_Toc35421200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9</w:t>
        </w:r>
        <w:r w:rsidR="007D4414">
          <w:rPr>
            <w:webHidden/>
          </w:rPr>
          <w:fldChar w:fldCharType="end"/>
        </w:r>
      </w:hyperlink>
    </w:p>
    <w:p w14:paraId="773BC588" w14:textId="493A187F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1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2.5.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도입 소프트웨어 현황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_Toc35421201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10</w:t>
        </w:r>
        <w:r w:rsidR="007D4414">
          <w:rPr>
            <w:webHidden/>
          </w:rPr>
          <w:fldChar w:fldCharType="end"/>
        </w:r>
      </w:hyperlink>
    </w:p>
    <w:p w14:paraId="4B15DF20" w14:textId="2E7914B6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02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3.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세부 구축 내용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_Toc35421202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11</w:t>
        </w:r>
        <w:r w:rsidR="007D4414">
          <w:rPr>
            <w:webHidden/>
          </w:rPr>
          <w:fldChar w:fldCharType="end"/>
        </w:r>
      </w:hyperlink>
    </w:p>
    <w:p w14:paraId="211DBE0C" w14:textId="64B753BF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3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3.1.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업무 기능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_Toc35421203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11</w:t>
        </w:r>
        <w:r w:rsidR="007D4414">
          <w:rPr>
            <w:webHidden/>
          </w:rPr>
          <w:fldChar w:fldCharType="end"/>
        </w:r>
      </w:hyperlink>
    </w:p>
    <w:p w14:paraId="0D1089A9" w14:textId="792A9201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5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3.2.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데이터 마이그레이션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_Toc35421205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14</w:t>
        </w:r>
        <w:r w:rsidR="007D4414">
          <w:rPr>
            <w:webHidden/>
          </w:rPr>
          <w:fldChar w:fldCharType="end"/>
        </w:r>
      </w:hyperlink>
    </w:p>
    <w:p w14:paraId="4E7DCDD1" w14:textId="27C26328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06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4.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자원 계획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_Toc35421206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15</w:t>
        </w:r>
        <w:r w:rsidR="007D4414">
          <w:rPr>
            <w:webHidden/>
          </w:rPr>
          <w:fldChar w:fldCharType="end"/>
        </w:r>
      </w:hyperlink>
    </w:p>
    <w:p w14:paraId="4B4DB852" w14:textId="28244433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7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4.1.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조직도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_Toc35421207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15</w:t>
        </w:r>
        <w:r w:rsidR="007D4414">
          <w:rPr>
            <w:webHidden/>
          </w:rPr>
          <w:fldChar w:fldCharType="end"/>
        </w:r>
      </w:hyperlink>
    </w:p>
    <w:p w14:paraId="7FA5031E" w14:textId="3046318E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8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4.2.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업무 분장 및 인력 투입 계획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_Toc35421208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16</w:t>
        </w:r>
        <w:r w:rsidR="007D4414">
          <w:rPr>
            <w:webHidden/>
          </w:rPr>
          <w:fldChar w:fldCharType="end"/>
        </w:r>
      </w:hyperlink>
    </w:p>
    <w:p w14:paraId="78759439" w14:textId="72344657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09" w:history="1">
        <w:r w:rsidR="007D4414" w:rsidRPr="00DE0885">
          <w:rPr>
            <w:rStyle w:val="af0"/>
            <w:rFonts w:ascii="맑은 고딕" w:eastAsia="맑은 고딕" w:hAnsi="맑은 고딕"/>
          </w:rPr>
          <w:t>4.3.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</w:rPr>
          <w:t>추진 조직 역할과 책임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_Toc35421209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17</w:t>
        </w:r>
        <w:r w:rsidR="007D4414">
          <w:rPr>
            <w:webHidden/>
          </w:rPr>
          <w:fldChar w:fldCharType="end"/>
        </w:r>
      </w:hyperlink>
    </w:p>
    <w:p w14:paraId="51C45880" w14:textId="6B4F3DC1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10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5.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프로젝트 일정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_Toc35421210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18</w:t>
        </w:r>
        <w:r w:rsidR="007D4414">
          <w:rPr>
            <w:webHidden/>
          </w:rPr>
          <w:fldChar w:fldCharType="end"/>
        </w:r>
      </w:hyperlink>
    </w:p>
    <w:p w14:paraId="748401D6" w14:textId="77DAC5F7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1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5.1.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주요 Milestone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_Toc35421211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18</w:t>
        </w:r>
        <w:r w:rsidR="007D4414">
          <w:rPr>
            <w:webHidden/>
          </w:rPr>
          <w:fldChar w:fldCharType="end"/>
        </w:r>
      </w:hyperlink>
    </w:p>
    <w:p w14:paraId="074758B2" w14:textId="07C2E464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2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5.2.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세부 일정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_Toc35421212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18</w:t>
        </w:r>
        <w:r w:rsidR="007D4414">
          <w:rPr>
            <w:webHidden/>
          </w:rPr>
          <w:fldChar w:fldCharType="end"/>
        </w:r>
      </w:hyperlink>
    </w:p>
    <w:p w14:paraId="57225225" w14:textId="5F0AF97C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13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6.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프로젝트 산출물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_Toc35421213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19</w:t>
        </w:r>
        <w:r w:rsidR="007D4414">
          <w:rPr>
            <w:webHidden/>
          </w:rPr>
          <w:fldChar w:fldCharType="end"/>
        </w:r>
      </w:hyperlink>
    </w:p>
    <w:p w14:paraId="5AB63918" w14:textId="2DEC4E8F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4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6.1.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프로젝트 관리 산출물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_Toc35421214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19</w:t>
        </w:r>
        <w:r w:rsidR="007D4414">
          <w:rPr>
            <w:webHidden/>
          </w:rPr>
          <w:fldChar w:fldCharType="end"/>
        </w:r>
      </w:hyperlink>
    </w:p>
    <w:p w14:paraId="1BB93DE4" w14:textId="670B5DA5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5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6.2.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프로젝트 단계별 산출물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_Toc35421215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19</w:t>
        </w:r>
        <w:r w:rsidR="007D4414">
          <w:rPr>
            <w:webHidden/>
          </w:rPr>
          <w:fldChar w:fldCharType="end"/>
        </w:r>
      </w:hyperlink>
    </w:p>
    <w:p w14:paraId="2C880415" w14:textId="29E26293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16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7.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사업수행 세부 일정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_Toc35421216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20</w:t>
        </w:r>
        <w:r w:rsidR="007D4414">
          <w:rPr>
            <w:webHidden/>
          </w:rPr>
          <w:fldChar w:fldCharType="end"/>
        </w:r>
      </w:hyperlink>
    </w:p>
    <w:p w14:paraId="79117291" w14:textId="324B6F50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7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7.1.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사업수행 단계별 일정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_Toc35421217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20</w:t>
        </w:r>
        <w:r w:rsidR="007D4414">
          <w:rPr>
            <w:webHidden/>
          </w:rPr>
          <w:fldChar w:fldCharType="end"/>
        </w:r>
      </w:hyperlink>
    </w:p>
    <w:p w14:paraId="2D6515D2" w14:textId="14F7A4EA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18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8.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의사 소통 계획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_Toc35421218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21</w:t>
        </w:r>
        <w:r w:rsidR="007D4414">
          <w:rPr>
            <w:webHidden/>
          </w:rPr>
          <w:fldChar w:fldCharType="end"/>
        </w:r>
      </w:hyperlink>
    </w:p>
    <w:p w14:paraId="1A02D78F" w14:textId="3E0657E8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19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8.1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의사 교환 시기 및 내용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_Toc35421219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21</w:t>
        </w:r>
        <w:r w:rsidR="007D4414">
          <w:rPr>
            <w:webHidden/>
          </w:rPr>
          <w:fldChar w:fldCharType="end"/>
        </w:r>
      </w:hyperlink>
    </w:p>
    <w:p w14:paraId="7A143A40" w14:textId="6052F3DB" w:rsidR="007D4414" w:rsidRDefault="00951432">
      <w:pPr>
        <w:pStyle w:val="10"/>
        <w:rPr>
          <w:rFonts w:asciiTheme="minorHAnsi" w:eastAsiaTheme="minorEastAsia" w:hAnsiTheme="minorHAnsi" w:cstheme="minorBidi"/>
          <w:b w:val="0"/>
          <w:kern w:val="2"/>
          <w:szCs w:val="22"/>
          <w:lang w:val="en-US" w:eastAsia="ko-KR"/>
        </w:rPr>
      </w:pPr>
      <w:hyperlink w:anchor="_Toc35421220" w:history="1">
        <w:r w:rsidR="007D4414" w:rsidRPr="00DE0885">
          <w:rPr>
            <w:rStyle w:val="af0"/>
            <w:rFonts w:ascii="맑은 고딕" w:eastAsia="맑은 고딕" w:hAnsi="맑은 고딕"/>
            <w:lang w:val="en-US"/>
          </w:rPr>
          <w:t>9.</w:t>
        </w:r>
        <w:r w:rsidR="007D4414">
          <w:rPr>
            <w:rFonts w:asciiTheme="minorHAnsi" w:eastAsiaTheme="minorEastAsia" w:hAnsiTheme="minorHAnsi" w:cstheme="minorBidi"/>
            <w:b w:val="0"/>
            <w:kern w:val="2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val="en-US"/>
          </w:rPr>
          <w:t>교육 및 기술이전 계획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_Toc35421220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22</w:t>
        </w:r>
        <w:r w:rsidR="007D4414">
          <w:rPr>
            <w:webHidden/>
          </w:rPr>
          <w:fldChar w:fldCharType="end"/>
        </w:r>
      </w:hyperlink>
    </w:p>
    <w:p w14:paraId="750B9704" w14:textId="10336721" w:rsidR="007D4414" w:rsidRDefault="00951432">
      <w:pPr>
        <w:pStyle w:val="21"/>
        <w:rPr>
          <w:rFonts w:asciiTheme="minorHAnsi" w:eastAsiaTheme="minorEastAsia" w:hAnsiTheme="minorHAnsi" w:cstheme="minorBidi"/>
          <w:kern w:val="2"/>
          <w:sz w:val="20"/>
          <w:szCs w:val="22"/>
          <w:lang w:val="en-US" w:eastAsia="ko-KR"/>
        </w:rPr>
      </w:pPr>
      <w:hyperlink w:anchor="_Toc35421221" w:history="1"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9.1.</w:t>
        </w:r>
        <w:r w:rsidR="007D4414">
          <w:rPr>
            <w:rFonts w:asciiTheme="minorHAnsi" w:eastAsiaTheme="minorEastAsia" w:hAnsiTheme="minorHAnsi" w:cstheme="minorBidi"/>
            <w:kern w:val="2"/>
            <w:sz w:val="20"/>
            <w:szCs w:val="22"/>
            <w:lang w:val="en-US" w:eastAsia="ko-KR"/>
          </w:rPr>
          <w:tab/>
        </w:r>
        <w:r w:rsidR="007D4414" w:rsidRPr="00DE0885">
          <w:rPr>
            <w:rStyle w:val="af0"/>
            <w:rFonts w:ascii="맑은 고딕" w:eastAsia="맑은 고딕" w:hAnsi="맑은 고딕"/>
            <w:lang w:eastAsia="ko-KR"/>
          </w:rPr>
          <w:t>교육 대상 및 내용</w:t>
        </w:r>
        <w:r w:rsidR="007D4414">
          <w:rPr>
            <w:webHidden/>
          </w:rPr>
          <w:tab/>
        </w:r>
        <w:r w:rsidR="007D4414">
          <w:rPr>
            <w:webHidden/>
          </w:rPr>
          <w:fldChar w:fldCharType="begin"/>
        </w:r>
        <w:r w:rsidR="007D4414">
          <w:rPr>
            <w:webHidden/>
          </w:rPr>
          <w:instrText xml:space="preserve"> PAGEREF _Toc35421221 \h </w:instrText>
        </w:r>
        <w:r w:rsidR="007D4414">
          <w:rPr>
            <w:webHidden/>
          </w:rPr>
        </w:r>
        <w:r w:rsidR="007D4414">
          <w:rPr>
            <w:webHidden/>
          </w:rPr>
          <w:fldChar w:fldCharType="separate"/>
        </w:r>
        <w:r w:rsidR="007D4414">
          <w:rPr>
            <w:webHidden/>
          </w:rPr>
          <w:t>22</w:t>
        </w:r>
        <w:r w:rsidR="007D4414">
          <w:rPr>
            <w:webHidden/>
          </w:rPr>
          <w:fldChar w:fldCharType="end"/>
        </w:r>
      </w:hyperlink>
    </w:p>
    <w:p w14:paraId="15D0CDE8" w14:textId="4A5312CB" w:rsidR="00AB4AAA" w:rsidRPr="003B01D2" w:rsidRDefault="00AB4AAA" w:rsidP="00A15041">
      <w:pPr>
        <w:jc w:val="both"/>
        <w:rPr>
          <w:rFonts w:asciiTheme="minorEastAsia" w:eastAsiaTheme="minorEastAsia" w:hAnsiTheme="minorEastAsia"/>
          <w:color w:val="FF0000"/>
          <w:sz w:val="20"/>
        </w:rPr>
        <w:sectPr w:rsidR="00AB4AAA" w:rsidRPr="003B01D2" w:rsidSect="00917F9E">
          <w:headerReference w:type="default" r:id="rId12"/>
          <w:pgSz w:w="11907" w:h="16840" w:code="9"/>
          <w:pgMar w:top="1440" w:right="1225" w:bottom="1440" w:left="1196" w:header="737" w:footer="578" w:gutter="0"/>
          <w:cols w:space="720"/>
          <w:docGrid w:linePitch="245"/>
        </w:sectPr>
      </w:pPr>
      <w:r w:rsidRPr="003B01D2">
        <w:rPr>
          <w:rFonts w:asciiTheme="minorEastAsia" w:eastAsiaTheme="minorEastAsia" w:hAnsiTheme="minorEastAsia"/>
          <w:sz w:val="20"/>
          <w:lang w:eastAsia="ko-KR"/>
        </w:rPr>
        <w:fldChar w:fldCharType="end"/>
      </w:r>
      <w:bookmarkStart w:id="4" w:name="_Toc29088476"/>
      <w:bookmarkStart w:id="5" w:name="_Toc428346798"/>
      <w:bookmarkStart w:id="6" w:name="_Toc429212823"/>
      <w:bookmarkStart w:id="7" w:name="_Toc429212984"/>
      <w:bookmarkStart w:id="8" w:name="_Toc429492944"/>
      <w:bookmarkStart w:id="9" w:name="_Toc464640762"/>
      <w:bookmarkStart w:id="10" w:name="_Toc464655759"/>
      <w:bookmarkStart w:id="11" w:name="_Toc420242793"/>
      <w:bookmarkStart w:id="12" w:name="_Toc420375102"/>
      <w:bookmarkStart w:id="13" w:name="_Toc421437342"/>
      <w:bookmarkStart w:id="14" w:name="_Toc421437505"/>
      <w:bookmarkStart w:id="15" w:name="_Toc426940555"/>
      <w:bookmarkStart w:id="16" w:name="_Toc427140623"/>
      <w:bookmarkStart w:id="17" w:name="_Toc420375103"/>
      <w:bookmarkStart w:id="18" w:name="_Toc421437343"/>
      <w:bookmarkStart w:id="19" w:name="_Toc421437506"/>
      <w:bookmarkStart w:id="20" w:name="_Toc426940556"/>
      <w:bookmarkEnd w:id="2"/>
    </w:p>
    <w:p w14:paraId="0677F2DC" w14:textId="77777777" w:rsidR="00AB4AAA" w:rsidRPr="00304B25" w:rsidRDefault="00763F80" w:rsidP="008051DF">
      <w:pPr>
        <w:pStyle w:val="Numberedlist21"/>
        <w:rPr>
          <w:rFonts w:ascii="맑은 고딕" w:eastAsia="맑은 고딕" w:hAnsi="맑은 고딕"/>
          <w:sz w:val="24"/>
          <w:szCs w:val="24"/>
          <w:lang w:val="en-US"/>
        </w:rPr>
      </w:pPr>
      <w:bookmarkStart w:id="21" w:name="_Toc35421192"/>
      <w:bookmarkEnd w:id="4"/>
      <w:r w:rsidRPr="00304B25">
        <w:rPr>
          <w:rFonts w:ascii="맑은 고딕" w:eastAsia="맑은 고딕" w:hAnsi="맑은 고딕" w:hint="eastAsia"/>
          <w:sz w:val="24"/>
          <w:szCs w:val="24"/>
          <w:lang w:val="en-US"/>
        </w:rPr>
        <w:lastRenderedPageBreak/>
        <w:t>프로젝트 개요</w:t>
      </w:r>
      <w:bookmarkEnd w:id="21"/>
    </w:p>
    <w:p w14:paraId="6CCC3880" w14:textId="77777777" w:rsidR="008C5220" w:rsidRPr="00304B25" w:rsidRDefault="008C5220" w:rsidP="008C5220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22" w:name="_Toc468173778"/>
      <w:bookmarkStart w:id="23" w:name="_Toc17122032"/>
      <w:bookmarkStart w:id="24" w:name="_Toc35421193"/>
      <w:bookmarkStart w:id="25" w:name="_Toc460095597"/>
      <w:bookmarkStart w:id="26" w:name="_Toc464640763"/>
      <w:bookmarkStart w:id="27" w:name="_Toc464655760"/>
      <w:bookmarkStart w:id="28" w:name="_Toc468173779"/>
      <w:bookmarkEnd w:id="5"/>
      <w:bookmarkEnd w:id="6"/>
      <w:bookmarkEnd w:id="7"/>
      <w:bookmarkEnd w:id="8"/>
      <w:bookmarkEnd w:id="9"/>
      <w:bookmarkEnd w:id="10"/>
      <w:r w:rsidRPr="00304B25">
        <w:rPr>
          <w:rFonts w:ascii="맑은 고딕" w:eastAsia="맑은 고딕" w:hAnsi="맑은 고딕" w:hint="eastAsia"/>
          <w:sz w:val="20"/>
          <w:lang w:eastAsia="ko-KR"/>
        </w:rPr>
        <w:t>추진 배경</w:t>
      </w:r>
      <w:bookmarkEnd w:id="22"/>
      <w:bookmarkEnd w:id="23"/>
      <w:bookmarkEnd w:id="24"/>
    </w:p>
    <w:p w14:paraId="345BA291" w14:textId="47CBBA63" w:rsidR="00AA0783" w:rsidRPr="00304B25" w:rsidRDefault="008C5220" w:rsidP="00AA0783">
      <w:pPr>
        <w:pStyle w:val="af5"/>
        <w:numPr>
          <w:ilvl w:val="0"/>
          <w:numId w:val="14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 xml:space="preserve">현재 </w:t>
      </w:r>
      <w:r w:rsidR="00AA0783" w:rsidRPr="00304B25">
        <w:rPr>
          <w:rFonts w:ascii="맑은 고딕" w:eastAsia="맑은 고딕" w:hAnsi="맑은 고딕" w:hint="eastAsia"/>
          <w:sz w:val="20"/>
        </w:rPr>
        <w:t>가족사별 개별 그룹웨어를 운영 중으로 통합된 그룹웨어 환경을 통하여 그룹 및 가족사간 원활한 의사소통 및 의사결정을 위한 환경 구축이 필요함</w:t>
      </w:r>
    </w:p>
    <w:p w14:paraId="7F751384" w14:textId="6E7DBE93" w:rsidR="008C5220" w:rsidRPr="00304B25" w:rsidRDefault="00AA0783" w:rsidP="008D4F3C">
      <w:pPr>
        <w:pStyle w:val="af5"/>
        <w:numPr>
          <w:ilvl w:val="0"/>
          <w:numId w:val="14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>통합 그룹웨어는 업무 협업 환경</w:t>
      </w:r>
      <w:r w:rsidR="0098284B" w:rsidRPr="00304B25">
        <w:rPr>
          <w:rFonts w:ascii="맑은 고딕" w:eastAsia="맑은 고딕" w:hAnsi="맑은 고딕" w:hint="eastAsia"/>
          <w:sz w:val="20"/>
        </w:rPr>
        <w:t>을 개선하고 사용자가 쉽게 사용할 수 있는 방향으로 시스템을 구축하며, 각 가족사 별 독립된 그룹웨어 환경 구축이 가능하면서도 그룹 공통의 정보 공유 및 커뮤니케이션이 가능한 환경을 구축함</w:t>
      </w:r>
    </w:p>
    <w:p w14:paraId="497A990D" w14:textId="77777777" w:rsidR="008C5220" w:rsidRPr="00304B25" w:rsidRDefault="008C5220" w:rsidP="008C5220">
      <w:pPr>
        <w:jc w:val="both"/>
        <w:rPr>
          <w:rFonts w:ascii="맑은 고딕" w:eastAsia="맑은 고딕" w:hAnsi="맑은 고딕"/>
          <w:sz w:val="20"/>
          <w:lang w:eastAsia="ko-KR"/>
        </w:rPr>
      </w:pPr>
    </w:p>
    <w:p w14:paraId="7F4E695A" w14:textId="77777777" w:rsidR="008C5220" w:rsidRPr="00304B25" w:rsidRDefault="008C5220" w:rsidP="008C5220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29" w:name="_Toc17122033"/>
      <w:bookmarkStart w:id="30" w:name="_Toc35421194"/>
      <w:r w:rsidRPr="00304B25">
        <w:rPr>
          <w:rFonts w:ascii="맑은 고딕" w:eastAsia="맑은 고딕" w:hAnsi="맑은 고딕" w:hint="eastAsia"/>
          <w:sz w:val="20"/>
          <w:lang w:eastAsia="ko-KR"/>
        </w:rPr>
        <w:t>추진 목적</w:t>
      </w:r>
      <w:bookmarkEnd w:id="29"/>
      <w:bookmarkEnd w:id="30"/>
    </w:p>
    <w:p w14:paraId="5561E0E9" w14:textId="12E25483" w:rsidR="00E2351E" w:rsidRPr="00304B25" w:rsidRDefault="00E2351E" w:rsidP="00E2351E">
      <w:pPr>
        <w:pStyle w:val="af5"/>
        <w:numPr>
          <w:ilvl w:val="0"/>
          <w:numId w:val="15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 xml:space="preserve">고도화된 그룹웨어 시스템 구축으로 사용자 </w:t>
      </w:r>
      <w:r w:rsidR="003C4D7B" w:rsidRPr="00304B25">
        <w:rPr>
          <w:rFonts w:ascii="맑은 고딕" w:eastAsia="맑은 고딕" w:hAnsi="맑은 고딕" w:hint="eastAsia"/>
          <w:sz w:val="20"/>
        </w:rPr>
        <w:t>편의성 및 효율성이 향상된 협업 환경 구축</w:t>
      </w:r>
    </w:p>
    <w:p w14:paraId="0F0A306E" w14:textId="58D619A2" w:rsidR="00E2351E" w:rsidRPr="00304B25" w:rsidRDefault="00E2351E" w:rsidP="008C5220">
      <w:pPr>
        <w:pStyle w:val="af5"/>
        <w:numPr>
          <w:ilvl w:val="0"/>
          <w:numId w:val="15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/>
          <w:sz w:val="20"/>
        </w:rPr>
        <w:t xml:space="preserve">HTML5 </w:t>
      </w:r>
      <w:r w:rsidRPr="00304B25">
        <w:rPr>
          <w:rFonts w:ascii="맑은 고딕" w:eastAsia="맑은 고딕" w:hAnsi="맑은 고딕" w:hint="eastAsia"/>
          <w:sz w:val="20"/>
        </w:rPr>
        <w:t>및 웹표준을 준수하여 다양한 브라우저</w:t>
      </w:r>
      <w:r w:rsidR="003C4D7B" w:rsidRPr="00304B25">
        <w:rPr>
          <w:rFonts w:ascii="맑은 고딕" w:eastAsia="맑은 고딕" w:hAnsi="맑은 고딕" w:hint="eastAsia"/>
          <w:sz w:val="20"/>
        </w:rPr>
        <w:t>를 지원하고 보안성이 보장된 시스템을 구축</w:t>
      </w:r>
    </w:p>
    <w:p w14:paraId="0CB0C95B" w14:textId="77777777" w:rsidR="00E2351E" w:rsidRPr="00304B25" w:rsidRDefault="00E2351E" w:rsidP="008C5220">
      <w:pPr>
        <w:pStyle w:val="af5"/>
        <w:numPr>
          <w:ilvl w:val="0"/>
          <w:numId w:val="15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 xml:space="preserve">PC는 물론 모바일 메신저 및 모바일 기기를 통한 다양한 </w:t>
      </w:r>
      <w:r w:rsidRPr="00304B25">
        <w:rPr>
          <w:rFonts w:ascii="맑은 고딕" w:eastAsia="맑은 고딕" w:hAnsi="맑은 고딕"/>
          <w:sz w:val="20"/>
        </w:rPr>
        <w:t>Device</w:t>
      </w:r>
      <w:r w:rsidRPr="00304B25">
        <w:rPr>
          <w:rFonts w:ascii="맑은 고딕" w:eastAsia="맑은 고딕" w:hAnsi="맑은 고딕" w:hint="eastAsia"/>
          <w:sz w:val="20"/>
        </w:rPr>
        <w:t>에서 업무 시스템을 사용할 수 있는 환경 제공</w:t>
      </w:r>
    </w:p>
    <w:p w14:paraId="17A9CAB1" w14:textId="299ECE5C" w:rsidR="009F223D" w:rsidRPr="00304B25" w:rsidRDefault="009F223D" w:rsidP="008C5220">
      <w:pPr>
        <w:pStyle w:val="af5"/>
        <w:numPr>
          <w:ilvl w:val="0"/>
          <w:numId w:val="15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>가족사 간 유기적 협업으로 정보 공유 및 활용이 가능한 환경 제공</w:t>
      </w:r>
    </w:p>
    <w:p w14:paraId="06DC3FE3" w14:textId="236B8B42" w:rsidR="008C5220" w:rsidRPr="00304B25" w:rsidRDefault="008C5220" w:rsidP="008C5220">
      <w:pPr>
        <w:pStyle w:val="af5"/>
        <w:numPr>
          <w:ilvl w:val="0"/>
          <w:numId w:val="15"/>
        </w:numPr>
        <w:ind w:leftChars="0"/>
        <w:rPr>
          <w:rFonts w:ascii="맑은 고딕" w:eastAsia="맑은 고딕" w:hAnsi="맑은 고딕"/>
          <w:sz w:val="20"/>
        </w:rPr>
      </w:pPr>
      <w:r w:rsidRPr="00304B25">
        <w:rPr>
          <w:rFonts w:ascii="맑은 고딕" w:eastAsia="맑은 고딕" w:hAnsi="맑은 고딕" w:hint="eastAsia"/>
          <w:sz w:val="20"/>
        </w:rPr>
        <w:t>협업 및 의사소통의 통합으로 업무 생산성의 향상 및 통합 커뮤니케이션 기반 마련</w:t>
      </w:r>
    </w:p>
    <w:p w14:paraId="3FD6982E" w14:textId="112431A0" w:rsidR="00301807" w:rsidRPr="00304B25" w:rsidRDefault="00301807" w:rsidP="00206220">
      <w:pPr>
        <w:rPr>
          <w:rFonts w:ascii="맑은 고딕" w:eastAsia="맑은 고딕" w:hAnsi="맑은 고딕"/>
          <w:sz w:val="20"/>
          <w:lang w:val="en-US" w:eastAsia="ko-KR"/>
        </w:rPr>
      </w:pPr>
    </w:p>
    <w:p w14:paraId="33D43D15" w14:textId="77777777" w:rsidR="00CA2BFA" w:rsidRPr="00304B25" w:rsidRDefault="00CA2BFA" w:rsidP="00B70390">
      <w:pPr>
        <w:pStyle w:val="Numberedlist22"/>
        <w:jc w:val="both"/>
        <w:rPr>
          <w:rFonts w:ascii="맑은 고딕" w:eastAsia="맑은 고딕" w:hAnsi="맑은 고딕"/>
          <w:sz w:val="20"/>
          <w:lang w:eastAsia="ko-KR"/>
        </w:rPr>
      </w:pPr>
      <w:bookmarkStart w:id="31" w:name="_Toc35421195"/>
      <w:r w:rsidRPr="00304B25">
        <w:rPr>
          <w:rFonts w:ascii="맑은 고딕" w:eastAsia="맑은 고딕" w:hAnsi="맑은 고딕" w:hint="eastAsia"/>
          <w:sz w:val="20"/>
          <w:lang w:eastAsia="ko-KR"/>
        </w:rPr>
        <w:t>프로젝트 기간</w:t>
      </w:r>
      <w:bookmarkEnd w:id="31"/>
    </w:p>
    <w:p w14:paraId="7038308A" w14:textId="585804B8" w:rsidR="0098798F" w:rsidRPr="00304B25" w:rsidRDefault="00705B07" w:rsidP="00206220">
      <w:pPr>
        <w:rPr>
          <w:rFonts w:ascii="맑은 고딕" w:eastAsia="맑은 고딕" w:hAnsi="맑은 고딕"/>
          <w:sz w:val="20"/>
          <w:lang w:eastAsia="ko-KR"/>
        </w:rPr>
      </w:pPr>
      <w:r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20</w:t>
      </w:r>
      <w:r w:rsidR="00B110C4"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20</w:t>
      </w:r>
      <w:r w:rsidR="00CA2BFA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년 </w:t>
      </w:r>
      <w:r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0</w:t>
      </w:r>
      <w:r w:rsidR="002A5571">
        <w:rPr>
          <w:rFonts w:ascii="맑은 고딕" w:eastAsia="맑은 고딕" w:hAnsi="맑은 고딕"/>
          <w:b/>
          <w:sz w:val="20"/>
          <w:u w:val="single"/>
          <w:lang w:eastAsia="ko-KR"/>
        </w:rPr>
        <w:t>4</w:t>
      </w:r>
      <w:r w:rsidR="00CA2BFA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월 </w:t>
      </w:r>
      <w:r w:rsidR="00300DE9">
        <w:rPr>
          <w:rFonts w:ascii="맑은 고딕" w:eastAsia="맑은 고딕" w:hAnsi="맑은 고딕"/>
          <w:b/>
          <w:sz w:val="20"/>
          <w:u w:val="single"/>
          <w:lang w:eastAsia="ko-KR"/>
        </w:rPr>
        <w:t>0</w:t>
      </w:r>
      <w:r w:rsidR="002A5571">
        <w:rPr>
          <w:rFonts w:ascii="맑은 고딕" w:eastAsia="맑은 고딕" w:hAnsi="맑은 고딕"/>
          <w:b/>
          <w:sz w:val="20"/>
          <w:u w:val="single"/>
          <w:lang w:eastAsia="ko-KR"/>
        </w:rPr>
        <w:t>1</w:t>
      </w:r>
      <w:r w:rsidR="00CA2BFA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일부터 </w:t>
      </w:r>
      <w:r w:rsidR="008D43DC"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20</w:t>
      </w:r>
      <w:r w:rsidR="004E0F5B"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20</w:t>
      </w:r>
      <w:r w:rsidR="008D43DC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년 0</w:t>
      </w:r>
      <w:r w:rsidR="009526D0"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9</w:t>
      </w:r>
      <w:r w:rsidR="008D43DC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월</w:t>
      </w:r>
      <w:r w:rsidR="002A5571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30</w:t>
      </w:r>
      <w:r w:rsidR="008D43DC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일까지</w:t>
      </w:r>
      <w:r w:rsidR="004E0F5B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 </w:t>
      </w:r>
      <w:r w:rsidR="000F3CD5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(</w:t>
      </w:r>
      <w:r w:rsidR="008D43DC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전체</w:t>
      </w:r>
      <w:r w:rsidR="00154644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 </w:t>
      </w:r>
      <w:r w:rsidR="008D43DC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기간 </w:t>
      </w:r>
      <w:r w:rsidR="00B110C4" w:rsidRPr="00304B25">
        <w:rPr>
          <w:rFonts w:ascii="맑은 고딕" w:eastAsia="맑은 고딕" w:hAnsi="맑은 고딕"/>
          <w:b/>
          <w:sz w:val="20"/>
          <w:u w:val="single"/>
          <w:lang w:eastAsia="ko-KR"/>
        </w:rPr>
        <w:t>6</w:t>
      </w:r>
      <w:r w:rsidR="000F3CD5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>개월)</w:t>
      </w:r>
      <w:r w:rsidR="00CA2BFA" w:rsidRPr="00304B25">
        <w:rPr>
          <w:rFonts w:ascii="맑은 고딕" w:eastAsia="맑은 고딕" w:hAnsi="맑은 고딕" w:hint="eastAsia"/>
          <w:b/>
          <w:sz w:val="20"/>
          <w:u w:val="single"/>
          <w:lang w:eastAsia="ko-KR"/>
        </w:rPr>
        <w:t xml:space="preserve"> 수행</w:t>
      </w:r>
      <w:r w:rsidR="00247225" w:rsidRPr="00304B25">
        <w:rPr>
          <w:rFonts w:ascii="맑은 고딕" w:eastAsia="맑은 고딕" w:hAnsi="맑은 고딕" w:hint="eastAsia"/>
          <w:sz w:val="20"/>
          <w:lang w:eastAsia="ko-KR"/>
        </w:rPr>
        <w:t>합니다.</w:t>
      </w:r>
      <w:r w:rsidR="00247225" w:rsidRPr="00304B25">
        <w:rPr>
          <w:rFonts w:ascii="맑은 고딕" w:eastAsia="맑은 고딕" w:hAnsi="맑은 고딕"/>
          <w:sz w:val="20"/>
          <w:lang w:eastAsia="ko-KR"/>
        </w:rPr>
        <w:t xml:space="preserve"> </w:t>
      </w:r>
    </w:p>
    <w:p w14:paraId="40BF0223" w14:textId="32306DEF" w:rsidR="00EF4F24" w:rsidRDefault="00EF4F24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06F6314F" w14:textId="77777777" w:rsidR="007D4414" w:rsidRPr="002A5571" w:rsidRDefault="007D4414" w:rsidP="00206220">
      <w:pPr>
        <w:rPr>
          <w:rFonts w:ascii="맑은 고딕" w:eastAsia="맑은 고딕" w:hAnsi="맑은 고딕"/>
          <w:sz w:val="20"/>
          <w:lang w:eastAsia="ko-KR"/>
        </w:rPr>
      </w:pPr>
    </w:p>
    <w:p w14:paraId="7AC1C49D" w14:textId="77777777" w:rsidR="001721CA" w:rsidRPr="00593B4F" w:rsidRDefault="001721CA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32" w:name="_Toc35421196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>사업 범위</w:t>
      </w:r>
      <w:bookmarkEnd w:id="32"/>
    </w:p>
    <w:p w14:paraId="76A0BB4F" w14:textId="77777777" w:rsidR="001721CA" w:rsidRPr="00593B4F" w:rsidRDefault="001721CA" w:rsidP="001721CA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3" w:name="_Toc35421197"/>
      <w:r w:rsidRPr="00593B4F">
        <w:rPr>
          <w:rFonts w:ascii="맑은 고딕" w:eastAsia="맑은 고딕" w:hAnsi="맑은 고딕" w:hint="eastAsia"/>
          <w:sz w:val="20"/>
          <w:lang w:eastAsia="ko-KR"/>
        </w:rPr>
        <w:t>목표 시스템 구성도</w:t>
      </w:r>
      <w:bookmarkEnd w:id="33"/>
    </w:p>
    <w:p w14:paraId="0F3EC4B5" w14:textId="3FE66161" w:rsidR="00B70390" w:rsidRPr="00593B4F" w:rsidRDefault="00976025" w:rsidP="008051DF">
      <w:pPr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noProof/>
          <w:lang w:val="en-US" w:eastAsia="ko-KR"/>
        </w:rPr>
        <w:drawing>
          <wp:inline distT="0" distB="0" distL="0" distR="0" wp14:anchorId="2B665AEE" wp14:editId="4BEF8C4E">
            <wp:extent cx="5895975" cy="36671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02BB" w14:textId="77777777" w:rsidR="008051DF" w:rsidRPr="00593B4F" w:rsidRDefault="008051DF" w:rsidP="00B70390">
      <w:pPr>
        <w:rPr>
          <w:rFonts w:ascii="맑은 고딕" w:eastAsia="맑은 고딕" w:hAnsi="맑은 고딕"/>
          <w:lang w:eastAsia="ko-KR"/>
        </w:rPr>
      </w:pPr>
    </w:p>
    <w:p w14:paraId="71250747" w14:textId="77777777" w:rsidR="003D49DA" w:rsidRPr="00593B4F" w:rsidRDefault="003D49DA">
      <w:pPr>
        <w:rPr>
          <w:rFonts w:ascii="맑은 고딕" w:eastAsia="맑은 고딕" w:hAnsi="맑은 고딕"/>
          <w:b/>
          <w:sz w:val="20"/>
          <w:lang w:eastAsia="ko-KR"/>
        </w:rPr>
      </w:pPr>
      <w:r w:rsidRPr="00593B4F">
        <w:rPr>
          <w:rFonts w:ascii="맑은 고딕" w:eastAsia="맑은 고딕" w:hAnsi="맑은 고딕"/>
          <w:sz w:val="20"/>
          <w:lang w:eastAsia="ko-KR"/>
        </w:rPr>
        <w:br w:type="page"/>
      </w:r>
    </w:p>
    <w:p w14:paraId="6C2EBBDD" w14:textId="3BC0DE82" w:rsidR="00754180" w:rsidRPr="00593B4F" w:rsidRDefault="00754180" w:rsidP="00A546A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4" w:name="_Toc35421198"/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시스템 구현 범위</w:t>
      </w:r>
      <w:bookmarkEnd w:id="34"/>
    </w:p>
    <w:tbl>
      <w:tblPr>
        <w:tblW w:w="952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01"/>
        <w:gridCol w:w="6946"/>
        <w:gridCol w:w="878"/>
      </w:tblGrid>
      <w:tr w:rsidR="004C2A1C" w:rsidRPr="00593B4F" w14:paraId="1ABC568A" w14:textId="77777777" w:rsidTr="004C2A1C">
        <w:trPr>
          <w:trHeight w:val="227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7E9F7E8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모듈명</w:t>
            </w:r>
            <w:proofErr w:type="spellEnd"/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5D86B67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범위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</w:tcPr>
          <w:p w14:paraId="1A9D2C61" w14:textId="77777777" w:rsidR="00436649" w:rsidRPr="00593B4F" w:rsidRDefault="00436649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4C2A1C" w:rsidRPr="00593B4F" w14:paraId="173F11F7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0A2AE" w14:textId="77777777" w:rsidR="00436649" w:rsidRPr="00593B4F" w:rsidRDefault="00436649" w:rsidP="004120D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인프라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E7DD00B" w14:textId="3EAEB36B" w:rsidR="00436649" w:rsidRPr="00593B4F" w:rsidRDefault="00A10DCA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가상화</w:t>
            </w:r>
            <w:r w:rsidR="00854EBB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구성, </w:t>
            </w:r>
            <w:r w:rsidR="005D2A4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이중화</w:t>
            </w:r>
            <w:r w:rsidR="00854EBB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구성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A2FFE0" w14:textId="77777777" w:rsidR="00436649" w:rsidRPr="00593B4F" w:rsidRDefault="00436649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4C2A1C" w:rsidRPr="00593B4F" w14:paraId="4F511B0D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A0DF2F" w14:textId="77777777" w:rsidR="00CC6514" w:rsidRPr="00593B4F" w:rsidRDefault="00CC6514" w:rsidP="004120D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디자인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9EFF97" w14:textId="77777777" w:rsidR="00CC6514" w:rsidRPr="00593B4F" w:rsidRDefault="00CC6514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시안 및 퍼블리싱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C024CF" w14:textId="77777777" w:rsidR="00CC6514" w:rsidRPr="00593B4F" w:rsidRDefault="00CC6514" w:rsidP="004120D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4C2A1C" w:rsidRPr="00593B4F" w14:paraId="20414F2F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5879351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포탈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D2B8335" w14:textId="5F1C5D7D" w:rsidR="00912898" w:rsidRPr="00593B4F" w:rsidRDefault="00A10DCA" w:rsidP="00233E5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포탈 구성 및 </w:t>
            </w:r>
            <w:proofErr w:type="spellStart"/>
            <w:r w:rsidR="00854EBB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웹파트</w:t>
            </w:r>
            <w:proofErr w:type="spellEnd"/>
            <w:r w:rsidR="00854EBB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="00F47DB5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구성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5580F7" w14:textId="77777777" w:rsidR="00912898" w:rsidRPr="00593B4F" w:rsidRDefault="00912898" w:rsidP="00233E5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A10DCA" w:rsidRPr="00593B4F" w14:paraId="74F5EA0B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87948C" w14:textId="77777777" w:rsidR="00A10DCA" w:rsidRPr="00593B4F" w:rsidRDefault="00A10DCA" w:rsidP="00A10DC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전자메일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05A637F" w14:textId="1D5E9CEC" w:rsidR="00A10DCA" w:rsidRPr="00593B4F" w:rsidRDefault="00A10DCA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웹 메일 시스템 구축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6A7F886" w14:textId="77777777" w:rsidR="00A10DCA" w:rsidRPr="00593B4F" w:rsidRDefault="00A10DCA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A10DCA" w:rsidRPr="00593B4F" w14:paraId="2ABC47D8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9209F23" w14:textId="77777777" w:rsidR="00A10DCA" w:rsidRPr="00593B4F" w:rsidRDefault="00A10DCA" w:rsidP="00A10DC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전자결재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85AE00" w14:textId="77777777" w:rsidR="00A10DCA" w:rsidRPr="00593B4F" w:rsidRDefault="00A10DCA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결재 기능 및 양식 개발(일반양식, 연동양식)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70F6E4" w14:textId="77777777" w:rsidR="00A10DCA" w:rsidRPr="00593B4F" w:rsidRDefault="00A10DCA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A10DCA" w:rsidRPr="00593B4F" w14:paraId="3DC67B34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1CFA18" w14:textId="094668B1" w:rsidR="00A10DCA" w:rsidRPr="00593B4F" w:rsidRDefault="006D2090" w:rsidP="00A10DC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협업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B32F47" w14:textId="14EB5C63" w:rsidR="00A10DCA" w:rsidRPr="00593B4F" w:rsidRDefault="00F47DB5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통합</w:t>
            </w:r>
            <w:r w:rsidR="00A10DC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게시</w:t>
            </w:r>
            <w:proofErr w:type="spellEnd"/>
            <w:r w:rsidR="00A10DC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,</w:t>
            </w:r>
            <w:r w:rsidR="00A10DCA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="00A10DC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일정관리, 자원예약,</w:t>
            </w:r>
            <w:r w:rsidR="00A10DCA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="00A10DC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전자설문,</w:t>
            </w:r>
            <w:r w:rsidR="00A10DCA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인명관리, </w:t>
            </w:r>
            <w:r w:rsidR="00A10DCA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커뮤니티</w:t>
            </w:r>
            <w:r w:rsidR="006D2090">
              <w:rPr>
                <w:rFonts w:ascii="맑은 고딕" w:eastAsia="맑은 고딕" w:hAnsi="맑은 고딕" w:hint="eastAsia"/>
                <w:szCs w:val="18"/>
                <w:lang w:eastAsia="ko-KR"/>
              </w:rPr>
              <w:t>, 인사관리 기능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329985A" w14:textId="77777777" w:rsidR="00A10DCA" w:rsidRPr="00593B4F" w:rsidRDefault="00A10DCA" w:rsidP="00A10DCA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20ED929A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58DE8" w14:textId="63711F9C" w:rsidR="006D2090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조직도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4F1CB35" w14:textId="05D67F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인사 정보와 조직도 </w:t>
            </w:r>
            <w:r w:rsidRPr="00593B4F">
              <w:rPr>
                <w:rFonts w:ascii="맑은 고딕" w:eastAsia="맑은 고딕" w:hAnsi="맑은 고딕"/>
                <w:lang w:eastAsia="ko-KR"/>
              </w:rPr>
              <w:t>Sync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를 통한 조직 정보 연동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0D8680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62065D07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503270" w14:textId="10FD4F80" w:rsidR="006D2090" w:rsidRPr="00593B4F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E-Accounting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EABD97C" w14:textId="781FDAD9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법인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카드내역 조회, 증빙첨부, </w:t>
            </w:r>
            <w:proofErr w:type="spellStart"/>
            <w:r w:rsidR="00133CD0">
              <w:rPr>
                <w:rFonts w:ascii="맑은 고딕" w:eastAsia="맑은 고딕" w:hAnsi="맑은 고딕" w:hint="eastAsia"/>
                <w:szCs w:val="18"/>
                <w:lang w:eastAsia="ko-KR"/>
              </w:rPr>
              <w:t>이어카운팅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회계전표 연동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C37258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13A1D87C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AAD8F" w14:textId="1D05FF59" w:rsidR="006D2090" w:rsidRPr="00593B4F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Legacy/SSO</w:t>
            </w:r>
            <w:r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연계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B12F2C" w14:textId="343EB214" w:rsidR="006D2090" w:rsidRPr="00D36ACA" w:rsidRDefault="00D36ACA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D36ACA">
              <w:rPr>
                <w:rFonts w:ascii="맑은 고딕" w:eastAsia="맑은 고딕" w:hAnsi="맑은 고딕"/>
                <w:szCs w:val="18"/>
                <w:lang w:eastAsia="ko-KR"/>
              </w:rPr>
              <w:t xml:space="preserve">Legacy </w:t>
            </w:r>
            <w:r w:rsidRPr="00D36ACA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시스템에 대한 </w:t>
            </w:r>
            <w:r w:rsidRPr="00D36ACA">
              <w:rPr>
                <w:rFonts w:ascii="맑은 고딕" w:eastAsia="맑은 고딕" w:hAnsi="맑은 고딕"/>
                <w:szCs w:val="18"/>
                <w:lang w:eastAsia="ko-KR"/>
              </w:rPr>
              <w:t xml:space="preserve">SSO </w:t>
            </w:r>
            <w:r w:rsidRPr="00D36ACA">
              <w:rPr>
                <w:rFonts w:ascii="맑은 고딕" w:eastAsia="맑은 고딕" w:hAnsi="맑은 고딕" w:hint="eastAsia"/>
                <w:szCs w:val="18"/>
                <w:lang w:eastAsia="ko-KR"/>
              </w:rPr>
              <w:t>연계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6B9E3A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324ED559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7150D0" w14:textId="3FE8C5E8" w:rsidR="006D2090" w:rsidRPr="00593B4F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모바일오피스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035E3A6" w14:textId="760F5DEA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모바일 포탈, 메일, 전자결재,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통합게시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, 일정, 자원, 설문, 인명, 커뮤니티, 직원검색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6B37F7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0027462F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74F0F" w14:textId="77777777" w:rsidR="006D2090" w:rsidRPr="00593B4F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3’rd Party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320F1C1" w14:textId="11CF1420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모바일 첨부 이미지 변환, 웹 에디터,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DRM,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메신저, 통합검색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1E743F7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6D2090" w:rsidRPr="00593B4F" w14:paraId="298A92C7" w14:textId="77777777" w:rsidTr="004C2A1C">
        <w:trPr>
          <w:trHeight w:val="170"/>
        </w:trPr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BC1851" w14:textId="77777777" w:rsidR="006D2090" w:rsidRPr="00593B4F" w:rsidRDefault="006D2090" w:rsidP="006D209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마이그레이션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3FDD1D1" w14:textId="034F92AB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메일, 전자결재, 게시판, 문서함, 커뮤니티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67007D" w14:textId="77777777" w:rsidR="006D2090" w:rsidRPr="00593B4F" w:rsidRDefault="006D2090" w:rsidP="006D2090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</w:tbl>
    <w:p w14:paraId="644B1547" w14:textId="46B5956B" w:rsidR="002911DA" w:rsidRDefault="002911DA" w:rsidP="002911DA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CE28D7">
        <w:rPr>
          <w:rFonts w:ascii="맑은 고딕" w:eastAsia="맑은 고딕" w:hAnsi="맑은 고딕" w:hint="eastAsia"/>
          <w:lang w:eastAsia="ko-KR"/>
        </w:rPr>
        <w:t xml:space="preserve">세부 사항은 </w:t>
      </w:r>
      <w:r w:rsidR="00333F14">
        <w:rPr>
          <w:rFonts w:ascii="맑은 고딕" w:eastAsia="맑은 고딕" w:hAnsi="맑은 고딕" w:hint="eastAsia"/>
          <w:lang w:eastAsia="ko-KR"/>
        </w:rPr>
        <w:t>프로젝트 진행 시 협의</w:t>
      </w:r>
      <w:r w:rsidR="00CE28D7">
        <w:rPr>
          <w:rFonts w:ascii="맑은 고딕" w:eastAsia="맑은 고딕" w:hAnsi="맑은 고딕" w:hint="eastAsia"/>
          <w:lang w:eastAsia="ko-KR"/>
        </w:rPr>
        <w:t xml:space="preserve">를 통해 </w:t>
      </w:r>
      <w:proofErr w:type="gramStart"/>
      <w:r w:rsidR="00CE28D7">
        <w:rPr>
          <w:rFonts w:ascii="맑은 고딕" w:eastAsia="맑은 고딕" w:hAnsi="맑은 고딕" w:hint="eastAsia"/>
          <w:lang w:eastAsia="ko-KR"/>
        </w:rPr>
        <w:t>구체화 함</w:t>
      </w:r>
      <w:proofErr w:type="gramEnd"/>
    </w:p>
    <w:p w14:paraId="0236F56C" w14:textId="1D6E7208" w:rsidR="003D49DA" w:rsidRPr="00333F14" w:rsidRDefault="003D49DA">
      <w:pPr>
        <w:rPr>
          <w:rFonts w:ascii="맑은 고딕" w:eastAsia="맑은 고딕" w:hAnsi="맑은 고딕"/>
          <w:b/>
          <w:sz w:val="20"/>
          <w:lang w:eastAsia="ko-KR"/>
        </w:rPr>
      </w:pPr>
    </w:p>
    <w:p w14:paraId="442DAE31" w14:textId="377E4557" w:rsidR="001721CA" w:rsidRPr="00593B4F" w:rsidRDefault="008051DF" w:rsidP="00A546A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5" w:name="_Toc35421199"/>
      <w:r w:rsidRPr="00593B4F">
        <w:rPr>
          <w:rFonts w:ascii="맑은 고딕" w:eastAsia="맑은 고딕" w:hAnsi="맑은 고딕"/>
          <w:sz w:val="20"/>
          <w:lang w:eastAsia="ko-KR"/>
        </w:rPr>
        <w:lastRenderedPageBreak/>
        <w:t xml:space="preserve">H/W 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>구성도</w:t>
      </w:r>
      <w:bookmarkEnd w:id="35"/>
    </w:p>
    <w:p w14:paraId="278055BC" w14:textId="7E7BA1B2" w:rsidR="001721CA" w:rsidRPr="00593B4F" w:rsidRDefault="002911DA" w:rsidP="004C2A1C">
      <w:pPr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noProof/>
          <w:lang w:val="en-US" w:eastAsia="ko-KR"/>
        </w:rPr>
        <w:drawing>
          <wp:inline distT="0" distB="0" distL="0" distR="0" wp14:anchorId="3B220012" wp14:editId="2D3FAA79">
            <wp:extent cx="6019800" cy="4352925"/>
            <wp:effectExtent l="0" t="0" r="0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5CF2A" w14:textId="1EB4308D" w:rsidR="002911DA" w:rsidRDefault="005862C2" w:rsidP="005862C2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01B74BE6" w14:textId="77777777" w:rsidR="002911DA" w:rsidRDefault="002911DA">
      <w:p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br w:type="page"/>
      </w:r>
    </w:p>
    <w:p w14:paraId="0032E1DE" w14:textId="77777777" w:rsidR="001721CA" w:rsidRPr="00593B4F" w:rsidRDefault="001721CA" w:rsidP="00BD1174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H</w:t>
      </w:r>
      <w:r w:rsidRPr="00593B4F">
        <w:rPr>
          <w:rFonts w:ascii="맑은 고딕" w:eastAsia="맑은 고딕" w:hAnsi="맑은 고딕"/>
          <w:sz w:val="20"/>
          <w:lang w:eastAsia="ko-KR"/>
        </w:rPr>
        <w:t>/W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 xml:space="preserve"> 구성 내역</w:t>
      </w:r>
    </w:p>
    <w:tbl>
      <w:tblPr>
        <w:tblW w:w="9548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80"/>
        <w:gridCol w:w="1340"/>
        <w:gridCol w:w="832"/>
        <w:gridCol w:w="1622"/>
        <w:gridCol w:w="1623"/>
        <w:gridCol w:w="1622"/>
        <w:gridCol w:w="1629"/>
      </w:tblGrid>
      <w:tr w:rsidR="005D3362" w:rsidRPr="00593B4F" w14:paraId="1F9230FD" w14:textId="77777777" w:rsidTr="005D3362">
        <w:trPr>
          <w:trHeight w:val="395"/>
        </w:trPr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0FAD7B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구분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37F2B7D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서버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B4408A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수량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E1CB7B6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C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>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C0A931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M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>EM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027A21A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HDD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B82AF77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OS</w:t>
            </w:r>
          </w:p>
        </w:tc>
      </w:tr>
      <w:tr w:rsidR="005D3362" w:rsidRPr="00593B4F" w14:paraId="244DB7B6" w14:textId="77777777" w:rsidTr="005D3362">
        <w:trPr>
          <w:trHeight w:val="19"/>
        </w:trPr>
        <w:tc>
          <w:tcPr>
            <w:tcW w:w="88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66E1BB2" w14:textId="77777777" w:rsidR="005D3362" w:rsidRPr="00593B4F" w:rsidRDefault="005D3362" w:rsidP="005D3362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물리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2967F0" w14:textId="77777777" w:rsidR="005D3362" w:rsidRPr="00593B4F" w:rsidRDefault="005D3362" w:rsidP="005D3362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HOST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527B9" w14:textId="165C1649" w:rsidR="005D3362" w:rsidRPr="00593B4F" w:rsidRDefault="00282FA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1AD43" w14:textId="77777777" w:rsidR="005D3362" w:rsidRPr="00593B4F" w:rsidRDefault="005D3362" w:rsidP="005D3362">
            <w:pPr>
              <w:ind w:firstLineChars="51" w:firstLine="92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="005F15F9"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* 2CPU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0C0FF" w14:textId="2D4CDE0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  <w:r w:rsidR="00282FA2" w:rsidRPr="00593B4F">
              <w:rPr>
                <w:rFonts w:ascii="맑은 고딕" w:eastAsia="맑은 고딕" w:hAnsi="맑은 고딕"/>
                <w:szCs w:val="18"/>
                <w:lang w:eastAsia="ko-KR"/>
              </w:rPr>
              <w:t>92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F8CA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300GB*2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45D247E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Windows 201</w:t>
            </w:r>
            <w:r w:rsidR="00037E28" w:rsidRPr="00593B4F">
              <w:rPr>
                <w:rFonts w:ascii="맑은 고딕" w:eastAsia="맑은 고딕" w:hAnsi="맑은 고딕"/>
                <w:szCs w:val="18"/>
                <w:lang w:eastAsia="ko-KR"/>
              </w:rPr>
              <w:t>9</w:t>
            </w:r>
          </w:p>
        </w:tc>
      </w:tr>
      <w:tr w:rsidR="005D3362" w:rsidRPr="00593B4F" w14:paraId="3EF974A8" w14:textId="77777777" w:rsidTr="005D3362">
        <w:trPr>
          <w:trHeight w:val="19"/>
        </w:trPr>
        <w:tc>
          <w:tcPr>
            <w:tcW w:w="8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D94F6" w14:textId="77777777" w:rsidR="005D3362" w:rsidRPr="00593B4F" w:rsidRDefault="005D3362" w:rsidP="005D3362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88505" w14:textId="77777777" w:rsidR="005D3362" w:rsidRPr="00593B4F" w:rsidRDefault="005D3362" w:rsidP="005D3362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DEV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400FC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9A2A" w14:textId="77777777" w:rsidR="005D3362" w:rsidRPr="00593B4F" w:rsidRDefault="00037E28" w:rsidP="005D3362">
            <w:pPr>
              <w:ind w:firstLineChars="51" w:firstLine="92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</w:t>
            </w:r>
            <w:r w:rsidR="005D3362" w:rsidRPr="00593B4F">
              <w:rPr>
                <w:rFonts w:ascii="맑은 고딕" w:eastAsia="맑은 고딕" w:hAnsi="맑은 고딕"/>
                <w:szCs w:val="18"/>
                <w:lang w:eastAsia="ko-KR"/>
              </w:rPr>
              <w:t>Core</w:t>
            </w:r>
            <w:r w:rsidR="005F15F9"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  <w:r w:rsidR="005D3362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* 1CPU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51632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16D4F" w14:textId="7123D663" w:rsidR="005D3362" w:rsidRPr="00593B4F" w:rsidRDefault="00282FA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1.2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T</w:t>
            </w:r>
            <w:r w:rsidR="005D3362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B*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5B2DD1" w14:textId="77777777" w:rsidR="005D3362" w:rsidRPr="00593B4F" w:rsidRDefault="005D3362" w:rsidP="005D3362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Windows 201</w:t>
            </w:r>
            <w:r w:rsidR="00037E28" w:rsidRPr="00593B4F">
              <w:rPr>
                <w:rFonts w:ascii="맑은 고딕" w:eastAsia="맑은 고딕" w:hAnsi="맑은 고딕"/>
                <w:szCs w:val="18"/>
                <w:lang w:eastAsia="ko-KR"/>
              </w:rPr>
              <w:t>9</w:t>
            </w:r>
          </w:p>
        </w:tc>
      </w:tr>
      <w:tr w:rsidR="002911DA" w:rsidRPr="00593B4F" w14:paraId="71FDEB70" w14:textId="77777777" w:rsidTr="0047779A">
        <w:trPr>
          <w:trHeight w:val="19"/>
        </w:trPr>
        <w:tc>
          <w:tcPr>
            <w:tcW w:w="88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2FD20AF" w14:textId="77777777" w:rsidR="002911DA" w:rsidRPr="00593B4F" w:rsidRDefault="002911DA" w:rsidP="005D3362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VM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B9046" w14:textId="77777777" w:rsidR="002911DA" w:rsidRPr="00593B4F" w:rsidRDefault="002911DA" w:rsidP="005D3362">
            <w:pPr>
              <w:pStyle w:val="TableSmall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HOST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A97D6" w14:textId="77777777" w:rsidR="002911DA" w:rsidRPr="00593B4F" w:rsidRDefault="002911DA" w:rsidP="005D3362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FC562" w14:textId="77777777" w:rsidR="002911DA" w:rsidRPr="00593B4F" w:rsidRDefault="002911DA" w:rsidP="005D3362">
            <w:pPr>
              <w:ind w:firstLineChars="51" w:firstLine="92"/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s * 2CPU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415DF" w14:textId="4E0975CE" w:rsidR="002911DA" w:rsidRPr="00593B4F" w:rsidRDefault="002911DA" w:rsidP="005D3362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192GB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DA9D" w14:textId="77777777" w:rsidR="002911DA" w:rsidRPr="00593B4F" w:rsidRDefault="002911DA" w:rsidP="005D3362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300GB*2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4BA8144" w14:textId="77777777" w:rsidR="002911DA" w:rsidRPr="00593B4F" w:rsidRDefault="002911DA" w:rsidP="005D3362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Windows 2019</w:t>
            </w:r>
          </w:p>
        </w:tc>
      </w:tr>
      <w:tr w:rsidR="002911DA" w:rsidRPr="00593B4F" w14:paraId="1ABE28D8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53E0A72" w14:textId="77777777" w:rsidR="002911DA" w:rsidRPr="00593B4F" w:rsidRDefault="002911DA" w:rsidP="001B0943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37A7A" w14:textId="6794AA8D" w:rsidR="002911DA" w:rsidRPr="00593B4F" w:rsidRDefault="002911DA" w:rsidP="001B0943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W</w:t>
            </w: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EB/WAS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E6399" w14:textId="77777777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FD726" w14:textId="3FFDE635" w:rsidR="002911DA" w:rsidRPr="00593B4F" w:rsidRDefault="002911DA" w:rsidP="001B0943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C4E" w14:textId="664CF92B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24GB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22B76" w14:textId="5B4C4C6F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FA2083" w14:textId="4F5D599A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118FE291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C31A57D" w14:textId="77777777" w:rsidR="002911DA" w:rsidRPr="00593B4F" w:rsidRDefault="002911DA" w:rsidP="001B0943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A656AB" w14:textId="15FF7BBD" w:rsidR="002911DA" w:rsidRPr="00593B4F" w:rsidRDefault="002911DA" w:rsidP="001B0943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DB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C90A" w14:textId="77777777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8C8E" w14:textId="1ECAA507" w:rsidR="002911DA" w:rsidRPr="00593B4F" w:rsidRDefault="002911DA" w:rsidP="001B0943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8Core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EA3E" w14:textId="3308DB84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3161" w14:textId="0AABBBF3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3TB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821C98" w14:textId="1AAF6C2C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MariaDB</w:t>
            </w:r>
          </w:p>
        </w:tc>
      </w:tr>
      <w:tr w:rsidR="002911DA" w:rsidRPr="00593B4F" w14:paraId="4074A33E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7F38501" w14:textId="77777777" w:rsidR="002911DA" w:rsidRPr="00593B4F" w:rsidRDefault="002911DA" w:rsidP="001B0943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425746" w14:textId="58D6307E" w:rsidR="002911DA" w:rsidRPr="00593B4F" w:rsidRDefault="002911DA" w:rsidP="001B0943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Messenger#1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ADF16" w14:textId="77777777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D33D8" w14:textId="684F3B7B" w:rsidR="002911DA" w:rsidRPr="00593B4F" w:rsidRDefault="002911DA" w:rsidP="001B0943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AD231" w14:textId="77777777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16GB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6AC8" w14:textId="2002B6AB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A3515A" w14:textId="14BBE9BC" w:rsidR="002911DA" w:rsidRPr="00593B4F" w:rsidRDefault="002911DA" w:rsidP="001B0943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09AF72B9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5A7482E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8F191" w14:textId="1C05C9CB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Proxy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0DE2" w14:textId="7DAC4117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97883" w14:textId="3840D2E7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4Core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0F22A" w14:textId="21382693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6EE0D" w14:textId="7FA3A66C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F75CCA" w14:textId="0E1CB2CA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03F75B0C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AD0E5AC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7C660" w14:textId="77777777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HOST 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25BB" w14:textId="1D9FB04F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E58C1" w14:textId="125A1907" w:rsidR="002911DA" w:rsidRPr="00593B4F" w:rsidRDefault="002911DA" w:rsidP="009F0A61">
            <w:pPr>
              <w:ind w:firstLineChars="51" w:firstLine="92"/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s * 2CPU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FAFCB" w14:textId="0D6016C2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192GB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C3C2" w14:textId="0A5BF603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300GB*2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10DA81F" w14:textId="716E36B8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Windows 2019</w:t>
            </w:r>
          </w:p>
        </w:tc>
      </w:tr>
      <w:tr w:rsidR="002911DA" w:rsidRPr="00593B4F" w14:paraId="3B3EBB43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6C8E29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6A613" w14:textId="134D8D7D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W</w:t>
            </w: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EB/WAS 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E0610" w14:textId="0E9712B4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B6184" w14:textId="45FB6059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8C64A" w14:textId="7ED59B13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24GB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BEDB5" w14:textId="63AB2E9F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CB1703" w14:textId="60EBB54D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17E70BDA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A2C5C4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9D489" w14:textId="70087234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DB 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B47A3" w14:textId="3700B622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81713" w14:textId="1A9A37AA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8Core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0C18" w14:textId="6C1B3765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EC68A" w14:textId="6B2904DE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3TB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538375" w14:textId="3B2ECF24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MariaDB</w:t>
            </w:r>
          </w:p>
        </w:tc>
      </w:tr>
      <w:tr w:rsidR="002911DA" w:rsidRPr="00593B4F" w14:paraId="31E98CD5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5BE76B3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DC75F6" w14:textId="6A39EFFD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Mail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63C68" w14:textId="77777777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13B0" w14:textId="602E3E4C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7F95D" w14:textId="26B75DB0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32GB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47FE" w14:textId="68B774FB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F4A1A2" w14:textId="61CB2263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6612F993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0108D530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E748D6" w14:textId="0CF165A9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AD #1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20EA4" w14:textId="559CCAE4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860CC" w14:textId="74E21642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2Cores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6D4B" w14:textId="6321FBB7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A166" w14:textId="2CBA6E37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50GB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0BA702" w14:textId="6BA74676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Windows 2019</w:t>
            </w:r>
          </w:p>
        </w:tc>
      </w:tr>
      <w:tr w:rsidR="002911DA" w:rsidRPr="00593B4F" w14:paraId="3712D503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2FDB523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1AC10D" w14:textId="77777777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 w:val="18"/>
                <w:szCs w:val="18"/>
                <w:lang w:eastAsia="ko-KR"/>
              </w:rPr>
              <w:t>HOST #3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F88B" w14:textId="20D1F62F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7F11F" w14:textId="35C2A7CD" w:rsidR="002911DA" w:rsidRPr="00593B4F" w:rsidRDefault="002911DA" w:rsidP="009F0A61">
            <w:pPr>
              <w:ind w:firstLineChars="51" w:firstLine="92"/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s * 2CPU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9F939" w14:textId="770668BB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192GB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B3B5" w14:textId="53F545C2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szCs w:val="18"/>
                <w:lang w:eastAsia="ko-KR"/>
              </w:rPr>
              <w:t>300GB*2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E6D02D6" w14:textId="2DD4331B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b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szCs w:val="18"/>
                <w:lang w:eastAsia="ko-KR"/>
              </w:rPr>
              <w:t>Windows 2019</w:t>
            </w:r>
          </w:p>
        </w:tc>
      </w:tr>
      <w:tr w:rsidR="002911DA" w:rsidRPr="00593B4F" w14:paraId="2C9F8C66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6882A4EF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FE64A6" w14:textId="716BDCAF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W</w:t>
            </w: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EB/WAS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#3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2FDD" w14:textId="199421BB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0F8FD" w14:textId="17EE4A74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FB97" w14:textId="5A7CA7F7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24GB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CCF76" w14:textId="7B44869E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1FA23B" w14:textId="433ED059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6EABE26A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FD9EC28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45C931" w14:textId="31C52155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Mail 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45703" w14:textId="35667B22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ACB62" w14:textId="76743ED7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3869" w14:textId="43DE2585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32GB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5C467" w14:textId="3C524179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600GB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DEC55FE" w14:textId="23F5DF25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7E56F141" w14:textId="77777777" w:rsidTr="003C7A5D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319F810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4E6BE2" w14:textId="766D28C0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Messenger#2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D906C" w14:textId="0C6BC7E9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A587A" w14:textId="57DDA19F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6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1009C" w14:textId="29213849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16GB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134AA" w14:textId="7A7915C4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29E4F5A" w14:textId="7DBCF5A0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58B80B40" w14:textId="77777777" w:rsidTr="002911DA">
        <w:trPr>
          <w:trHeight w:val="19"/>
        </w:trPr>
        <w:tc>
          <w:tcPr>
            <w:tcW w:w="880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3BD2AAA" w14:textId="77777777" w:rsidR="002911DA" w:rsidRPr="00593B4F" w:rsidRDefault="002911DA" w:rsidP="009F0A61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1AA0E9" w14:textId="4428AE9A" w:rsidR="002911DA" w:rsidRPr="00593B4F" w:rsidRDefault="002911DA" w:rsidP="009F0A61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Proxy </w:t>
            </w:r>
            <w:r w:rsidRPr="00593B4F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BECB9" w14:textId="0783C0BD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56C7F" w14:textId="7BC9D5FA" w:rsidR="002911DA" w:rsidRPr="00593B4F" w:rsidRDefault="002911DA" w:rsidP="009F0A61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4Core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FFE34" w14:textId="18CECF9E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0853" w14:textId="50FF94FF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300GB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2446AC" w14:textId="48EC3C1C" w:rsidR="002911DA" w:rsidRPr="00593B4F" w:rsidRDefault="002911DA" w:rsidP="009F0A6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CentOS 7.4</w:t>
            </w:r>
          </w:p>
        </w:tc>
      </w:tr>
      <w:tr w:rsidR="002911DA" w:rsidRPr="00593B4F" w14:paraId="7FAC7A2E" w14:textId="77777777" w:rsidTr="0047779A">
        <w:trPr>
          <w:trHeight w:val="19"/>
        </w:trPr>
        <w:tc>
          <w:tcPr>
            <w:tcW w:w="8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3DB531" w14:textId="77777777" w:rsidR="002911DA" w:rsidRPr="00593B4F" w:rsidRDefault="002911DA" w:rsidP="002911DA">
            <w:pPr>
              <w:pStyle w:val="TableSmall"/>
              <w:ind w:firstLineChars="50" w:firstLine="90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D1C60" w14:textId="3CC3577C" w:rsidR="002911DA" w:rsidRPr="00593B4F" w:rsidRDefault="002911DA" w:rsidP="002911DA">
            <w:pPr>
              <w:pStyle w:val="TableSmall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AD #2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66738" w14:textId="227FEEE0" w:rsidR="002911DA" w:rsidRPr="00593B4F" w:rsidRDefault="002911DA" w:rsidP="002911D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288BC" w14:textId="20FBD6F3" w:rsidR="002911DA" w:rsidRPr="00593B4F" w:rsidRDefault="002911DA" w:rsidP="002911DA">
            <w:pPr>
              <w:ind w:firstLineChars="50" w:firstLine="90"/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2Cores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99BF" w14:textId="7871FE5E" w:rsidR="002911DA" w:rsidRPr="00593B4F" w:rsidRDefault="002911DA" w:rsidP="002911D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4GB</w:t>
            </w:r>
          </w:p>
        </w:tc>
        <w:tc>
          <w:tcPr>
            <w:tcW w:w="1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AFB32" w14:textId="48385109" w:rsidR="002911DA" w:rsidRPr="00593B4F" w:rsidRDefault="002911DA" w:rsidP="002911D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50GB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937997" w14:textId="3389ADE5" w:rsidR="002911DA" w:rsidRPr="00593B4F" w:rsidRDefault="002911DA" w:rsidP="002911DA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Windows 2019</w:t>
            </w:r>
          </w:p>
        </w:tc>
      </w:tr>
    </w:tbl>
    <w:p w14:paraId="27947D21" w14:textId="77777777" w:rsidR="007464AF" w:rsidRPr="00593B4F" w:rsidRDefault="00597B52" w:rsidP="00597B52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E454D7"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06911D87" w14:textId="77777777" w:rsidR="003C7A5D" w:rsidRPr="00593B4F" w:rsidRDefault="003C7A5D" w:rsidP="00597B52">
      <w:pPr>
        <w:jc w:val="right"/>
        <w:rPr>
          <w:rFonts w:ascii="맑은 고딕" w:eastAsia="맑은 고딕" w:hAnsi="맑은 고딕"/>
          <w:lang w:eastAsia="ko-KR"/>
        </w:rPr>
      </w:pPr>
    </w:p>
    <w:p w14:paraId="082682E9" w14:textId="77777777" w:rsidR="001721CA" w:rsidRPr="00593B4F" w:rsidRDefault="001721CA" w:rsidP="00A546A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6" w:name="_Toc35421200"/>
      <w:r w:rsidRPr="00593B4F">
        <w:rPr>
          <w:rFonts w:ascii="맑은 고딕" w:eastAsia="맑은 고딕" w:hAnsi="맑은 고딕"/>
          <w:sz w:val="20"/>
          <w:lang w:eastAsia="ko-KR"/>
        </w:rPr>
        <w:lastRenderedPageBreak/>
        <w:t>S/W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 xml:space="preserve"> 구성도</w:t>
      </w:r>
      <w:bookmarkEnd w:id="36"/>
    </w:p>
    <w:p w14:paraId="4878E755" w14:textId="211D69DE" w:rsidR="001721CA" w:rsidRPr="00593B4F" w:rsidRDefault="002911DA" w:rsidP="002911DA">
      <w:pPr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noProof/>
          <w:lang w:val="en-US" w:eastAsia="ko-KR"/>
        </w:rPr>
        <w:drawing>
          <wp:inline distT="0" distB="0" distL="0" distR="0" wp14:anchorId="050847C9" wp14:editId="145878C2">
            <wp:extent cx="6019800" cy="48006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74AE" w14:textId="77777777" w:rsidR="00B57B18" w:rsidRPr="00593B4F" w:rsidRDefault="00B57B18" w:rsidP="00B57B18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403C1805" w14:textId="77777777" w:rsidR="00B57B18" w:rsidRPr="00593B4F" w:rsidRDefault="00B57B18" w:rsidP="001721CA">
      <w:pPr>
        <w:rPr>
          <w:rFonts w:ascii="맑은 고딕" w:eastAsia="맑은 고딕" w:hAnsi="맑은 고딕"/>
          <w:lang w:eastAsia="ko-KR"/>
        </w:rPr>
      </w:pPr>
    </w:p>
    <w:p w14:paraId="3B4B4934" w14:textId="77777777" w:rsidR="002911DA" w:rsidRDefault="002911DA">
      <w:pPr>
        <w:rPr>
          <w:rFonts w:ascii="맑은 고딕" w:eastAsia="맑은 고딕" w:hAnsi="맑은 고딕"/>
          <w:b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br w:type="page"/>
      </w:r>
    </w:p>
    <w:p w14:paraId="26DC00EA" w14:textId="2ACDFC0D" w:rsidR="00AD0215" w:rsidRPr="00593B4F" w:rsidRDefault="00AD0215" w:rsidP="00D75788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37" w:name="_Toc35421201"/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도입 소프트웨어 현황</w:t>
      </w:r>
      <w:bookmarkEnd w:id="37"/>
    </w:p>
    <w:tbl>
      <w:tblPr>
        <w:tblW w:w="965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6"/>
        <w:gridCol w:w="1417"/>
        <w:gridCol w:w="3704"/>
        <w:gridCol w:w="848"/>
      </w:tblGrid>
      <w:tr w:rsidR="00D05A52" w:rsidRPr="00593B4F" w14:paraId="08526853" w14:textId="77777777" w:rsidTr="001F6F45">
        <w:trPr>
          <w:trHeight w:val="228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11BDBB6" w14:textId="77777777" w:rsidR="00D05A52" w:rsidRPr="00593B4F" w:rsidRDefault="00D05A52" w:rsidP="001F6F45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bookmarkStart w:id="38" w:name="_Toc464640796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5"/>
            <w:bookmarkEnd w:id="26"/>
            <w:bookmarkEnd w:id="27"/>
            <w:bookmarkEnd w:id="28"/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소프트웨어 명칭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4C8B2A2" w14:textId="77777777" w:rsidR="00D05A52" w:rsidRPr="00593B4F" w:rsidRDefault="00D05A52" w:rsidP="001F6F45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업체명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2799857" w14:textId="77777777" w:rsidR="00D05A52" w:rsidRPr="00593B4F" w:rsidRDefault="00D05A52" w:rsidP="001F6F45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제품 개요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DD610E2" w14:textId="77777777" w:rsidR="00D05A52" w:rsidRPr="00593B4F" w:rsidRDefault="00D05A52" w:rsidP="001F6F45">
            <w:pPr>
              <w:jc w:val="center"/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수량</w:t>
            </w:r>
          </w:p>
        </w:tc>
      </w:tr>
      <w:tr w:rsidR="002E5FC5" w:rsidRPr="00593B4F" w14:paraId="6BD48099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5C78F0CC" w14:textId="55002DCD" w:rsidR="002E5FC5" w:rsidRPr="00593B4F" w:rsidRDefault="002E5FC5" w:rsidP="001F6F45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coviSmart² Enterprise Edition CP </w:t>
            </w:r>
            <w:proofErr w:type="spellStart"/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Svr</w:t>
            </w:r>
            <w:proofErr w:type="spellEnd"/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26BAA83D" w14:textId="77777777" w:rsidR="002E5FC5" w:rsidRPr="00593B4F" w:rsidRDefault="002E5FC5" w:rsidP="001F6F45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㈜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코비젼</w:t>
            </w: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20FA686E" w14:textId="77777777" w:rsidR="002E5FC5" w:rsidRPr="00593B4F" w:rsidRDefault="002E5FC5" w:rsidP="001F6F45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그룹웨어</w:t>
            </w: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서버 라이선스</w:t>
            </w:r>
          </w:p>
          <w:p w14:paraId="61D4F5BD" w14:textId="353A96E2" w:rsidR="002E5FC5" w:rsidRPr="00593B4F" w:rsidRDefault="002E5FC5" w:rsidP="001F6F45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(</w:t>
            </w:r>
            <w:proofErr w:type="spellStart"/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S</w:t>
            </w: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ynap</w:t>
            </w:r>
            <w:proofErr w:type="spellEnd"/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Document Viewer 포함)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41E43BBC" w14:textId="77777777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</w:tr>
      <w:tr w:rsidR="002E5FC5" w:rsidRPr="00593B4F" w14:paraId="0046674D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52565D99" w14:textId="68C9EF7B" w:rsidR="002E5FC5" w:rsidRPr="00593B4F" w:rsidRDefault="002E5FC5" w:rsidP="001F6F45">
            <w:pPr>
              <w:pStyle w:val="TableSmall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="굴림"/>
                <w:sz w:val="18"/>
                <w:szCs w:val="18"/>
                <w:lang w:val="en-US" w:eastAsia="ko-KR"/>
              </w:rPr>
              <w:t xml:space="preserve">coviSmart² Enterprise Edition CP </w:t>
            </w:r>
            <w:proofErr w:type="spellStart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>UsrCAL</w:t>
            </w:r>
            <w:proofErr w:type="spellEnd"/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5651A5B3" w14:textId="77777777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154EAC2E" w14:textId="6ADE516C" w:rsidR="002E5FC5" w:rsidRPr="00593B4F" w:rsidRDefault="002E5FC5" w:rsidP="001F6F45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그룹웨어 사용자 라이선스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0630269F" w14:textId="383C6AAB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4,</w:t>
            </w:r>
            <w:r w:rsidR="002A5571">
              <w:rPr>
                <w:rFonts w:ascii="맑은 고딕" w:eastAsia="맑은 고딕" w:hAnsi="맑은 고딕"/>
                <w:szCs w:val="18"/>
                <w:lang w:eastAsia="ko-KR"/>
              </w:rPr>
              <w:t>2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00</w:t>
            </w:r>
          </w:p>
        </w:tc>
      </w:tr>
      <w:tr w:rsidR="002E5FC5" w:rsidRPr="00593B4F" w14:paraId="49ABF41D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75F4C290" w14:textId="47B73D03" w:rsidR="002E5FC5" w:rsidRPr="00593B4F" w:rsidRDefault="002E5FC5" w:rsidP="001F6F45">
            <w:pPr>
              <w:pStyle w:val="TableSmall"/>
              <w:rPr>
                <w:rFonts w:ascii="맑은 고딕" w:eastAsia="맑은 고딕" w:hAnsi="맑은 고딕" w:cs="굴림"/>
                <w:sz w:val="18"/>
                <w:szCs w:val="18"/>
                <w:lang w:val="en-US" w:eastAsia="ko-KR"/>
              </w:rPr>
            </w:pPr>
            <w:proofErr w:type="spellStart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>coviE</w:t>
            </w:r>
            <w:proofErr w:type="spellEnd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 xml:space="preserve">-Accounting </w:t>
            </w:r>
            <w:proofErr w:type="spellStart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>Svr</w:t>
            </w:r>
            <w:proofErr w:type="spellEnd"/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49D904EC" w14:textId="77777777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259EC041" w14:textId="79764968" w:rsidR="002E5FC5" w:rsidRPr="00593B4F" w:rsidRDefault="002E5FC5" w:rsidP="001F6F45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경비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결재 시스템 서버 라이선스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56425461" w14:textId="0AC3D167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1</w:t>
            </w:r>
          </w:p>
        </w:tc>
      </w:tr>
      <w:tr w:rsidR="002E5FC5" w:rsidRPr="00593B4F" w14:paraId="369F5FAA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2BB3C59B" w14:textId="5126FEBD" w:rsidR="002E5FC5" w:rsidRPr="00593B4F" w:rsidRDefault="002E5FC5" w:rsidP="001F6F45">
            <w:pPr>
              <w:pStyle w:val="TableSmall"/>
              <w:rPr>
                <w:rFonts w:ascii="맑은 고딕" w:eastAsia="맑은 고딕" w:hAnsi="맑은 고딕" w:cs="굴림"/>
                <w:sz w:val="18"/>
                <w:szCs w:val="18"/>
                <w:lang w:val="en-US" w:eastAsia="ko-KR"/>
              </w:rPr>
            </w:pPr>
            <w:proofErr w:type="spellStart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>coviE</w:t>
            </w:r>
            <w:proofErr w:type="spellEnd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 xml:space="preserve">-Accounting </w:t>
            </w:r>
            <w:proofErr w:type="spellStart"/>
            <w:r w:rsidRPr="00593B4F">
              <w:rPr>
                <w:rFonts w:ascii="맑은 고딕" w:eastAsia="맑은 고딕" w:hAnsi="맑은 고딕" w:cs="굴림" w:hint="eastAsia"/>
                <w:sz w:val="18"/>
                <w:szCs w:val="18"/>
                <w:lang w:val="en-US" w:eastAsia="ko-KR"/>
              </w:rPr>
              <w:t>UsrCAL</w:t>
            </w:r>
            <w:proofErr w:type="spellEnd"/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</w:tcPr>
          <w:p w14:paraId="2AB0A30D" w14:textId="77777777" w:rsidR="002E5FC5" w:rsidRPr="00593B4F" w:rsidRDefault="002E5FC5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556BF819" w14:textId="1354A8D9" w:rsidR="002E5FC5" w:rsidRPr="00593B4F" w:rsidRDefault="002E5FC5" w:rsidP="001F6F45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경비결재 시스템 사용자 라이선스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2A19B0C6" w14:textId="2CACF500" w:rsidR="002E5FC5" w:rsidRPr="00593B4F" w:rsidRDefault="002A5571" w:rsidP="001F6F45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4,2</w:t>
            </w:r>
            <w:r w:rsidR="002E5FC5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00</w:t>
            </w:r>
          </w:p>
        </w:tc>
      </w:tr>
      <w:tr w:rsidR="00D05A52" w:rsidRPr="00593B4F" w14:paraId="0E9C11F1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27F597AB" w14:textId="77777777" w:rsidR="00D05A52" w:rsidRPr="00593B4F" w:rsidRDefault="00D05A52" w:rsidP="001F6F45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proofErr w:type="spellStart"/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WebEditor</w:t>
            </w:r>
            <w:proofErr w:type="spellEnd"/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(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Dext5)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13C8326C" w14:textId="77777777" w:rsidR="00D05A52" w:rsidRPr="00593B4F" w:rsidRDefault="00D05A52" w:rsidP="001F6F45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proofErr w:type="spellStart"/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라온위즈</w:t>
            </w:r>
            <w:proofErr w:type="spellEnd"/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02431D0C" w14:textId="77777777" w:rsidR="00D05A52" w:rsidRPr="00593B4F" w:rsidRDefault="00D05A52" w:rsidP="001F6F45">
            <w:pPr>
              <w:jc w:val="both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상용 웹 에디터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63BE1798" w14:textId="57A95C4B" w:rsidR="00D05A52" w:rsidRPr="00593B4F" w:rsidRDefault="002A5571" w:rsidP="001F6F45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>
              <w:rPr>
                <w:rFonts w:ascii="맑은 고딕" w:eastAsia="맑은 고딕" w:hAnsi="맑은 고딕" w:cs="굴림"/>
                <w:szCs w:val="18"/>
                <w:lang w:val="en-US" w:eastAsia="ko-KR"/>
              </w:rPr>
              <w:t>4,2</w:t>
            </w:r>
            <w:r w:rsidR="00D05A52"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00</w:t>
            </w:r>
          </w:p>
        </w:tc>
      </w:tr>
      <w:tr w:rsidR="00D05A52" w:rsidRPr="00593B4F" w14:paraId="1997EA02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14690E5D" w14:textId="1092341D" w:rsidR="00D05A52" w:rsidRPr="00593B4F" w:rsidRDefault="002E5FC5" w:rsidP="001F6F45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Messenger</w:t>
            </w: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(PC/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모바일 버전)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1D58C806" w14:textId="73B7CAF4" w:rsidR="00D05A52" w:rsidRPr="00593B4F" w:rsidRDefault="002E5FC5" w:rsidP="001F6F45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proofErr w:type="spellStart"/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온누리인포텍</w:t>
            </w:r>
            <w:proofErr w:type="spellEnd"/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71FE5788" w14:textId="5EB41932" w:rsidR="00D05A52" w:rsidRPr="00593B4F" w:rsidRDefault="002E5FC5" w:rsidP="001F6F45">
            <w:pPr>
              <w:jc w:val="both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메신저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 xml:space="preserve"> (</w:t>
            </w: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4,</w:t>
            </w:r>
            <w:r w:rsidR="002A5571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2</w:t>
            </w:r>
            <w:r w:rsidRPr="00593B4F"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00 </w:t>
            </w: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user)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4570F5F1" w14:textId="4101B2E3" w:rsidR="00D05A52" w:rsidRPr="00593B4F" w:rsidRDefault="002E5FC5" w:rsidP="001F6F45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1</w:t>
            </w:r>
          </w:p>
        </w:tc>
      </w:tr>
      <w:tr w:rsidR="00E81FEE" w:rsidRPr="00593B4F" w14:paraId="2A4739EC" w14:textId="77777777" w:rsidTr="001F6F45">
        <w:trPr>
          <w:trHeight w:val="391"/>
        </w:trPr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70E2F1E9" w14:textId="36E449ED" w:rsidR="00E81FEE" w:rsidRPr="00593B4F" w:rsidRDefault="00E81FEE" w:rsidP="00E81FEE">
            <w:pPr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F329E1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SPAM 솔루션</w:t>
            </w:r>
            <w:r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(</w:t>
            </w:r>
            <w:r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스팸아웃)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tcMar>
              <w:left w:w="113" w:type="dxa"/>
            </w:tcMar>
            <w:vAlign w:val="center"/>
          </w:tcPr>
          <w:p w14:paraId="4D676A49" w14:textId="6EF4E6FB" w:rsidR="00E81FEE" w:rsidRPr="00593B4F" w:rsidRDefault="00E81FEE" w:rsidP="00E81FEE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넷엔씨큐</w:t>
            </w:r>
            <w:proofErr w:type="spellEnd"/>
          </w:p>
        </w:tc>
        <w:tc>
          <w:tcPr>
            <w:tcW w:w="3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13" w:type="dxa"/>
              <w:bottom w:w="0" w:type="dxa"/>
              <w:right w:w="0" w:type="dxa"/>
            </w:tcMar>
            <w:vAlign w:val="center"/>
          </w:tcPr>
          <w:p w14:paraId="13654911" w14:textId="0B7DC0A2" w:rsidR="00E81FEE" w:rsidRPr="00593B4F" w:rsidRDefault="00E81FEE" w:rsidP="00E81FEE">
            <w:pPr>
              <w:jc w:val="both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 w:rsidRPr="00F329E1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스팸아웃V8_Applliance</w:t>
            </w:r>
            <w:r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(</w:t>
            </w:r>
            <w:r w:rsidRPr="00F329E1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4,</w:t>
            </w:r>
            <w:r w:rsidR="002A5571">
              <w:rPr>
                <w:rFonts w:ascii="맑은 고딕" w:eastAsia="맑은 고딕" w:hAnsi="맑은 고딕" w:cs="굴림"/>
                <w:szCs w:val="18"/>
                <w:lang w:val="en-US" w:eastAsia="ko-KR"/>
              </w:rPr>
              <w:t>2</w:t>
            </w:r>
            <w:r w:rsidRPr="00F329E1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00</w:t>
            </w:r>
            <w:r>
              <w:rPr>
                <w:rFonts w:ascii="맑은 고딕" w:eastAsia="맑은 고딕" w:hAnsi="맑은 고딕" w:cs="굴림"/>
                <w:szCs w:val="18"/>
                <w:lang w:val="en-US" w:eastAsia="ko-KR"/>
              </w:rPr>
              <w:t xml:space="preserve"> </w:t>
            </w:r>
            <w:r w:rsidRPr="00F329E1"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user</w:t>
            </w:r>
            <w:r>
              <w:rPr>
                <w:rFonts w:ascii="맑은 고딕" w:eastAsia="맑은 고딕" w:hAnsi="맑은 고딕" w:cs="굴림"/>
                <w:szCs w:val="18"/>
                <w:lang w:val="en-US" w:eastAsia="ko-KR"/>
              </w:rPr>
              <w:t>)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left w:w="113" w:type="dxa"/>
            </w:tcMar>
            <w:vAlign w:val="center"/>
          </w:tcPr>
          <w:p w14:paraId="2FB0BCC9" w14:textId="03904169" w:rsidR="00E81FEE" w:rsidRPr="00593B4F" w:rsidRDefault="00E81FEE" w:rsidP="00E81FEE">
            <w:pPr>
              <w:jc w:val="center"/>
              <w:rPr>
                <w:rFonts w:ascii="맑은 고딕" w:eastAsia="맑은 고딕" w:hAnsi="맑은 고딕" w:cs="굴림"/>
                <w:szCs w:val="18"/>
                <w:lang w:val="en-US" w:eastAsia="ko-KR"/>
              </w:rPr>
            </w:pPr>
            <w:r>
              <w:rPr>
                <w:rFonts w:ascii="맑은 고딕" w:eastAsia="맑은 고딕" w:hAnsi="맑은 고딕" w:cs="굴림" w:hint="eastAsia"/>
                <w:szCs w:val="18"/>
                <w:lang w:val="en-US" w:eastAsia="ko-KR"/>
              </w:rPr>
              <w:t>1</w:t>
            </w:r>
          </w:p>
        </w:tc>
      </w:tr>
    </w:tbl>
    <w:p w14:paraId="152BC806" w14:textId="77777777" w:rsidR="003C7A5D" w:rsidRPr="00593B4F" w:rsidRDefault="003C7A5D" w:rsidP="003C7A5D">
      <w:pPr>
        <w:pStyle w:val="Numberedlist21"/>
        <w:numPr>
          <w:ilvl w:val="0"/>
          <w:numId w:val="0"/>
        </w:numPr>
        <w:tabs>
          <w:tab w:val="clear" w:pos="720"/>
        </w:tabs>
        <w:ind w:left="454" w:hanging="454"/>
        <w:jc w:val="both"/>
        <w:rPr>
          <w:rFonts w:ascii="맑은 고딕" w:eastAsia="맑은 고딕" w:hAnsi="맑은 고딕"/>
          <w:sz w:val="24"/>
          <w:lang w:val="en-US"/>
        </w:rPr>
      </w:pPr>
    </w:p>
    <w:p w14:paraId="4BA55BF5" w14:textId="77777777" w:rsidR="003C7A5D" w:rsidRPr="00593B4F" w:rsidRDefault="003C7A5D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/>
        </w:rPr>
        <w:br w:type="page"/>
      </w:r>
    </w:p>
    <w:p w14:paraId="21C5A551" w14:textId="77777777" w:rsidR="00972101" w:rsidRPr="00593B4F" w:rsidRDefault="00CD1EF9" w:rsidP="00972101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39" w:name="_Toc35421202"/>
      <w:r w:rsidRPr="00593B4F">
        <w:rPr>
          <w:rFonts w:ascii="맑은 고딕" w:eastAsia="맑은 고딕" w:hAnsi="맑은 고딕" w:hint="eastAsia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82F7C" wp14:editId="29E27B25">
                <wp:simplePos x="0" y="0"/>
                <wp:positionH relativeFrom="margin">
                  <wp:posOffset>5042535</wp:posOffset>
                </wp:positionH>
                <wp:positionV relativeFrom="paragraph">
                  <wp:posOffset>219075</wp:posOffset>
                </wp:positionV>
                <wp:extent cx="1259840" cy="719455"/>
                <wp:effectExtent l="0" t="0" r="16510" b="175895"/>
                <wp:wrapNone/>
                <wp:docPr id="2" name="말풍선: 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719455"/>
                        </a:xfrm>
                        <a:prstGeom prst="wedgeRectCallout">
                          <a:avLst>
                            <a:gd name="adj1" fmla="val -19789"/>
                            <a:gd name="adj2" fmla="val 7035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0EDE0" w14:textId="77777777" w:rsidR="00EE641C" w:rsidRDefault="00EE641C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lang w:eastAsia="ko-KR"/>
                              </w:rPr>
                              <w:t>- P : Package(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기본</w:t>
                            </w:r>
                            <w:r>
                              <w:rPr>
                                <w:rFonts w:hint="eastAsia"/>
                                <w:lang w:eastAsia="ko-KR"/>
                              </w:rPr>
                              <w:t>)</w:t>
                            </w:r>
                          </w:p>
                          <w:p w14:paraId="0C025144" w14:textId="77777777" w:rsidR="00EE641C" w:rsidRDefault="00EE641C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lang w:eastAsia="ko-KR"/>
                              </w:rPr>
                              <w:t xml:space="preserve"> C : Customizing</w:t>
                            </w:r>
                          </w:p>
                          <w:p w14:paraId="4FF45B98" w14:textId="77777777" w:rsidR="00EE641C" w:rsidRDefault="00EE641C" w:rsidP="00234BE6">
                            <w:pPr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hint="eastAsia"/>
                                <w:lang w:eastAsia="ko-KR"/>
                              </w:rPr>
                              <w:t>-</w:t>
                            </w:r>
                            <w:r>
                              <w:rPr>
                                <w:lang w:eastAsia="ko-KR"/>
                              </w:rPr>
                              <w:t xml:space="preserve"> N : 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82F7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말풍선: 사각형 2" o:spid="_x0000_s1026" type="#_x0000_t61" style="position:absolute;left:0;text-align:left;margin-left:397.05pt;margin-top:17.25pt;width:99.2pt;height:56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" adj="6526,25996" fillcolor="#5b9bd5 [3204]" strokecolor="#1f4d78 [1604]" strokeweight="1pt">
                <v:textbox inset="2mm,1mm,2mm,1mm">
                  <w:txbxContent>
                    <w:p w14:paraId="0D90EDE0" w14:textId="77777777" w:rsidR="00EE641C" w:rsidRDefault="00EE641C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lang w:eastAsia="ko-KR"/>
                        </w:rPr>
                        <w:t>- P : Package(</w:t>
                      </w:r>
                      <w:r>
                        <w:rPr>
                          <w:rFonts w:hint="eastAsia"/>
                          <w:lang w:eastAsia="ko-KR"/>
                        </w:rPr>
                        <w:t>기본</w:t>
                      </w:r>
                      <w:r>
                        <w:rPr>
                          <w:rFonts w:hint="eastAsia"/>
                          <w:lang w:eastAsia="ko-KR"/>
                        </w:rPr>
                        <w:t>)</w:t>
                      </w:r>
                    </w:p>
                    <w:p w14:paraId="0C025144" w14:textId="77777777" w:rsidR="00EE641C" w:rsidRDefault="00EE641C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-</w:t>
                      </w:r>
                      <w:r>
                        <w:rPr>
                          <w:lang w:eastAsia="ko-KR"/>
                        </w:rPr>
                        <w:t xml:space="preserve"> C : Customizing</w:t>
                      </w:r>
                    </w:p>
                    <w:p w14:paraId="4FF45B98" w14:textId="77777777" w:rsidR="00EE641C" w:rsidRDefault="00EE641C" w:rsidP="00234BE6">
                      <w:pPr>
                        <w:rPr>
                          <w:lang w:eastAsia="ko-KR"/>
                        </w:rPr>
                      </w:pPr>
                      <w:r>
                        <w:rPr>
                          <w:rFonts w:hint="eastAsia"/>
                          <w:lang w:eastAsia="ko-KR"/>
                        </w:rPr>
                        <w:t>-</w:t>
                      </w:r>
                      <w:r>
                        <w:rPr>
                          <w:lang w:eastAsia="ko-KR"/>
                        </w:rPr>
                        <w:t xml:space="preserve"> N : New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0215" w:rsidRPr="00593B4F">
        <w:rPr>
          <w:rFonts w:ascii="맑은 고딕" w:eastAsia="맑은 고딕" w:hAnsi="맑은 고딕" w:hint="eastAsia"/>
          <w:sz w:val="24"/>
          <w:lang w:val="en-US"/>
        </w:rPr>
        <w:t>세부 구축 내용</w:t>
      </w:r>
      <w:bookmarkEnd w:id="39"/>
    </w:p>
    <w:p w14:paraId="3663C9B3" w14:textId="77777777" w:rsidR="00F85414" w:rsidRPr="00593B4F" w:rsidRDefault="00F85414" w:rsidP="00F85414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40" w:name="_Toc35421203"/>
      <w:r w:rsidRPr="00593B4F">
        <w:rPr>
          <w:rFonts w:ascii="맑은 고딕" w:eastAsia="맑은 고딕" w:hAnsi="맑은 고딕" w:hint="eastAsia"/>
          <w:sz w:val="20"/>
          <w:lang w:eastAsia="ko-KR"/>
        </w:rPr>
        <w:t>업무 기능</w:t>
      </w:r>
      <w:bookmarkStart w:id="41" w:name="_Toc7454220"/>
      <w:bookmarkStart w:id="42" w:name="_Toc8117500"/>
      <w:bookmarkStart w:id="43" w:name="_Toc8131256"/>
      <w:bookmarkStart w:id="44" w:name="_Toc8206241"/>
      <w:bookmarkStart w:id="45" w:name="_Toc8206281"/>
      <w:bookmarkStart w:id="46" w:name="_Toc8226073"/>
      <w:bookmarkStart w:id="47" w:name="_Toc8227513"/>
      <w:bookmarkStart w:id="48" w:name="_Toc8399653"/>
      <w:bookmarkStart w:id="49" w:name="_Toc8640228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2D3DB77D" w14:textId="77777777" w:rsidR="00912898" w:rsidRPr="00593B4F" w:rsidRDefault="00912898" w:rsidP="00912898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인프라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912898" w:rsidRPr="00593B4F" w14:paraId="06F24184" w14:textId="77777777" w:rsidTr="00541DEE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B4F99F" w14:textId="77777777" w:rsidR="00912898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0D91FFB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ACA424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E21EF9D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912898" w:rsidRPr="00593B4F" w14:paraId="44A20C5A" w14:textId="77777777" w:rsidTr="00233E5B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C81283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인프라 구축</w:t>
            </w:r>
          </w:p>
        </w:tc>
        <w:tc>
          <w:tcPr>
            <w:tcW w:w="6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EFDA" w14:textId="77777777" w:rsidR="00912898" w:rsidRPr="00593B4F" w:rsidRDefault="00912898" w:rsidP="00233E5B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CD1EF9" w:rsidRPr="00593B4F">
              <w:rPr>
                <w:rFonts w:ascii="맑은 고딕" w:eastAsia="맑은 고딕" w:hAnsi="맑은 고딕" w:hint="eastAsia"/>
                <w:lang w:eastAsia="ko-KR"/>
              </w:rPr>
              <w:t>인프라 협의, 설계, 서버 구성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043E1" w14:textId="77777777" w:rsidR="00912898" w:rsidRPr="00593B4F" w:rsidRDefault="004D73DE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48E5BA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17C0B53C" w14:textId="77777777" w:rsidR="00912898" w:rsidRPr="00593B4F" w:rsidRDefault="00912898" w:rsidP="00912898">
      <w:pPr>
        <w:rPr>
          <w:rFonts w:ascii="맑은 고딕" w:eastAsia="맑은 고딕" w:hAnsi="맑은 고딕"/>
          <w:lang w:eastAsia="ko-KR"/>
        </w:rPr>
      </w:pPr>
    </w:p>
    <w:p w14:paraId="56F57EC9" w14:textId="77777777" w:rsidR="00912898" w:rsidRPr="00593B4F" w:rsidRDefault="00912898" w:rsidP="00912898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디자인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60"/>
        <w:gridCol w:w="6357"/>
        <w:gridCol w:w="740"/>
        <w:gridCol w:w="1436"/>
      </w:tblGrid>
      <w:tr w:rsidR="00912898" w:rsidRPr="00593B4F" w14:paraId="4ACBCD2F" w14:textId="77777777" w:rsidTr="00117A4D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30DC382" w14:textId="77777777" w:rsidR="00912898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2120793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8B978D4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E5D4278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912898" w:rsidRPr="00593B4F" w14:paraId="5E80F573" w14:textId="77777777" w:rsidTr="00117A4D">
        <w:trPr>
          <w:trHeight w:val="227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B6AE1" w14:textId="77777777" w:rsidR="00912898" w:rsidRPr="00593B4F" w:rsidRDefault="00D70D5B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디자인</w:t>
            </w:r>
            <w:r w:rsidR="00A96AE9" w:rsidRPr="00593B4F">
              <w:rPr>
                <w:rFonts w:ascii="맑은 고딕" w:eastAsia="맑은 고딕" w:hAnsi="맑은 고딕" w:hint="eastAsia"/>
                <w:lang w:eastAsia="ko-KR"/>
              </w:rPr>
              <w:t xml:space="preserve"> 시안</w:t>
            </w:r>
          </w:p>
        </w:tc>
        <w:tc>
          <w:tcPr>
            <w:tcW w:w="6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FF54F" w14:textId="77777777" w:rsidR="00912898" w:rsidRPr="00593B4F" w:rsidRDefault="00552FE7" w:rsidP="00552FE7">
            <w:pPr>
              <w:rPr>
                <w:rFonts w:ascii="맑은 고딕" w:eastAsia="맑은 고딕" w:hAnsi="맑은 고딕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A96AE9" w:rsidRPr="00593B4F">
              <w:rPr>
                <w:rFonts w:ascii="맑은 고딕" w:eastAsia="맑은 고딕" w:hAnsi="맑은 고딕" w:hint="eastAsia"/>
              </w:rPr>
              <w:t>포탈</w:t>
            </w:r>
            <w:proofErr w:type="spellEnd"/>
            <w:r w:rsidR="00A96AE9" w:rsidRPr="00593B4F">
              <w:rPr>
                <w:rFonts w:ascii="맑은 고딕" w:eastAsia="맑은 고딕" w:hAnsi="맑은 고딕" w:hint="eastAsia"/>
              </w:rPr>
              <w:t xml:space="preserve"> 및 </w:t>
            </w:r>
            <w:proofErr w:type="spellStart"/>
            <w:r w:rsidR="00A96AE9" w:rsidRPr="00593B4F">
              <w:rPr>
                <w:rFonts w:ascii="맑은 고딕" w:eastAsia="맑은 고딕" w:hAnsi="맑은 고딕" w:hint="eastAsia"/>
              </w:rPr>
              <w:t>로그인</w:t>
            </w:r>
            <w:proofErr w:type="spellEnd"/>
            <w:r w:rsidR="00A96AE9" w:rsidRPr="00593B4F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="00A96AE9" w:rsidRPr="00593B4F">
              <w:rPr>
                <w:rFonts w:ascii="맑은 고딕" w:eastAsia="맑은 고딕" w:hAnsi="맑은 고딕" w:hint="eastAsia"/>
              </w:rPr>
              <w:t>시안</w:t>
            </w:r>
            <w:proofErr w:type="spellEnd"/>
          </w:p>
          <w:p w14:paraId="4FC29AAF" w14:textId="2E5768DA" w:rsidR="00117A4D" w:rsidRPr="00593B4F" w:rsidRDefault="00117A4D" w:rsidP="00552FE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퍼블리싱 및 디자인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585FF4" w:rsidRPr="00593B4F">
              <w:rPr>
                <w:rFonts w:ascii="맑은 고딕" w:eastAsia="맑은 고딕" w:hAnsi="맑은 고딕"/>
                <w:lang w:eastAsia="ko-KR"/>
              </w:rPr>
              <w:t>작업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5143F" w14:textId="77777777" w:rsidR="00912898" w:rsidRPr="00593B4F" w:rsidRDefault="00117A4D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D6AB92" w14:textId="77777777" w:rsidR="00912898" w:rsidRPr="00593B4F" w:rsidRDefault="00912898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14552EE5" w14:textId="77777777" w:rsidR="00912898" w:rsidRPr="00593B4F" w:rsidRDefault="00912898" w:rsidP="00912898">
      <w:pPr>
        <w:rPr>
          <w:rFonts w:ascii="맑은 고딕" w:eastAsia="맑은 고딕" w:hAnsi="맑은 고딕"/>
          <w:lang w:eastAsia="ko-KR"/>
        </w:rPr>
      </w:pPr>
    </w:p>
    <w:p w14:paraId="22F4D32C" w14:textId="77777777" w:rsidR="00AD0215" w:rsidRPr="00593B4F" w:rsidRDefault="00AD0215" w:rsidP="00CD7E84">
      <w:pPr>
        <w:pStyle w:val="Numberedlist22"/>
        <w:numPr>
          <w:ilvl w:val="0"/>
          <w:numId w:val="5"/>
        </w:numPr>
        <w:jc w:val="both"/>
        <w:rPr>
          <w:rFonts w:ascii="맑은 고딕" w:eastAsia="맑은 고딕" w:hAnsi="맑은 고딕"/>
          <w:vanish/>
          <w:sz w:val="20"/>
        </w:rPr>
      </w:pPr>
      <w:bookmarkStart w:id="50" w:name="_Toc8732711"/>
      <w:bookmarkStart w:id="51" w:name="_Toc8733523"/>
      <w:bookmarkStart w:id="52" w:name="_Toc8733559"/>
      <w:bookmarkStart w:id="53" w:name="_Toc8738241"/>
      <w:bookmarkStart w:id="54" w:name="_Toc8738275"/>
      <w:bookmarkStart w:id="55" w:name="_Toc8741465"/>
      <w:bookmarkStart w:id="56" w:name="_Toc8741685"/>
      <w:bookmarkStart w:id="57" w:name="_Toc8746431"/>
      <w:bookmarkStart w:id="58" w:name="_Toc8748182"/>
      <w:bookmarkStart w:id="59" w:name="_Toc8748643"/>
      <w:bookmarkStart w:id="60" w:name="_Toc8748673"/>
      <w:bookmarkStart w:id="61" w:name="_Toc8809499"/>
      <w:bookmarkStart w:id="62" w:name="_Toc13825155"/>
      <w:bookmarkStart w:id="63" w:name="_Toc13825430"/>
      <w:bookmarkStart w:id="64" w:name="_Toc13830960"/>
      <w:bookmarkStart w:id="65" w:name="_Toc13833210"/>
      <w:bookmarkStart w:id="66" w:name="_Toc13833320"/>
      <w:bookmarkStart w:id="67" w:name="_Toc13836651"/>
      <w:bookmarkStart w:id="68" w:name="_Toc13837850"/>
      <w:bookmarkStart w:id="69" w:name="_Toc13840752"/>
      <w:bookmarkStart w:id="70" w:name="_Toc13841091"/>
      <w:bookmarkStart w:id="71" w:name="_Toc14084745"/>
      <w:bookmarkStart w:id="72" w:name="_Toc14422985"/>
      <w:bookmarkStart w:id="73" w:name="_Toc15660873"/>
      <w:bookmarkStart w:id="74" w:name="_Toc15897136"/>
      <w:bookmarkStart w:id="75" w:name="_Toc15915093"/>
      <w:bookmarkStart w:id="76" w:name="_Toc15999016"/>
      <w:bookmarkStart w:id="77" w:name="_Toc15999663"/>
      <w:bookmarkStart w:id="78" w:name="_Toc16081297"/>
      <w:bookmarkStart w:id="79" w:name="_Toc16245156"/>
      <w:bookmarkStart w:id="80" w:name="_Toc17122043"/>
      <w:bookmarkStart w:id="81" w:name="_Toc32926342"/>
      <w:bookmarkStart w:id="82" w:name="_Toc32933988"/>
      <w:bookmarkStart w:id="83" w:name="_Toc32939206"/>
      <w:bookmarkStart w:id="84" w:name="_Toc33002175"/>
      <w:bookmarkStart w:id="85" w:name="_Toc34654840"/>
      <w:bookmarkStart w:id="86" w:name="_Toc34657087"/>
      <w:bookmarkStart w:id="87" w:name="_Toc34659222"/>
      <w:bookmarkStart w:id="88" w:name="_Toc34659631"/>
      <w:bookmarkStart w:id="89" w:name="_Toc34836059"/>
      <w:bookmarkStart w:id="90" w:name="_Toc34836794"/>
      <w:bookmarkStart w:id="91" w:name="_Toc35008728"/>
      <w:bookmarkStart w:id="92" w:name="_Toc35008758"/>
      <w:bookmarkStart w:id="93" w:name="_Toc35012129"/>
      <w:bookmarkStart w:id="94" w:name="_Toc35261664"/>
      <w:bookmarkStart w:id="95" w:name="_Toc35262004"/>
      <w:bookmarkStart w:id="96" w:name="_Toc35262034"/>
      <w:bookmarkStart w:id="97" w:name="_Toc35268711"/>
      <w:bookmarkStart w:id="98" w:name="_Toc35353677"/>
      <w:bookmarkStart w:id="99" w:name="_Toc35421204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</w:p>
    <w:p w14:paraId="2555F981" w14:textId="77777777" w:rsidR="00AD0215" w:rsidRPr="00593B4F" w:rsidRDefault="00AD0215" w:rsidP="00CD7E84">
      <w:pPr>
        <w:pStyle w:val="af5"/>
        <w:keepNext/>
        <w:numPr>
          <w:ilvl w:val="0"/>
          <w:numId w:val="5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6E519E61" w14:textId="77777777" w:rsidR="00AD0215" w:rsidRPr="00593B4F" w:rsidRDefault="00AD0215" w:rsidP="00CD7E84">
      <w:pPr>
        <w:pStyle w:val="af5"/>
        <w:keepNext/>
        <w:numPr>
          <w:ilvl w:val="1"/>
          <w:numId w:val="5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4C35EB3F" w14:textId="77777777" w:rsidR="00D70D5B" w:rsidRPr="00593B4F" w:rsidRDefault="00D70D5B" w:rsidP="00D70D5B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포탈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15"/>
        <w:gridCol w:w="6323"/>
        <w:gridCol w:w="709"/>
        <w:gridCol w:w="1446"/>
      </w:tblGrid>
      <w:tr w:rsidR="00D70D5B" w:rsidRPr="00593B4F" w14:paraId="2731D13A" w14:textId="77777777" w:rsidTr="00117A4D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8E9B0A" w14:textId="77777777" w:rsidR="00D70D5B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8DEAF97" w14:textId="77777777" w:rsidR="00D70D5B" w:rsidRPr="00593B4F" w:rsidRDefault="00D70D5B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030F58" w14:textId="77777777" w:rsidR="00D70D5B" w:rsidRPr="00593B4F" w:rsidRDefault="00D70D5B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5A70747D" w14:textId="77777777" w:rsidR="00D70D5B" w:rsidRPr="00593B4F" w:rsidRDefault="00D70D5B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D70D5B" w:rsidRPr="00593B4F" w14:paraId="588757C0" w14:textId="77777777" w:rsidTr="00117A4D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34748A" w14:textId="0886CFCC" w:rsidR="00D70D5B" w:rsidRPr="00593B4F" w:rsidRDefault="00D70D5B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포탈</w:t>
            </w:r>
            <w:r w:rsidR="00AA1964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구성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79D23" w14:textId="7BA2911E" w:rsidR="005A6E92" w:rsidRPr="00593B4F" w:rsidRDefault="00D70D5B" w:rsidP="00556D0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>가족사</w:t>
            </w:r>
            <w:r w:rsidR="0067704B">
              <w:rPr>
                <w:rFonts w:ascii="맑은 고딕" w:eastAsia="맑은 고딕" w:hAnsi="맑은 고딕" w:hint="eastAsia"/>
                <w:lang w:eastAsia="ko-KR"/>
              </w:rPr>
              <w:t>별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 포탈 생성 및 </w:t>
            </w:r>
            <w:proofErr w:type="spellStart"/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>웹파트</w:t>
            </w:r>
            <w:proofErr w:type="spellEnd"/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 구성</w:t>
            </w:r>
          </w:p>
          <w:p w14:paraId="53C31751" w14:textId="0F52EE00" w:rsidR="00556D07" w:rsidRPr="00593B4F" w:rsidRDefault="00556D07" w:rsidP="00556D0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내/외부 컨텐츠 바로가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>기</w:t>
            </w:r>
          </w:p>
          <w:p w14:paraId="7E6250EB" w14:textId="5AB7144B" w:rsidR="00556D07" w:rsidRPr="00593B4F" w:rsidRDefault="00556D07" w:rsidP="00556D0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포탈 웹파트에서 </w:t>
            </w:r>
            <w:r w:rsidRPr="00593B4F">
              <w:rPr>
                <w:rFonts w:ascii="맑은 고딕" w:eastAsia="맑은 고딕" w:hAnsi="맑은 고딕"/>
                <w:lang w:eastAsia="ko-KR"/>
              </w:rPr>
              <w:t>S</w:t>
            </w:r>
            <w:r w:rsidR="00585FF4" w:rsidRPr="00593B4F">
              <w:rPr>
                <w:rFonts w:ascii="맑은 고딕" w:eastAsia="맑은 고딕" w:hAnsi="맑은 고딕"/>
                <w:lang w:eastAsia="ko-KR"/>
              </w:rPr>
              <w:t>SO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 처리</w:t>
            </w:r>
          </w:p>
          <w:p w14:paraId="23FD84FB" w14:textId="7AF01903" w:rsidR="004B1E08" w:rsidRPr="00593B4F" w:rsidRDefault="004B1E08" w:rsidP="00556D0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 xml:space="preserve">-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검증된 상용 전문 </w:t>
            </w:r>
            <w:proofErr w:type="spellStart"/>
            <w:r w:rsidRPr="00593B4F">
              <w:rPr>
                <w:rFonts w:ascii="맑은 고딕" w:eastAsia="맑은 고딕" w:hAnsi="맑은 고딕" w:hint="eastAsia"/>
                <w:lang w:eastAsia="ko-KR"/>
              </w:rPr>
              <w:t>웹에디터</w:t>
            </w:r>
            <w:proofErr w:type="spellEnd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>적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용</w:t>
            </w:r>
          </w:p>
          <w:p w14:paraId="59F87F0A" w14:textId="77777777" w:rsidR="00DC3E6F" w:rsidRDefault="004B1E08" w:rsidP="00556D07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>멀티 브라우</w:t>
            </w:r>
            <w:r w:rsidR="00B1743B">
              <w:rPr>
                <w:rFonts w:ascii="맑은 고딕" w:eastAsia="맑은 고딕" w:hAnsi="맑은 고딕" w:hint="eastAsia"/>
                <w:lang w:eastAsia="ko-KR"/>
              </w:rPr>
              <w:t>저</w:t>
            </w:r>
            <w:r w:rsidR="00585FF4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환경에서 작동 가능</w:t>
            </w:r>
          </w:p>
          <w:p w14:paraId="4FE3610E" w14:textId="729F7390" w:rsidR="00DC3E6F" w:rsidRPr="00593B4F" w:rsidRDefault="00DC3E6F" w:rsidP="00DC3E6F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/>
                <w:lang w:eastAsia="ko-KR"/>
              </w:rPr>
              <w:t xml:space="preserve">통합검색 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연계, 메신저 연계, </w:t>
            </w:r>
            <w:r>
              <w:rPr>
                <w:rFonts w:ascii="맑은 고딕" w:eastAsia="맑은 고딕" w:hAnsi="맑은 고딕"/>
                <w:lang w:eastAsia="ko-KR"/>
              </w:rPr>
              <w:t xml:space="preserve">DRM 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연계(파수, 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마크애니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480D" w14:textId="7DABD180" w:rsidR="00D70D5B" w:rsidRPr="00593B4F" w:rsidRDefault="005A6E92" w:rsidP="00233E5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C</w:t>
            </w:r>
            <w:r w:rsidR="00585FF4" w:rsidRPr="00593B4F">
              <w:rPr>
                <w:rFonts w:ascii="맑은 고딕" w:eastAsia="맑은 고딕" w:hAnsi="맑은 고딕"/>
                <w:lang w:eastAsia="ko-KR"/>
              </w:rPr>
              <w:t>/N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4BFF21" w14:textId="771197AF" w:rsidR="00D70D5B" w:rsidRPr="00593B4F" w:rsidRDefault="001663A5" w:rsidP="001663A5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브라우저 대상 협의 후 결정</w:t>
            </w:r>
          </w:p>
        </w:tc>
      </w:tr>
    </w:tbl>
    <w:p w14:paraId="5B3E3485" w14:textId="0BA2C04B" w:rsidR="00D70D5B" w:rsidRDefault="00D70D5B" w:rsidP="007464AF">
      <w:pPr>
        <w:rPr>
          <w:rFonts w:ascii="맑은 고딕" w:eastAsia="맑은 고딕" w:hAnsi="맑은 고딕"/>
          <w:lang w:eastAsia="ko-KR"/>
        </w:rPr>
      </w:pPr>
    </w:p>
    <w:p w14:paraId="7C71AF00" w14:textId="77777777" w:rsidR="004B1E08" w:rsidRPr="00593B4F" w:rsidRDefault="004B1E08" w:rsidP="004B1E08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전자메일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4B1E08" w:rsidRPr="00593B4F" w14:paraId="7763A47A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53874A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79F821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530C016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A45EB60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4B1E08" w:rsidRPr="00593B4F" w14:paraId="69201568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9DE05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공통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74FD7" w14:textId="02A8CBC9" w:rsidR="004B1E08" w:rsidRPr="00593B4F" w:rsidRDefault="004B1E08" w:rsidP="004B1E0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844FE6" w:rsidRPr="00593B4F">
              <w:rPr>
                <w:rFonts w:ascii="맑은 고딕" w:eastAsia="맑은 고딕" w:hAnsi="맑은 고딕" w:hint="eastAsia"/>
                <w:lang w:eastAsia="ko-KR"/>
              </w:rPr>
              <w:t>전자우편 서버 및 사용자를 위한 클라이언트 (</w:t>
            </w:r>
            <w:r w:rsidR="00844FE6" w:rsidRPr="00593B4F">
              <w:rPr>
                <w:rFonts w:ascii="맑은 고딕" w:eastAsia="맑은 고딕" w:hAnsi="맑은 고딕"/>
                <w:lang w:eastAsia="ko-KR"/>
              </w:rPr>
              <w:t>PC</w:t>
            </w:r>
            <w:r w:rsidR="00844FE6" w:rsidRPr="00593B4F">
              <w:rPr>
                <w:rFonts w:ascii="맑은 고딕" w:eastAsia="맑은 고딕" w:hAnsi="맑은 고딕" w:hint="eastAsia"/>
                <w:lang w:eastAsia="ko-KR"/>
              </w:rPr>
              <w:t>웹/모바일) 구현</w:t>
            </w:r>
          </w:p>
          <w:p w14:paraId="209E7F11" w14:textId="35B878C3" w:rsidR="00844FE6" w:rsidRPr="00593B4F" w:rsidRDefault="00844FE6" w:rsidP="004B1E0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- 각 사용자 당 </w:t>
            </w:r>
            <w:proofErr w:type="spellStart"/>
            <w:r w:rsidRPr="00593B4F">
              <w:rPr>
                <w:rFonts w:ascii="맑은 고딕" w:eastAsia="맑은 고딕" w:hAnsi="맑은 고딕" w:hint="eastAsia"/>
                <w:lang w:eastAsia="ko-KR"/>
              </w:rPr>
              <w:t>전자우편함</w:t>
            </w:r>
            <w:proofErr w:type="spellEnd"/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용량 10</w:t>
            </w:r>
            <w:r w:rsidRPr="00593B4F">
              <w:rPr>
                <w:rFonts w:ascii="맑은 고딕" w:eastAsia="맑은 고딕" w:hAnsi="맑은 고딕"/>
                <w:lang w:eastAsia="ko-KR"/>
              </w:rPr>
              <w:t>GB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이상</w:t>
            </w:r>
          </w:p>
          <w:p w14:paraId="6A7EC5C4" w14:textId="336C1798" w:rsidR="004B1E08" w:rsidRPr="00593B4F" w:rsidRDefault="004B1E08" w:rsidP="004B1E08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- </w:t>
            </w:r>
            <w:r w:rsidR="00844FE6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스팸메일 및 바이러스 메일 차단</w:t>
            </w:r>
          </w:p>
          <w:p w14:paraId="2D15C1B1" w14:textId="058AAD99" w:rsidR="004B1E08" w:rsidRPr="00593B4F" w:rsidRDefault="004B1E08" w:rsidP="004B1E08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아웃룩 연동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467B6" w14:textId="77777777" w:rsidR="004B1E08" w:rsidRPr="00593B4F" w:rsidRDefault="004B1E08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FB84BD" w14:textId="5E41CADE" w:rsidR="004B1E08" w:rsidRPr="00593B4F" w:rsidRDefault="004B1E08" w:rsidP="00D62D99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4B1E08" w:rsidRPr="00593B4F" w14:paraId="2087FCD1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23351" w14:textId="69F14D17" w:rsidR="004B1E08" w:rsidRPr="00593B4F" w:rsidRDefault="00844FE6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기능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179A" w14:textId="77777777" w:rsidR="00844FE6" w:rsidRPr="00593B4F" w:rsidRDefault="004B1E08" w:rsidP="004B1E08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 xml:space="preserve">수신된 메일에 대한 사용자별 </w:t>
            </w:r>
            <w:r w:rsidR="00844FE6" w:rsidRPr="00593B4F">
              <w:rPr>
                <w:rFonts w:hAnsi="맑은 고딕"/>
                <w:sz w:val="18"/>
                <w:szCs w:val="18"/>
              </w:rPr>
              <w:t xml:space="preserve">PC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메일 백업 기능</w:t>
            </w:r>
          </w:p>
          <w:p w14:paraId="37A649CF" w14:textId="77777777" w:rsidR="00844FE6" w:rsidRPr="00593B4F" w:rsidRDefault="00844FE6" w:rsidP="004B1E08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>대용량 파일 첨부 기능</w:t>
            </w:r>
          </w:p>
          <w:p w14:paraId="24C41A27" w14:textId="77777777" w:rsidR="00844FE6" w:rsidRPr="00593B4F" w:rsidRDefault="00844FE6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대량메일 발송, 예약발송 기능</w:t>
            </w:r>
          </w:p>
          <w:p w14:paraId="44DF1DE3" w14:textId="76DABEAA" w:rsidR="004B1E08" w:rsidRPr="00593B4F" w:rsidRDefault="00844FE6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>메일 수신 알림 설정 기능 (메신저 연동 또는 푸시 알림)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A5F49" w14:textId="49B8C0CC" w:rsidR="004B1E08" w:rsidRPr="00593B4F" w:rsidRDefault="00844FE6" w:rsidP="004B1E08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lang w:val="en-US" w:eastAsia="ko-KR"/>
              </w:rPr>
              <w:t>C/N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58E60A" w14:textId="2B82EC8B" w:rsidR="00666D5D" w:rsidRDefault="00F61D2D" w:rsidP="00D62D99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사용자별 백업 </w:t>
            </w:r>
            <w:r w:rsidR="003C328D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lang w:eastAsia="ko-KR"/>
              </w:rPr>
              <w:t>최대30개</w:t>
            </w:r>
            <w:r w:rsidR="003C328D">
              <w:rPr>
                <w:rFonts w:ascii="맑은 고딕" w:eastAsia="맑은 고딕" w:hAnsi="맑은 고딕" w:hint="eastAsia"/>
                <w:lang w:eastAsia="ko-KR"/>
              </w:rPr>
              <w:t xml:space="preserve"> 지원</w:t>
            </w:r>
          </w:p>
          <w:p w14:paraId="5D765AD8" w14:textId="47A879E3" w:rsidR="004B1E08" w:rsidRPr="00593B4F" w:rsidRDefault="001663A5" w:rsidP="00D62D99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대량메일 협의 후 구체화</w:t>
            </w:r>
          </w:p>
        </w:tc>
      </w:tr>
      <w:tr w:rsidR="004B1E08" w:rsidRPr="00593B4F" w14:paraId="3450EF2C" w14:textId="77777777" w:rsidTr="004B1E08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AAA6E" w14:textId="11452267" w:rsidR="004B1E08" w:rsidRPr="00593B4F" w:rsidRDefault="00844FE6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lastRenderedPageBreak/>
              <w:t>기타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02E6A" w14:textId="7C7A4C4E" w:rsidR="004B1E08" w:rsidRPr="00593B4F" w:rsidRDefault="00AB6C83" w:rsidP="00844FE6">
            <w:pPr>
              <w:pStyle w:val="Default"/>
              <w:rPr>
                <w:rFonts w:hAnsi="맑은 고딕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 xml:space="preserve">기존 메일 도메인 </w:t>
            </w:r>
            <w:r w:rsidR="00844FE6" w:rsidRPr="00593B4F">
              <w:rPr>
                <w:rFonts w:hAnsi="맑은 고딕"/>
                <w:sz w:val="18"/>
                <w:szCs w:val="18"/>
              </w:rPr>
              <w:t>‘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dongbu.com</w:t>
            </w:r>
            <w:r w:rsidR="00844FE6" w:rsidRPr="00593B4F">
              <w:rPr>
                <w:rFonts w:hAnsi="맑은 고딕"/>
                <w:sz w:val="18"/>
                <w:szCs w:val="18"/>
              </w:rPr>
              <w:t xml:space="preserve">’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최소 1년간 수신 전달 서비스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151E6" w14:textId="4F76FAB0" w:rsidR="004B1E08" w:rsidRPr="00593B4F" w:rsidRDefault="00844FE6" w:rsidP="004B1E0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>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FEA01" w14:textId="2D41D369" w:rsidR="004B1E08" w:rsidRPr="00593B4F" w:rsidRDefault="00844FE6" w:rsidP="00D62D99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별도 서비스 확인 필요</w:t>
            </w:r>
          </w:p>
        </w:tc>
      </w:tr>
    </w:tbl>
    <w:p w14:paraId="7B5C6EB1" w14:textId="77777777" w:rsidR="00AB6C83" w:rsidRPr="00593B4F" w:rsidRDefault="00AB6C83" w:rsidP="00AB6C83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전자결재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96"/>
        <w:gridCol w:w="6342"/>
        <w:gridCol w:w="709"/>
        <w:gridCol w:w="1446"/>
      </w:tblGrid>
      <w:tr w:rsidR="00AB6C83" w:rsidRPr="00593B4F" w14:paraId="46EC0890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40F826D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B4879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E7F844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2F2C05EC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844FE6" w:rsidRPr="00593B4F" w14:paraId="53F25299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116519" w14:textId="77777777" w:rsidR="00844FE6" w:rsidRPr="00593B4F" w:rsidRDefault="00844FE6" w:rsidP="00844FE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공통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5F19E" w14:textId="3E5148F4" w:rsidR="00844FE6" w:rsidRPr="00593B4F" w:rsidRDefault="00844FE6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현재 그룹웨어 상에 구현된 전자결재 시스템의 이전 구현 </w:t>
            </w:r>
          </w:p>
          <w:p w14:paraId="4F689879" w14:textId="5ED094C8" w:rsidR="00844FE6" w:rsidRPr="00593B4F" w:rsidRDefault="00844FE6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>결재 양식 및 결재 단계, 결재 관행에 대한 기존 내용 준수</w:t>
            </w:r>
          </w:p>
          <w:p w14:paraId="510B1492" w14:textId="01FCA406" w:rsidR="005C63C9" w:rsidRPr="00593B4F" w:rsidRDefault="005C63C9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기 결재문서의 체계적, 조직적 관리를 위한 기 결재문서 보관함 기능</w:t>
            </w:r>
          </w:p>
          <w:p w14:paraId="491317D5" w14:textId="445BED0B" w:rsidR="00844FE6" w:rsidRPr="00593B4F" w:rsidRDefault="00844FE6" w:rsidP="00844FE6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기 </w:t>
            </w:r>
            <w:proofErr w:type="spellStart"/>
            <w:r w:rsidRPr="00593B4F">
              <w:rPr>
                <w:rFonts w:hAnsi="맑은 고딕" w:hint="eastAsia"/>
                <w:sz w:val="18"/>
                <w:szCs w:val="18"/>
              </w:rPr>
              <w:t>결재문서함</w:t>
            </w:r>
            <w:proofErr w:type="spellEnd"/>
            <w:r w:rsidRPr="00593B4F">
              <w:rPr>
                <w:rFonts w:hAnsi="맑은 고딕" w:hint="eastAsia"/>
                <w:sz w:val="18"/>
                <w:szCs w:val="18"/>
              </w:rPr>
              <w:t xml:space="preserve"> 문서들에 대한 조직 별 분류에 따른 마이그레이션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339F" w14:textId="2D8A00BD" w:rsidR="00844FE6" w:rsidRPr="00593B4F" w:rsidRDefault="00844FE6" w:rsidP="00844FE6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C</w:t>
            </w:r>
            <w:r w:rsidRPr="00593B4F">
              <w:rPr>
                <w:rFonts w:ascii="맑은 고딕" w:eastAsia="맑은 고딕" w:hAnsi="맑은 고딕"/>
                <w:lang w:eastAsia="ko-KR"/>
              </w:rPr>
              <w:t>/N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775485" w14:textId="383821B0" w:rsidR="00844FE6" w:rsidRPr="00593B4F" w:rsidRDefault="00526A7F" w:rsidP="00844FE6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현재 기능은 협의 후 결정</w:t>
            </w:r>
          </w:p>
        </w:tc>
      </w:tr>
      <w:tr w:rsidR="00AB6C83" w:rsidRPr="00593B4F" w14:paraId="3594DC13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7A116" w14:textId="0DAC9F39" w:rsidR="00AB6C83" w:rsidRPr="00593B4F" w:rsidRDefault="00844FE6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기능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B72E1" w14:textId="1658199D" w:rsidR="00AB6C83" w:rsidRPr="00593B4F" w:rsidRDefault="00AB6C83" w:rsidP="00AB6C83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모바일 단말기에서의 결재 기능 구현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</w:p>
          <w:p w14:paraId="2D46B3A1" w14:textId="42E4F319" w:rsidR="00DC3E6F" w:rsidRDefault="00AB6C83" w:rsidP="00AB6C83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844FE6" w:rsidRPr="00593B4F">
              <w:rPr>
                <w:rFonts w:hAnsi="맑은 고딕" w:hint="eastAsia"/>
                <w:sz w:val="18"/>
                <w:szCs w:val="18"/>
              </w:rPr>
              <w:t>시스템 연동 전자결재 상신 기능 제공</w:t>
            </w:r>
          </w:p>
          <w:p w14:paraId="38D0ED17" w14:textId="060813FC" w:rsidR="00DC3E6F" w:rsidRPr="00593B4F" w:rsidRDefault="00DC3E6F" w:rsidP="00AB6C83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 xml:space="preserve">- </w:t>
            </w:r>
            <w:r>
              <w:rPr>
                <w:rFonts w:hAnsi="맑은 고딕"/>
                <w:sz w:val="18"/>
                <w:szCs w:val="18"/>
              </w:rPr>
              <w:t xml:space="preserve">ERP </w:t>
            </w:r>
            <w:r>
              <w:rPr>
                <w:rFonts w:hAnsi="맑은 고딕" w:hint="eastAsia"/>
                <w:sz w:val="18"/>
                <w:szCs w:val="18"/>
              </w:rPr>
              <w:t>연동</w:t>
            </w:r>
            <w:r>
              <w:rPr>
                <w:rFonts w:hAnsi="맑은 고딕"/>
                <w:sz w:val="18"/>
                <w:szCs w:val="18"/>
              </w:rPr>
              <w:t xml:space="preserve"> </w:t>
            </w:r>
            <w:r>
              <w:rPr>
                <w:rFonts w:hAnsi="맑은 고딕" w:hint="eastAsia"/>
                <w:sz w:val="18"/>
                <w:szCs w:val="18"/>
              </w:rPr>
              <w:t>및 결재 상신 기능 제공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4FFD" w14:textId="70E61470" w:rsidR="00AB6C83" w:rsidRPr="00593B4F" w:rsidRDefault="005C63C9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1D8570" w14:textId="0EA0CBBC" w:rsidR="00AB6C83" w:rsidRPr="00593B4F" w:rsidRDefault="005C63C9" w:rsidP="00D62D99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>모바일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기능 </w:t>
            </w:r>
            <w:r w:rsidR="00DC3E6F">
              <w:rPr>
                <w:rFonts w:ascii="맑은 고딕" w:eastAsia="맑은 고딕" w:hAnsi="맑은 고딕" w:hint="eastAsia"/>
                <w:lang w:eastAsia="ko-KR"/>
              </w:rPr>
              <w:t>및 ERP</w:t>
            </w:r>
            <w:r w:rsidR="00DC3E6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DC3E6F">
              <w:rPr>
                <w:rFonts w:ascii="맑은 고딕" w:eastAsia="맑은 고딕" w:hAnsi="맑은 고딕" w:hint="eastAsia"/>
                <w:lang w:eastAsia="ko-KR"/>
              </w:rPr>
              <w:t xml:space="preserve">연동 상신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협의 필요</w:t>
            </w:r>
          </w:p>
        </w:tc>
      </w:tr>
      <w:tr w:rsidR="00AB6C83" w:rsidRPr="00593B4F" w14:paraId="7038F7F6" w14:textId="77777777" w:rsidTr="00AB7AAE">
        <w:trPr>
          <w:trHeight w:val="23"/>
        </w:trPr>
        <w:tc>
          <w:tcPr>
            <w:tcW w:w="1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B1FF5C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현재 사용 양식</w:t>
            </w:r>
          </w:p>
        </w:tc>
        <w:tc>
          <w:tcPr>
            <w:tcW w:w="6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E1A95" w14:textId="3F1AA256" w:rsidR="00AB6C83" w:rsidRPr="00593B4F" w:rsidRDefault="00D62D99" w:rsidP="00AB6C83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="00AB6C83" w:rsidRPr="00593B4F">
              <w:rPr>
                <w:rFonts w:hAnsi="맑은 고딕" w:hint="eastAsia"/>
                <w:sz w:val="18"/>
                <w:szCs w:val="18"/>
              </w:rPr>
              <w:t xml:space="preserve"> 연동양식 </w:t>
            </w:r>
            <w:r w:rsidR="005C63C9" w:rsidRPr="00593B4F">
              <w:rPr>
                <w:rFonts w:hAnsi="맑은 고딕" w:hint="eastAsia"/>
                <w:sz w:val="18"/>
                <w:szCs w:val="18"/>
              </w:rPr>
              <w:t xml:space="preserve">약 </w:t>
            </w:r>
            <w:r w:rsidR="005C63C9" w:rsidRPr="00593B4F">
              <w:rPr>
                <w:rFonts w:hAnsi="맑은 고딕"/>
                <w:sz w:val="18"/>
                <w:szCs w:val="18"/>
              </w:rPr>
              <w:t>20</w:t>
            </w:r>
            <w:r w:rsidR="00AB6C83" w:rsidRPr="00593B4F">
              <w:rPr>
                <w:rFonts w:hAnsi="맑은 고딕" w:hint="eastAsia"/>
                <w:sz w:val="18"/>
                <w:szCs w:val="18"/>
              </w:rPr>
              <w:t>0</w:t>
            </w:r>
            <w:r w:rsidR="005C63C9" w:rsidRPr="00593B4F">
              <w:rPr>
                <w:rFonts w:hAnsi="맑은 고딕"/>
                <w:sz w:val="18"/>
                <w:szCs w:val="18"/>
              </w:rPr>
              <w:t xml:space="preserve"> </w:t>
            </w:r>
            <w:r w:rsidR="00154644">
              <w:rPr>
                <w:rFonts w:hAnsi="맑은 고딕" w:hint="eastAsia"/>
                <w:sz w:val="18"/>
                <w:szCs w:val="18"/>
              </w:rPr>
              <w:t>종</w:t>
            </w:r>
            <w:r w:rsidR="00AB6C83"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</w:p>
          <w:p w14:paraId="296E756A" w14:textId="74AE3E53" w:rsidR="00AB6C83" w:rsidRPr="00593B4F" w:rsidRDefault="00D62D99" w:rsidP="00D62D9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="00AB6C83" w:rsidRPr="00593B4F">
              <w:rPr>
                <w:rFonts w:hAnsi="맑은 고딕" w:hint="eastAsia"/>
                <w:sz w:val="18"/>
                <w:szCs w:val="18"/>
              </w:rPr>
              <w:t xml:space="preserve"> 일반양식</w:t>
            </w:r>
            <w:r w:rsidR="005C63C9" w:rsidRPr="00593B4F">
              <w:rPr>
                <w:rFonts w:hAnsi="맑은 고딕" w:hint="eastAsia"/>
                <w:sz w:val="18"/>
                <w:szCs w:val="18"/>
              </w:rPr>
              <w:t xml:space="preserve"> 약 200 </w:t>
            </w:r>
            <w:r w:rsidR="00154644">
              <w:rPr>
                <w:rFonts w:hAnsi="맑은 고딕" w:hint="eastAsia"/>
                <w:sz w:val="18"/>
                <w:szCs w:val="18"/>
              </w:rPr>
              <w:t>종</w:t>
            </w:r>
            <w:r w:rsidR="00AB6C83"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B1F39" w14:textId="77777777" w:rsidR="00AB6C83" w:rsidRPr="00593B4F" w:rsidRDefault="005719E9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098B7D" w14:textId="77777777" w:rsidR="00AB6C83" w:rsidRPr="00593B4F" w:rsidRDefault="00AB6C8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548D8DBE" w14:textId="77777777" w:rsidR="00AB6C83" w:rsidRPr="00593B4F" w:rsidRDefault="00AB6C83" w:rsidP="007464AF">
      <w:pPr>
        <w:rPr>
          <w:rFonts w:ascii="맑은 고딕" w:eastAsia="맑은 고딕" w:hAnsi="맑은 고딕"/>
          <w:lang w:eastAsia="ko-KR"/>
        </w:rPr>
      </w:pPr>
    </w:p>
    <w:p w14:paraId="55838D83" w14:textId="4C2C3CFB" w:rsidR="007464AF" w:rsidRPr="00593B4F" w:rsidRDefault="005C63C9" w:rsidP="00233E5B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/>
          <w:sz w:val="20"/>
          <w:lang w:eastAsia="ko-KR"/>
        </w:rPr>
        <w:t>협업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7464AF" w:rsidRPr="00593B4F" w14:paraId="08DA7C8C" w14:textId="77777777" w:rsidTr="00117A4D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D8AC1D" w14:textId="77777777" w:rsidR="007464AF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D4F9FFD" w14:textId="77777777" w:rsidR="007464AF" w:rsidRPr="00593B4F" w:rsidRDefault="00B70390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</w:t>
            </w:r>
            <w:r w:rsidR="00FF4D59" w:rsidRPr="00593B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912898" w:rsidRPr="00593B4F">
              <w:rPr>
                <w:rFonts w:ascii="맑은 고딕" w:eastAsia="맑은 고딕" w:hAnsi="맑은 고딕" w:hint="eastAsia"/>
                <w:b/>
                <w:lang w:eastAsia="ko-KR"/>
              </w:rPr>
              <w:t>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2B98361" w14:textId="77777777" w:rsidR="007464AF" w:rsidRPr="00593B4F" w:rsidRDefault="007464AF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1F1EB3F" w14:textId="77777777" w:rsidR="007464AF" w:rsidRPr="00593B4F" w:rsidRDefault="007464AF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5C63C9" w:rsidRPr="00593B4F" w14:paraId="67542F08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8C43A" w14:textId="40AE812D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lang w:eastAsia="ko-KR"/>
              </w:rPr>
              <w:t>통합게시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CB5D8" w14:textId="7CB31183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다양한 게시판을 생성/관리/삭제할 수 있어야 함</w:t>
            </w:r>
          </w:p>
          <w:p w14:paraId="2E98F1F7" w14:textId="0206CFE7" w:rsidR="005C63C9" w:rsidRPr="00593B4F" w:rsidRDefault="005C63C9" w:rsidP="005C63C9">
            <w:pPr>
              <w:pStyle w:val="Default"/>
              <w:ind w:left="133" w:hangingChars="74" w:hanging="133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다양한 분류체계로 게시판을 관리할 수 있어야 함</w:t>
            </w:r>
          </w:p>
          <w:p w14:paraId="0A9CD6C6" w14:textId="77777777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대용량 첨부파일 기능</w:t>
            </w:r>
          </w:p>
          <w:p w14:paraId="3C876A0C" w14:textId="2A7A81DE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경조사 및 기타 지정된 중요한 게시 등록 시 모바일 알람 기능 제공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C159E" w14:textId="1134D584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lang w:val="en-US" w:eastAsia="ko-KR"/>
              </w:rPr>
              <w:t>C/N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D61E46" w14:textId="196C3BB4" w:rsidR="005C63C9" w:rsidRPr="00593B4F" w:rsidRDefault="001663A5" w:rsidP="005C63C9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대용량</w:t>
            </w:r>
            <w:r w:rsidR="002E7F55">
              <w:rPr>
                <w:rFonts w:ascii="맑은 고딕" w:eastAsia="맑은 고딕" w:hAnsi="맑은 고딕" w:hint="eastAsia"/>
                <w:lang w:eastAsia="ko-KR"/>
              </w:rPr>
              <w:t xml:space="preserve"> 첨부의 경우 시스템  부하 고려</w:t>
            </w:r>
          </w:p>
        </w:tc>
      </w:tr>
      <w:tr w:rsidR="005C63C9" w:rsidRPr="00593B4F" w14:paraId="03AE0D54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F6B4ED" w14:textId="3B587269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일정관리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486D6" w14:textId="3C223E5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개인일정, 공유일정, 테마일정</w:t>
            </w:r>
          </w:p>
          <w:p w14:paraId="79256FFE" w14:textId="2D83F78B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- </w:t>
            </w:r>
            <w:r w:rsidR="00836A41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일간/주간/월간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일정 조회</w:t>
            </w:r>
          </w:p>
          <w:p w14:paraId="07879595" w14:textId="5CDD69F8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 xml:space="preserve">- </w:t>
            </w:r>
            <w:r w:rsidR="00164C5D" w:rsidRPr="00593B4F">
              <w:rPr>
                <w:rFonts w:hAnsi="맑은 고딕" w:hint="eastAsia"/>
                <w:sz w:val="18"/>
                <w:szCs w:val="18"/>
              </w:rPr>
              <w:t>지정된 그룹(팀)간 일정 공유 및 관리 기능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2326B" w14:textId="2340929F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P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D5230A" w14:textId="7777777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C63C9" w:rsidRPr="00593B4F" w14:paraId="405991EA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B78F7" w14:textId="718A9A55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자원예약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F873D" w14:textId="026BFB9D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자원을 </w:t>
            </w:r>
            <w:r w:rsidR="00164C5D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정의하고 예약, 사용할 수 있는 자원 예약 및 관리 기능</w:t>
            </w:r>
          </w:p>
          <w:p w14:paraId="799C9363" w14:textId="420B0C4C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자원예약 시 일정</w:t>
            </w:r>
            <w:r w:rsidR="00164C5D" w:rsidRPr="00593B4F">
              <w:rPr>
                <w:rFonts w:hAnsi="맑은 고딕" w:hint="eastAsia"/>
                <w:sz w:val="18"/>
                <w:szCs w:val="18"/>
              </w:rPr>
              <w:t>관리와 연동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F4051" w14:textId="55636453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P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E326EF" w14:textId="7777777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5C63C9" w:rsidRPr="00593B4F" w14:paraId="0A809F0C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655404" w14:textId="38A89404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전자설문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3B2F9" w14:textId="7777777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객관식, 주관식, 객관식+주관식 혼용 설문 유형 제공</w:t>
            </w:r>
          </w:p>
          <w:p w14:paraId="1645CBAF" w14:textId="7777777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조직도를 통한 설문 대상자/결과 공개 선택 가능</w:t>
            </w:r>
          </w:p>
          <w:p w14:paraId="06551F9B" w14:textId="0EA3A828" w:rsidR="005C63C9" w:rsidRPr="00593B4F" w:rsidRDefault="005C63C9" w:rsidP="005C63C9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완료된 설문 </w:t>
            </w:r>
            <w:r w:rsidRPr="00593B4F">
              <w:rPr>
                <w:rFonts w:hAnsi="맑은 고딕"/>
                <w:sz w:val="18"/>
                <w:szCs w:val="18"/>
              </w:rPr>
              <w:t xml:space="preserve">Excel </w:t>
            </w:r>
            <w:r w:rsidRPr="00593B4F">
              <w:rPr>
                <w:rFonts w:hAnsi="맑은 고딕" w:hint="eastAsia"/>
                <w:sz w:val="18"/>
                <w:szCs w:val="18"/>
              </w:rPr>
              <w:t>출력 및 재사용 기능을 통한 재활용 가능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A446B" w14:textId="3776C71F" w:rsidR="005C63C9" w:rsidRPr="00593B4F" w:rsidRDefault="005C63C9" w:rsidP="005C63C9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P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0F7ECF" w14:textId="77777777" w:rsidR="005C63C9" w:rsidRPr="00593B4F" w:rsidRDefault="005C63C9" w:rsidP="005C63C9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  <w:tr w:rsidR="00836A41" w:rsidRPr="00593B4F" w14:paraId="42AC629A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F6E82" w14:textId="68567DEB" w:rsidR="00836A41" w:rsidRPr="00593B4F" w:rsidRDefault="00836A41" w:rsidP="00836A4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커뮤니티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0ED27" w14:textId="6A3203C7" w:rsidR="00836A41" w:rsidRPr="00593B4F" w:rsidRDefault="00836A41" w:rsidP="00836A41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다양한 커뮤니티를 그룹 임직원 들이 개설하고 활용할 수 있는 기능</w:t>
            </w:r>
          </w:p>
          <w:p w14:paraId="0DE815CB" w14:textId="77777777" w:rsidR="00836A41" w:rsidRPr="00593B4F" w:rsidRDefault="00836A41" w:rsidP="00836A4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커뮤니티에 대한 관리자 승인 및 관리 기능</w:t>
            </w:r>
          </w:p>
          <w:p w14:paraId="4FC24811" w14:textId="47C6DC30" w:rsidR="00836A41" w:rsidRPr="00593B4F" w:rsidRDefault="00836A41" w:rsidP="00836A4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커뮤니티의 디자인 및 레이아웃을 다양하게 사용자가 구성할 수 있는 기능</w:t>
            </w:r>
          </w:p>
          <w:p w14:paraId="121F4214" w14:textId="6FA6B397" w:rsidR="00836A41" w:rsidRPr="00593B4F" w:rsidRDefault="00836A41" w:rsidP="00836A4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</w:t>
            </w:r>
            <w:r w:rsidRPr="00593B4F">
              <w:rPr>
                <w:rFonts w:hAnsi="맑은 고딕"/>
                <w:sz w:val="18"/>
                <w:szCs w:val="18"/>
              </w:rPr>
              <w:t xml:space="preserve"> </w:t>
            </w:r>
            <w:r w:rsidRPr="00593B4F">
              <w:rPr>
                <w:rFonts w:hAnsi="맑은 고딕" w:hint="eastAsia"/>
                <w:sz w:val="18"/>
                <w:szCs w:val="18"/>
              </w:rPr>
              <w:t>첨부파일 및 자료실 기능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AC5E" w14:textId="2661AC16" w:rsidR="00836A41" w:rsidRPr="00593B4F" w:rsidRDefault="00836A41" w:rsidP="00836A41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7F6757" w14:textId="5249C99A" w:rsidR="00836A41" w:rsidRPr="00593B4F" w:rsidRDefault="005D2236" w:rsidP="00836A41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세부 기능은 협의 후 결정</w:t>
            </w:r>
          </w:p>
        </w:tc>
      </w:tr>
      <w:tr w:rsidR="0067704B" w:rsidRPr="00593B4F" w14:paraId="48BDC5C4" w14:textId="77777777" w:rsidTr="00117A4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EEAC8" w14:textId="27C7E98C" w:rsidR="0067704B" w:rsidRPr="00593B4F" w:rsidRDefault="0067704B" w:rsidP="00836A41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임직원정보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0B4F65" w14:textId="77777777" w:rsidR="0067704B" w:rsidRDefault="0067704B" w:rsidP="006770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임직원 정보를 조직, 이름, 부서 등의 조건으로 검색하여 조회</w:t>
            </w:r>
          </w:p>
          <w:p w14:paraId="3FC1C12A" w14:textId="30226C07" w:rsidR="0067704B" w:rsidRPr="0067704B" w:rsidRDefault="0067704B" w:rsidP="0067704B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- 별도의 연락처 리스트를 사용자가 생성, 관리할 수 있는 기능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C3F2E" w14:textId="35D16E41" w:rsidR="0067704B" w:rsidRPr="00593B4F" w:rsidRDefault="0067704B" w:rsidP="00836A4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B06FCC" w14:textId="77777777" w:rsidR="0067704B" w:rsidRPr="00593B4F" w:rsidRDefault="0067704B" w:rsidP="00836A41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</w:p>
        </w:tc>
      </w:tr>
    </w:tbl>
    <w:p w14:paraId="3DBB0DA6" w14:textId="77777777" w:rsidR="00DC3E6F" w:rsidRPr="00593B4F" w:rsidRDefault="0017228C" w:rsidP="00DC3E6F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/>
          <w:lang w:eastAsia="ko-KR"/>
        </w:rPr>
        <w:br w:type="page"/>
      </w:r>
      <w:r w:rsidR="00DC3E6F">
        <w:rPr>
          <w:rFonts w:ascii="맑은 고딕" w:eastAsia="맑은 고딕" w:hAnsi="맑은 고딕" w:hint="eastAsia"/>
          <w:sz w:val="20"/>
          <w:lang w:eastAsia="ko-KR"/>
        </w:rPr>
        <w:lastRenderedPageBreak/>
        <w:t>조직도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15"/>
        <w:gridCol w:w="6323"/>
        <w:gridCol w:w="709"/>
        <w:gridCol w:w="1446"/>
      </w:tblGrid>
      <w:tr w:rsidR="00DC3E6F" w:rsidRPr="00593B4F" w14:paraId="50E24F14" w14:textId="77777777" w:rsidTr="00F61D2D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076DE6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0FED2A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0A5195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60E87521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DC3E6F" w:rsidRPr="00593B4F" w14:paraId="098D89DD" w14:textId="77777777" w:rsidTr="00F61D2D">
        <w:trPr>
          <w:trHeight w:val="227"/>
        </w:trPr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0085D0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조직도 연계</w:t>
            </w:r>
          </w:p>
        </w:tc>
        <w:tc>
          <w:tcPr>
            <w:tcW w:w="6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A4458" w14:textId="77777777" w:rsidR="00DC3E6F" w:rsidRDefault="00DC3E6F" w:rsidP="00F61D2D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가족사</w:t>
            </w:r>
            <w:r>
              <w:rPr>
                <w:rFonts w:ascii="맑은 고딕" w:eastAsia="맑은 고딕" w:hAnsi="맑은 고딕" w:hint="eastAsia"/>
                <w:lang w:eastAsia="ko-KR"/>
              </w:rPr>
              <w:t>별 인사시스템 연동</w:t>
            </w:r>
          </w:p>
          <w:p w14:paraId="1ABCBE43" w14:textId="77777777" w:rsidR="00DC3E6F" w:rsidRPr="00593B4F" w:rsidRDefault="00DC3E6F" w:rsidP="00F61D2D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조직도 </w:t>
            </w: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관리툴</w:t>
            </w:r>
            <w:proofErr w:type="spellEnd"/>
            <w:r>
              <w:rPr>
                <w:rFonts w:ascii="맑은 고딕" w:eastAsia="맑은 고딕" w:hAnsi="맑은 고딕" w:hint="eastAsia"/>
                <w:lang w:eastAsia="ko-KR"/>
              </w:rPr>
              <w:t xml:space="preserve"> 제공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BF18" w14:textId="77777777" w:rsidR="00DC3E6F" w:rsidRPr="00593B4F" w:rsidRDefault="00DC3E6F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C/</w:t>
            </w:r>
            <w:r w:rsidRPr="00593B4F">
              <w:rPr>
                <w:rFonts w:ascii="맑은 고딕" w:eastAsia="맑은 고딕" w:hAnsi="맑은 고딕"/>
                <w:lang w:eastAsia="ko-KR"/>
              </w:rPr>
              <w:t>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3EE2BE" w14:textId="09D7647D" w:rsidR="00DC3E6F" w:rsidRPr="00593B4F" w:rsidRDefault="00526A7F" w:rsidP="00F61D2D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연동대상 가족사 협의</w:t>
            </w:r>
          </w:p>
        </w:tc>
      </w:tr>
    </w:tbl>
    <w:p w14:paraId="595A22A2" w14:textId="77777777" w:rsidR="0017228C" w:rsidRPr="00593B4F" w:rsidRDefault="0017228C">
      <w:pPr>
        <w:rPr>
          <w:rFonts w:ascii="맑은 고딕" w:eastAsia="맑은 고딕" w:hAnsi="맑은 고딕"/>
          <w:lang w:eastAsia="ko-KR"/>
        </w:rPr>
      </w:pPr>
    </w:p>
    <w:p w14:paraId="3308AC3C" w14:textId="77777777" w:rsidR="00FE216A" w:rsidRPr="00593B4F" w:rsidRDefault="00FE216A" w:rsidP="00FE216A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E-Accounting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FE216A" w:rsidRPr="00593B4F" w14:paraId="53B290F6" w14:textId="77777777" w:rsidTr="00F61D2D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C4403A" w14:textId="77777777" w:rsidR="00FE216A" w:rsidRPr="00593B4F" w:rsidRDefault="00FE216A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9E0E761" w14:textId="77777777" w:rsidR="00FE216A" w:rsidRPr="00593B4F" w:rsidRDefault="00FE216A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4196D3F" w14:textId="77777777" w:rsidR="00FE216A" w:rsidRPr="00593B4F" w:rsidRDefault="00FE216A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E80F137" w14:textId="77777777" w:rsidR="00FE216A" w:rsidRPr="00593B4F" w:rsidRDefault="00FE216A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FE216A" w:rsidRPr="00593B4F" w14:paraId="4F4DBC12" w14:textId="77777777" w:rsidTr="00F61D2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70203C" w14:textId="07B14B7B" w:rsidR="00FE216A" w:rsidRPr="00593B4F" w:rsidRDefault="00413365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lang w:eastAsia="ko-KR"/>
              </w:rPr>
              <w:t>이어카운팅</w:t>
            </w:r>
            <w:proofErr w:type="spellEnd"/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62BB" w14:textId="77777777" w:rsidR="00FE216A" w:rsidRPr="00593B4F" w:rsidRDefault="00FE216A" w:rsidP="00F61D2D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법인카드내역조회</w:t>
            </w:r>
          </w:p>
          <w:p w14:paraId="50857DF8" w14:textId="77777777" w:rsidR="00FE216A" w:rsidRPr="00593B4F" w:rsidRDefault="00FE216A" w:rsidP="00F61D2D">
            <w:pPr>
              <w:pStyle w:val="Default"/>
              <w:ind w:left="133" w:hangingChars="74" w:hanging="133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증빙첨부 기능</w:t>
            </w:r>
          </w:p>
          <w:p w14:paraId="2C3E6B5C" w14:textId="0EC3486D" w:rsidR="00FE216A" w:rsidRPr="00593B4F" w:rsidRDefault="00FE216A" w:rsidP="00413365">
            <w:pPr>
              <w:pStyle w:val="Default"/>
              <w:ind w:leftChars="-4" w:left="133" w:hangingChars="78" w:hanging="140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proofErr w:type="spellStart"/>
            <w:r w:rsidR="00413365">
              <w:rPr>
                <w:rFonts w:hAnsi="맑은 고딕" w:hint="eastAsia"/>
                <w:sz w:val="18"/>
                <w:szCs w:val="18"/>
              </w:rPr>
              <w:t>이어카운팅</w:t>
            </w:r>
            <w:proofErr w:type="spellEnd"/>
            <w:r w:rsidR="00413365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Pr="00593B4F">
              <w:rPr>
                <w:rFonts w:hAnsi="맑은 고딕" w:hint="eastAsia"/>
                <w:sz w:val="18"/>
                <w:szCs w:val="18"/>
              </w:rPr>
              <w:t>회계전표 연동</w:t>
            </w:r>
            <w:r w:rsidR="00413365">
              <w:rPr>
                <w:rFonts w:hAnsi="맑은 고딕" w:hint="eastAsia"/>
                <w:sz w:val="18"/>
                <w:szCs w:val="18"/>
              </w:rPr>
              <w:t xml:space="preserve">(계정과목/거래처/전표생성 등의 연계를 위해 회계시스템은 통일된 표준 </w:t>
            </w:r>
            <w:r w:rsidR="00413365">
              <w:rPr>
                <w:rFonts w:hAnsi="맑은 고딕"/>
                <w:sz w:val="18"/>
                <w:szCs w:val="18"/>
              </w:rPr>
              <w:t>API</w:t>
            </w:r>
            <w:r w:rsidR="00413365">
              <w:rPr>
                <w:rFonts w:hAnsi="맑은 고딕" w:hint="eastAsia"/>
                <w:sz w:val="18"/>
                <w:szCs w:val="18"/>
              </w:rPr>
              <w:t>를 제공할 것을 전제로 함)</w:t>
            </w:r>
          </w:p>
          <w:p w14:paraId="71A98136" w14:textId="77777777" w:rsidR="00FE216A" w:rsidRPr="00593B4F" w:rsidRDefault="00FE216A" w:rsidP="00F61D2D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법인카드 사용내역 조회(개인, 관리자)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ED7D3" w14:textId="77777777" w:rsidR="00FE216A" w:rsidRPr="00593B4F" w:rsidRDefault="00FE216A" w:rsidP="00F61D2D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3A8003" w14:textId="202F4769" w:rsidR="00FE216A" w:rsidRPr="00593B4F" w:rsidRDefault="00413365" w:rsidP="00F61D2D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법인카드 데이터 수령은 </w:t>
            </w:r>
            <w:r w:rsidR="00FE216A">
              <w:rPr>
                <w:rFonts w:ascii="맑은 고딕" w:eastAsia="맑은 고딕" w:hAnsi="맑은 고딕" w:hint="eastAsia"/>
                <w:lang w:eastAsia="ko-KR"/>
              </w:rPr>
              <w:t>VAN사</w:t>
            </w:r>
            <w:r>
              <w:rPr>
                <w:rFonts w:ascii="맑은 고딕" w:eastAsia="맑은 고딕" w:hAnsi="맑은 고딕" w:hint="eastAsia"/>
                <w:lang w:eastAsia="ko-KR"/>
              </w:rPr>
              <w:t>와 고객사 별도 계약</w:t>
            </w:r>
          </w:p>
        </w:tc>
      </w:tr>
    </w:tbl>
    <w:p w14:paraId="7434D53A" w14:textId="77777777" w:rsidR="00FE216A" w:rsidRPr="00593B4F" w:rsidRDefault="00FE216A" w:rsidP="00FE216A">
      <w:pPr>
        <w:rPr>
          <w:rFonts w:ascii="맑은 고딕" w:eastAsia="맑은 고딕" w:hAnsi="맑은 고딕"/>
          <w:b/>
          <w:sz w:val="20"/>
          <w:lang w:eastAsia="ko-KR"/>
        </w:rPr>
      </w:pPr>
    </w:p>
    <w:p w14:paraId="099EEDE0" w14:textId="342CCC7D" w:rsidR="00836A41" w:rsidRPr="00593B4F" w:rsidRDefault="00FE216A" w:rsidP="00836A41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Legacy 및 </w:t>
      </w:r>
      <w:r>
        <w:rPr>
          <w:rFonts w:ascii="맑은 고딕" w:eastAsia="맑은 고딕" w:hAnsi="맑은 고딕"/>
          <w:sz w:val="20"/>
          <w:lang w:eastAsia="ko-KR"/>
        </w:rPr>
        <w:t xml:space="preserve">SSO </w:t>
      </w:r>
      <w:r>
        <w:rPr>
          <w:rFonts w:ascii="맑은 고딕" w:eastAsia="맑은 고딕" w:hAnsi="맑은 고딕" w:hint="eastAsia"/>
          <w:sz w:val="20"/>
          <w:lang w:eastAsia="ko-KR"/>
        </w:rPr>
        <w:t>연계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836A41" w:rsidRPr="00593B4F" w14:paraId="45F24AAE" w14:textId="77777777" w:rsidTr="009B659F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1186592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FD588D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3AC9C8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3B5BA5BE" w14:textId="77777777" w:rsidR="00836A41" w:rsidRPr="00593B4F" w:rsidRDefault="00836A41" w:rsidP="009B659F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D1660B" w:rsidRPr="00593B4F" w14:paraId="5F1D516C" w14:textId="77777777" w:rsidTr="009B659F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7DB2F" w14:textId="15ABDDB7" w:rsidR="00D1660B" w:rsidRPr="00593B4F" w:rsidRDefault="00FE216A" w:rsidP="00D166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Legacy</w:t>
            </w:r>
            <w:r>
              <w:rPr>
                <w:rFonts w:ascii="맑은 고딕" w:eastAsia="맑은 고딕" w:hAnsi="맑은 고딕"/>
                <w:lang w:eastAsia="ko-KR"/>
              </w:rPr>
              <w:t>/</w:t>
            </w:r>
            <w:r>
              <w:rPr>
                <w:rFonts w:ascii="맑은 고딕" w:eastAsia="맑은 고딕" w:hAnsi="맑은 고딕" w:hint="eastAsia"/>
                <w:lang w:eastAsia="ko-KR"/>
              </w:rPr>
              <w:t>SS</w:t>
            </w:r>
            <w:r>
              <w:rPr>
                <w:rFonts w:ascii="맑은 고딕" w:eastAsia="맑은 고딕" w:hAnsi="맑은 고딕"/>
                <w:lang w:eastAsia="ko-KR"/>
              </w:rPr>
              <w:t xml:space="preserve">O </w:t>
            </w:r>
            <w:r>
              <w:rPr>
                <w:rFonts w:ascii="맑은 고딕" w:eastAsia="맑은 고딕" w:hAnsi="맑은 고딕" w:hint="eastAsia"/>
                <w:lang w:eastAsia="ko-KR"/>
              </w:rPr>
              <w:t>연계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0A272" w14:textId="68FD73D9" w:rsidR="00D1660B" w:rsidRPr="00593B4F" w:rsidRDefault="00D1660B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FE216A">
              <w:rPr>
                <w:rFonts w:hAnsi="맑은 고딕" w:hint="eastAsia"/>
                <w:sz w:val="18"/>
                <w:szCs w:val="18"/>
              </w:rPr>
              <w:t xml:space="preserve">ID와 </w:t>
            </w:r>
            <w:r w:rsidR="00FE216A">
              <w:rPr>
                <w:rFonts w:hAnsi="맑은 고딕"/>
                <w:sz w:val="18"/>
                <w:szCs w:val="18"/>
              </w:rPr>
              <w:t>PW</w:t>
            </w:r>
            <w:r w:rsidR="00FE216A">
              <w:rPr>
                <w:rFonts w:hAnsi="맑은 고딕" w:hint="eastAsia"/>
                <w:sz w:val="18"/>
                <w:szCs w:val="18"/>
              </w:rPr>
              <w:t xml:space="preserve">는 </w:t>
            </w:r>
            <w:r w:rsidR="00FE216A">
              <w:rPr>
                <w:rFonts w:hAnsi="맑은 고딕"/>
                <w:sz w:val="18"/>
                <w:szCs w:val="18"/>
              </w:rPr>
              <w:t xml:space="preserve">SSO </w:t>
            </w:r>
            <w:r w:rsidR="00FE216A">
              <w:rPr>
                <w:rFonts w:hAnsi="맑은 고딕" w:hint="eastAsia"/>
                <w:sz w:val="18"/>
                <w:szCs w:val="18"/>
              </w:rPr>
              <w:t xml:space="preserve">기능으로 연계하며, </w:t>
            </w:r>
            <w:r w:rsidR="00FE216A">
              <w:rPr>
                <w:rFonts w:hAnsi="맑은 고딕"/>
                <w:sz w:val="18"/>
                <w:szCs w:val="18"/>
              </w:rPr>
              <w:t xml:space="preserve">SSO </w:t>
            </w:r>
            <w:r w:rsidR="00FE216A">
              <w:rPr>
                <w:rFonts w:hAnsi="맑은 고딕" w:hint="eastAsia"/>
                <w:sz w:val="18"/>
                <w:szCs w:val="18"/>
              </w:rPr>
              <w:t>기능은 PC</w:t>
            </w:r>
            <w:r w:rsidR="00FE216A">
              <w:rPr>
                <w:rFonts w:hAnsi="맑은 고딕"/>
                <w:sz w:val="18"/>
                <w:szCs w:val="18"/>
              </w:rPr>
              <w:t xml:space="preserve"> Tray </w:t>
            </w:r>
            <w:r w:rsidR="00FE216A">
              <w:rPr>
                <w:rFonts w:hAnsi="맑은 고딕" w:hint="eastAsia"/>
                <w:sz w:val="18"/>
                <w:szCs w:val="18"/>
              </w:rPr>
              <w:t>방식을 사용함</w:t>
            </w:r>
          </w:p>
          <w:p w14:paraId="020ADD3E" w14:textId="7858A64B" w:rsidR="00D1660B" w:rsidRPr="00593B4F" w:rsidRDefault="00D1660B" w:rsidP="00D3462A">
            <w:pPr>
              <w:pStyle w:val="Default"/>
              <w:ind w:left="133" w:hangingChars="74" w:hanging="133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 w:rsidR="00804C24">
              <w:rPr>
                <w:rFonts w:hAnsi="맑은 고딕" w:hint="eastAsia"/>
                <w:sz w:val="18"/>
                <w:szCs w:val="18"/>
              </w:rPr>
              <w:t xml:space="preserve">추후 </w:t>
            </w:r>
            <w:r w:rsidR="00804C24">
              <w:rPr>
                <w:rFonts w:hAnsi="맑은 고딕"/>
                <w:sz w:val="18"/>
                <w:szCs w:val="18"/>
              </w:rPr>
              <w:t xml:space="preserve">Legacy </w:t>
            </w:r>
            <w:r w:rsidR="00804C24">
              <w:rPr>
                <w:rFonts w:hAnsi="맑은 고딕" w:hint="eastAsia"/>
                <w:sz w:val="18"/>
                <w:szCs w:val="18"/>
              </w:rPr>
              <w:t>시스템 연계 추가 작업이 배너 등을 통하여 용이하게 관리 가능해야 함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6469F" w14:textId="3F7BE6AA" w:rsidR="00D1660B" w:rsidRPr="00593B4F" w:rsidRDefault="00FE216A" w:rsidP="00D1660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8603D52" w14:textId="4F8A5D78" w:rsidR="00D1660B" w:rsidRPr="00593B4F" w:rsidRDefault="00766958" w:rsidP="00D1660B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세부 요건 및 대상</w:t>
            </w:r>
            <w:r w:rsidR="00D36ACA">
              <w:rPr>
                <w:rFonts w:ascii="맑은 고딕" w:eastAsia="맑은 고딕" w:hAnsi="맑은 고딕" w:hint="eastAsia"/>
                <w:lang w:eastAsia="ko-KR"/>
              </w:rPr>
              <w:t xml:space="preserve"> 협의 필요</w:t>
            </w:r>
          </w:p>
        </w:tc>
      </w:tr>
    </w:tbl>
    <w:p w14:paraId="11B92CBF" w14:textId="0F8A27D4" w:rsidR="00836A41" w:rsidRDefault="00836A41">
      <w:pPr>
        <w:rPr>
          <w:rFonts w:ascii="맑은 고딕" w:eastAsia="맑은 고딕" w:hAnsi="맑은 고딕"/>
          <w:b/>
          <w:sz w:val="20"/>
          <w:lang w:eastAsia="ko-KR"/>
        </w:rPr>
      </w:pPr>
    </w:p>
    <w:p w14:paraId="1B97BB39" w14:textId="6D67B750" w:rsidR="0067704B" w:rsidRPr="00593B4F" w:rsidRDefault="0067704B" w:rsidP="0067704B">
      <w:pPr>
        <w:pStyle w:val="Numberedlist23"/>
        <w:rPr>
          <w:rFonts w:ascii="맑은 고딕" w:eastAsia="맑은 고딕" w:hAnsi="맑은 고딕"/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>인사관리 기능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01"/>
        <w:gridCol w:w="6337"/>
        <w:gridCol w:w="709"/>
        <w:gridCol w:w="1446"/>
      </w:tblGrid>
      <w:tr w:rsidR="0067704B" w:rsidRPr="00593B4F" w14:paraId="6FF6683E" w14:textId="77777777" w:rsidTr="00F61D2D">
        <w:trPr>
          <w:trHeight w:val="39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F629BD" w14:textId="77777777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ABFBB2" w14:textId="77777777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CE3B2CD" w14:textId="77777777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464F6C31" w14:textId="77777777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67704B" w:rsidRPr="00593B4F" w14:paraId="1F60AB36" w14:textId="77777777" w:rsidTr="00F61D2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A078F" w14:textId="735377E1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근태관리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EAE1B" w14:textId="09884764" w:rsidR="0067704B" w:rsidRDefault="0067704B" w:rsidP="00F61D2D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>
              <w:rPr>
                <w:rFonts w:hAnsi="맑은 고딕" w:hint="eastAsia"/>
                <w:sz w:val="18"/>
                <w:szCs w:val="18"/>
              </w:rPr>
              <w:t>회사 조직도 및 임직원 정보 관리와 기본적인 근태관리 기능 구현</w:t>
            </w:r>
          </w:p>
          <w:p w14:paraId="2B12CC5A" w14:textId="77777777" w:rsidR="0067704B" w:rsidRDefault="0067704B" w:rsidP="0067704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/>
                <w:sz w:val="18"/>
                <w:szCs w:val="18"/>
              </w:rPr>
              <w:t xml:space="preserve">- </w:t>
            </w:r>
            <w:r>
              <w:rPr>
                <w:rFonts w:hAnsi="맑은 고딕" w:hint="eastAsia"/>
                <w:sz w:val="18"/>
                <w:szCs w:val="18"/>
              </w:rPr>
              <w:t>조직도 상의 임직원에 대한 기본 근태 및 연차관리 기능을 중심으로 구성</w:t>
            </w:r>
          </w:p>
          <w:p w14:paraId="6298F7F3" w14:textId="121C12B3" w:rsidR="002A5571" w:rsidRDefault="002A5571" w:rsidP="0067704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부서별 근태현황 관리, 개인 근태현황 보기</w:t>
            </w:r>
          </w:p>
          <w:p w14:paraId="238D8267" w14:textId="44D4CD86" w:rsidR="002A5571" w:rsidRDefault="002A5571" w:rsidP="0067704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휴가 및 휴무일 자동 반영</w:t>
            </w:r>
          </w:p>
          <w:p w14:paraId="492BD810" w14:textId="77777777" w:rsidR="002A5571" w:rsidRDefault="002A5571" w:rsidP="0067704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다양한 출/퇴근 기록</w:t>
            </w:r>
          </w:p>
          <w:p w14:paraId="14710ECE" w14:textId="47730A68" w:rsidR="004F218E" w:rsidRPr="004F218E" w:rsidRDefault="004F218E" w:rsidP="0067704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결재 프로세스에 의한 추가근무 기안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1B4F9" w14:textId="0FB95D84" w:rsidR="0067704B" w:rsidRPr="00593B4F" w:rsidRDefault="0067704B" w:rsidP="00F61D2D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>C/N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8A0E0" w14:textId="68429D95" w:rsidR="0067704B" w:rsidRPr="00593B4F" w:rsidRDefault="0067704B" w:rsidP="00F61D2D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세부 요건은 </w:t>
            </w:r>
            <w:r>
              <w:rPr>
                <w:rFonts w:ascii="맑은 고딕" w:eastAsia="맑은 고딕" w:hAnsi="맑은 고딕"/>
                <w:lang w:eastAsia="ko-KR"/>
              </w:rPr>
              <w:t>협의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후 정의</w:t>
            </w:r>
          </w:p>
        </w:tc>
      </w:tr>
      <w:tr w:rsidR="00EE641C" w:rsidRPr="00593B4F" w14:paraId="42EB9C80" w14:textId="77777777" w:rsidTr="00F61D2D">
        <w:trPr>
          <w:trHeight w:val="227"/>
        </w:trPr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051FE" w14:textId="72D67408" w:rsidR="00EE641C" w:rsidRDefault="00EE641C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휴가관리</w:t>
            </w:r>
          </w:p>
        </w:tc>
        <w:tc>
          <w:tcPr>
            <w:tcW w:w="6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50055" w14:textId="3A862706" w:rsidR="00EE641C" w:rsidRDefault="00EE641C" w:rsidP="00EE641C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</w:t>
            </w:r>
            <w:r>
              <w:rPr>
                <w:rFonts w:hAnsi="맑은 고딕" w:hint="eastAsia"/>
                <w:sz w:val="18"/>
                <w:szCs w:val="18"/>
              </w:rPr>
              <w:t>휴가신청서에 의한 휴가일수 반영</w:t>
            </w:r>
          </w:p>
          <w:p w14:paraId="611D693A" w14:textId="77777777" w:rsidR="00EE641C" w:rsidRDefault="00EE641C" w:rsidP="00EE641C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/>
                <w:sz w:val="18"/>
                <w:szCs w:val="18"/>
              </w:rPr>
              <w:t xml:space="preserve">- </w:t>
            </w:r>
            <w:r>
              <w:rPr>
                <w:rFonts w:hAnsi="맑은 고딕" w:hint="eastAsia"/>
                <w:sz w:val="18"/>
                <w:szCs w:val="18"/>
              </w:rPr>
              <w:t>사용자별/부서별 휴가현황 조회</w:t>
            </w:r>
          </w:p>
          <w:p w14:paraId="10183AEE" w14:textId="77777777" w:rsidR="00EE641C" w:rsidRDefault="00EE641C" w:rsidP="00EE641C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 xml:space="preserve">- 연차관리 </w:t>
            </w:r>
          </w:p>
          <w:p w14:paraId="00262A62" w14:textId="3F021ACC" w:rsidR="00EE641C" w:rsidRPr="00593B4F" w:rsidRDefault="00EE641C" w:rsidP="00EE641C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/>
                <w:sz w:val="18"/>
                <w:szCs w:val="18"/>
              </w:rPr>
              <w:t xml:space="preserve">- </w:t>
            </w:r>
            <w:r>
              <w:rPr>
                <w:rFonts w:hAnsi="맑은 고딕" w:hint="eastAsia"/>
                <w:sz w:val="18"/>
                <w:szCs w:val="18"/>
              </w:rPr>
              <w:t>공동 연차 등록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4B26A" w14:textId="315095C5" w:rsidR="00EE641C" w:rsidRDefault="00EE641C" w:rsidP="00F61D2D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AD6AEC" w14:textId="77777777" w:rsidR="00EE641C" w:rsidRDefault="00EE641C" w:rsidP="00F61D2D">
            <w:pPr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5A94F76E" w14:textId="77777777" w:rsidR="0067704B" w:rsidRPr="00593B4F" w:rsidRDefault="0067704B" w:rsidP="0067704B">
      <w:pPr>
        <w:rPr>
          <w:rFonts w:ascii="맑은 고딕" w:eastAsia="맑은 고딕" w:hAnsi="맑은 고딕"/>
          <w:b/>
          <w:sz w:val="20"/>
          <w:lang w:eastAsia="ko-KR"/>
        </w:rPr>
      </w:pPr>
    </w:p>
    <w:p w14:paraId="0F8CCDC0" w14:textId="77777777" w:rsidR="00413365" w:rsidRDefault="00413365">
      <w:pPr>
        <w:rPr>
          <w:rFonts w:ascii="맑은 고딕" w:eastAsia="맑은 고딕" w:hAnsi="맑은 고딕"/>
          <w:b/>
          <w:sz w:val="20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br w:type="page"/>
      </w:r>
    </w:p>
    <w:p w14:paraId="08521E56" w14:textId="5C2EEED2" w:rsidR="00836A41" w:rsidRPr="00593B4F" w:rsidRDefault="00836A41" w:rsidP="009B659F">
      <w:pPr>
        <w:pStyle w:val="Numberedlist23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모바일 오피스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51"/>
        <w:gridCol w:w="719"/>
        <w:gridCol w:w="1436"/>
      </w:tblGrid>
      <w:tr w:rsidR="007464AF" w:rsidRPr="00593B4F" w14:paraId="06D9DDDE" w14:textId="77777777" w:rsidTr="00117A4D">
        <w:trPr>
          <w:trHeight w:val="5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5FC19F" w14:textId="77777777" w:rsidR="007464AF" w:rsidRPr="00593B4F" w:rsidRDefault="00774A98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293E726" w14:textId="77777777" w:rsidR="007464AF" w:rsidRPr="00593B4F" w:rsidRDefault="00B70390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</w:t>
            </w:r>
            <w:r w:rsidR="00FF4D59" w:rsidRPr="00593B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912898" w:rsidRPr="00593B4F">
              <w:rPr>
                <w:rFonts w:ascii="맑은 고딕" w:eastAsia="맑은 고딕" w:hAnsi="맑은 고딕" w:hint="eastAsia"/>
                <w:b/>
                <w:lang w:eastAsia="ko-KR"/>
              </w:rPr>
              <w:t>내용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F177659" w14:textId="77777777" w:rsidR="007464AF" w:rsidRPr="00593B4F" w:rsidRDefault="007464AF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223EA22" w14:textId="77777777" w:rsidR="007464AF" w:rsidRPr="00593B4F" w:rsidRDefault="007464AF" w:rsidP="00233E5B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D1660B" w:rsidRPr="00593B4F" w14:paraId="209AB47E" w14:textId="77777777" w:rsidTr="00117A4D">
        <w:trPr>
          <w:trHeight w:val="5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213402" w14:textId="3CEDF82D" w:rsidR="00D1660B" w:rsidRPr="00593B4F" w:rsidRDefault="00D1660B" w:rsidP="00D1660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모바일 기능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35B9D" w14:textId="69016433" w:rsidR="00D1660B" w:rsidRPr="00593B4F" w:rsidRDefault="00D1660B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메일수신 알림 기능</w:t>
            </w:r>
          </w:p>
          <w:p w14:paraId="67D530ED" w14:textId="49A207AA" w:rsidR="00D1660B" w:rsidRPr="00593B4F" w:rsidRDefault="00D1660B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전자결재 문서 승인 </w:t>
            </w:r>
          </w:p>
          <w:p w14:paraId="2023D0A7" w14:textId="7B0576EC" w:rsidR="00D1660B" w:rsidRDefault="00D1660B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결재단계별 알림 기능</w:t>
            </w:r>
          </w:p>
          <w:p w14:paraId="1BB02A2E" w14:textId="71F31137" w:rsidR="001F286E" w:rsidRPr="00593B4F" w:rsidRDefault="001F286E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경조사 및 기타 지정된 중요한 게시 등록 시 알람 기능 제공</w:t>
            </w:r>
          </w:p>
          <w:p w14:paraId="3960F4D9" w14:textId="77777777" w:rsidR="00164C5D" w:rsidRPr="00593B4F" w:rsidRDefault="00164C5D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일정 조회, 관리</w:t>
            </w:r>
          </w:p>
          <w:p w14:paraId="02E0FA28" w14:textId="77777777" w:rsidR="00164C5D" w:rsidRDefault="00164C5D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일정 알람 기능</w:t>
            </w:r>
          </w:p>
          <w:p w14:paraId="68EC8D9C" w14:textId="35DC28B9" w:rsidR="001F286E" w:rsidRPr="00593B4F" w:rsidRDefault="001F286E" w:rsidP="00D1660B">
            <w:pPr>
              <w:pStyle w:val="Default"/>
              <w:rPr>
                <w:rFonts w:hAnsi="맑은 고딕"/>
                <w:sz w:val="18"/>
                <w:szCs w:val="18"/>
              </w:rPr>
            </w:pPr>
            <w:r>
              <w:rPr>
                <w:rFonts w:hAnsi="맑은 고딕" w:hint="eastAsia"/>
                <w:sz w:val="18"/>
                <w:szCs w:val="18"/>
              </w:rPr>
              <w:t>- 시스템 연동 전자결재 상신 기능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18A4A" w14:textId="00B5AEA1" w:rsidR="00D1660B" w:rsidRPr="00593B4F" w:rsidRDefault="00D1660B" w:rsidP="00D1660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42312F3" w14:textId="085F2738" w:rsidR="00D1660B" w:rsidRPr="00593B4F" w:rsidRDefault="001F286E" w:rsidP="00D1660B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시스템 연동 결재 상신 대상 협의 필요</w:t>
            </w:r>
          </w:p>
        </w:tc>
      </w:tr>
    </w:tbl>
    <w:p w14:paraId="30266F9A" w14:textId="6A391A30" w:rsidR="0017228C" w:rsidRPr="00593B4F" w:rsidRDefault="0017228C" w:rsidP="0017228C">
      <w:pPr>
        <w:pStyle w:val="Numberedlist23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sz w:val="20"/>
          <w:lang w:eastAsia="ko-KR"/>
        </w:rPr>
        <w:t>관리자 기능</w:t>
      </w:r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51"/>
        <w:gridCol w:w="719"/>
        <w:gridCol w:w="1436"/>
      </w:tblGrid>
      <w:tr w:rsidR="0017228C" w:rsidRPr="00593B4F" w14:paraId="2A533DEC" w14:textId="77777777" w:rsidTr="00D01B01">
        <w:trPr>
          <w:trHeight w:val="5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9435D8" w14:textId="77777777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E28393" w14:textId="77777777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1DE6BA8" w14:textId="77777777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1CD4C9ED" w14:textId="77777777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17228C" w:rsidRPr="00593B4F" w14:paraId="0DBF9104" w14:textId="77777777" w:rsidTr="00D01B01">
        <w:trPr>
          <w:trHeight w:val="5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B62BF" w14:textId="20DEAAA5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관리자 기능</w:t>
            </w:r>
          </w:p>
        </w:tc>
        <w:tc>
          <w:tcPr>
            <w:tcW w:w="6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81553" w14:textId="3F3A208A" w:rsidR="0017228C" w:rsidRPr="00593B4F" w:rsidRDefault="0017228C" w:rsidP="0017228C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관리자를 그룹 전체, 가족사별, 계층별로 권한을 지정, 운영할 수 있는 기능</w:t>
            </w:r>
          </w:p>
          <w:p w14:paraId="3DA6E61F" w14:textId="45E7879A" w:rsidR="0017228C" w:rsidRPr="00593B4F" w:rsidRDefault="0017228C" w:rsidP="00D01B0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 xml:space="preserve">- </w:t>
            </w:r>
            <w:r w:rsidRPr="00593B4F">
              <w:rPr>
                <w:rFonts w:hAnsi="맑은 고딕" w:hint="eastAsia"/>
                <w:sz w:val="18"/>
                <w:szCs w:val="18"/>
              </w:rPr>
              <w:t>관리는 그룹웨어의 모든 내용을 관리할 수 있어야 함</w:t>
            </w:r>
          </w:p>
          <w:p w14:paraId="46D70C5A" w14:textId="6178B418" w:rsidR="0017228C" w:rsidRPr="00593B4F" w:rsidRDefault="0017228C" w:rsidP="00D01B0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/>
                <w:sz w:val="18"/>
                <w:szCs w:val="18"/>
              </w:rPr>
              <w:t>-</w:t>
            </w:r>
            <w:r w:rsidRPr="00593B4F">
              <w:rPr>
                <w:rFonts w:hAnsi="맑은 고딕" w:hint="eastAsia"/>
                <w:sz w:val="18"/>
                <w:szCs w:val="18"/>
              </w:rPr>
              <w:t xml:space="preserve"> 감사의 요구 시 필요한 정보를 검색, 제공할 수 있어야 함</w:t>
            </w:r>
          </w:p>
          <w:p w14:paraId="4301B169" w14:textId="0DF6CD83" w:rsidR="0017228C" w:rsidRPr="00593B4F" w:rsidRDefault="0017228C" w:rsidP="00D01B0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필요에 따라 정보를 자유로이 관리할 수 있어야 함</w:t>
            </w:r>
          </w:p>
          <w:p w14:paraId="6FD229B0" w14:textId="77777777" w:rsidR="0017228C" w:rsidRPr="00593B4F" w:rsidRDefault="0017228C" w:rsidP="00D01B0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사용자의 시스템 접속 로그를 관리할 수 있어야 함</w:t>
            </w:r>
          </w:p>
          <w:p w14:paraId="32FFE562" w14:textId="7CD9AD32" w:rsidR="0017228C" w:rsidRPr="00593B4F" w:rsidRDefault="0017228C" w:rsidP="00D01B01">
            <w:pPr>
              <w:pStyle w:val="Default"/>
              <w:rPr>
                <w:rFonts w:hAnsi="맑은 고딕"/>
                <w:sz w:val="18"/>
                <w:szCs w:val="18"/>
              </w:rPr>
            </w:pPr>
            <w:r w:rsidRPr="00593B4F">
              <w:rPr>
                <w:rFonts w:hAnsi="맑은 고딕" w:hint="eastAsia"/>
                <w:sz w:val="18"/>
                <w:szCs w:val="18"/>
              </w:rPr>
              <w:t>- 법인별 관리자 설정 가능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FAB15" w14:textId="77777777" w:rsidR="0017228C" w:rsidRPr="00593B4F" w:rsidRDefault="0017228C" w:rsidP="00D01B01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P/C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230D3C" w14:textId="51503312" w:rsidR="0017228C" w:rsidRPr="00593B4F" w:rsidRDefault="001D2D41" w:rsidP="00D01B01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세부 기능은 협의 후 결정</w:t>
            </w:r>
          </w:p>
        </w:tc>
      </w:tr>
    </w:tbl>
    <w:p w14:paraId="520D1E19" w14:textId="77777777" w:rsidR="0017228C" w:rsidRPr="00593B4F" w:rsidRDefault="0017228C" w:rsidP="007464AF">
      <w:pPr>
        <w:rPr>
          <w:rFonts w:ascii="맑은 고딕" w:eastAsia="맑은 고딕" w:hAnsi="맑은 고딕"/>
          <w:lang w:eastAsia="ko-KR"/>
        </w:rPr>
      </w:pPr>
    </w:p>
    <w:p w14:paraId="53E1F2E4" w14:textId="77777777" w:rsidR="00F85414" w:rsidRPr="00593B4F" w:rsidRDefault="00F85414" w:rsidP="003D45F7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00" w:name="_Toc35421205"/>
      <w:r w:rsidRPr="00593B4F">
        <w:rPr>
          <w:rFonts w:ascii="맑은 고딕" w:eastAsia="맑은 고딕" w:hAnsi="맑은 고딕" w:hint="eastAsia"/>
          <w:sz w:val="20"/>
          <w:lang w:eastAsia="ko-KR"/>
        </w:rPr>
        <w:t>데이터 마이그레이션</w:t>
      </w:r>
      <w:bookmarkEnd w:id="100"/>
    </w:p>
    <w:tbl>
      <w:tblPr>
        <w:tblW w:w="1009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6330"/>
        <w:gridCol w:w="740"/>
        <w:gridCol w:w="1436"/>
      </w:tblGrid>
      <w:tr w:rsidR="009F6F63" w:rsidRPr="00593B4F" w14:paraId="68B1361D" w14:textId="77777777" w:rsidTr="00AB7AAE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E2FEAC6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항목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F4E6E85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구현 내용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EF2ADD2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구분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</w:tcPr>
          <w:p w14:paraId="6F033265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9F6F63" w:rsidRPr="00593B4F" w14:paraId="505C889A" w14:textId="77777777" w:rsidTr="00AB7AAE">
        <w:trPr>
          <w:trHeight w:val="227"/>
        </w:trPr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75E640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과거 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Data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이관</w:t>
            </w:r>
          </w:p>
        </w:tc>
        <w:tc>
          <w:tcPr>
            <w:tcW w:w="6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E291B" w14:textId="530696A7" w:rsidR="009F6F63" w:rsidRDefault="0067704B" w:rsidP="00AB7AAE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- </w:t>
            </w:r>
            <w:r w:rsidR="00164C5D" w:rsidRPr="00593B4F">
              <w:rPr>
                <w:rFonts w:ascii="맑은 고딕" w:eastAsia="맑은 고딕" w:hAnsi="맑은 고딕" w:hint="eastAsia"/>
                <w:lang w:eastAsia="ko-KR"/>
              </w:rPr>
              <w:t>전자결재(문서함</w:t>
            </w:r>
            <w:r>
              <w:rPr>
                <w:rFonts w:ascii="맑은 고딕" w:eastAsia="맑은 고딕" w:hAnsi="맑은 고딕" w:hint="eastAsia"/>
                <w:lang w:eastAsia="ko-KR"/>
              </w:rPr>
              <w:t xml:space="preserve"> 포함</w:t>
            </w:r>
            <w:r w:rsidR="00164C5D" w:rsidRPr="00593B4F">
              <w:rPr>
                <w:rFonts w:ascii="맑은 고딕" w:eastAsia="맑은 고딕" w:hAnsi="맑은 고딕" w:hint="eastAsia"/>
                <w:lang w:eastAsia="ko-KR"/>
              </w:rPr>
              <w:t>), 게시판, 커뮤니티</w:t>
            </w:r>
            <w:r w:rsidR="00DC3E6F">
              <w:rPr>
                <w:rFonts w:ascii="맑은 고딕" w:eastAsia="맑은 고딕" w:hAnsi="맑은 고딕" w:hint="eastAsia"/>
                <w:lang w:eastAsia="ko-KR"/>
              </w:rPr>
              <w:t>, 메일(</w:t>
            </w:r>
            <w:r w:rsidR="00DC3E6F">
              <w:rPr>
                <w:rFonts w:ascii="맑은 고딕" w:eastAsia="맑은 고딕" w:hAnsi="맑은 고딕"/>
                <w:lang w:eastAsia="ko-KR"/>
              </w:rPr>
              <w:t>VIP 70</w:t>
            </w:r>
            <w:r w:rsidR="00DC3E6F">
              <w:rPr>
                <w:rFonts w:ascii="맑은 고딕" w:eastAsia="맑은 고딕" w:hAnsi="맑은 고딕" w:hint="eastAsia"/>
                <w:lang w:eastAsia="ko-KR"/>
              </w:rPr>
              <w:t>여명)</w:t>
            </w:r>
          </w:p>
          <w:p w14:paraId="60A248E5" w14:textId="77777777" w:rsidR="0067704B" w:rsidRDefault="0067704B" w:rsidP="00AB7AAE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lang w:eastAsia="ko-KR"/>
              </w:rPr>
              <w:t xml:space="preserve">- </w:t>
            </w:r>
            <w:r>
              <w:rPr>
                <w:rFonts w:ascii="맑은 고딕" w:eastAsia="맑은 고딕" w:hAnsi="맑은 고딕" w:hint="eastAsia"/>
                <w:lang w:eastAsia="ko-KR"/>
              </w:rPr>
              <w:t>이관된 자료는 새롭게 구축된 그룹웨어에서 검색 및 활용이 가능해야 함</w:t>
            </w:r>
          </w:p>
          <w:p w14:paraId="530F1EC8" w14:textId="02BCBF7E" w:rsidR="0067704B" w:rsidRPr="00593B4F" w:rsidRDefault="0067704B" w:rsidP="00AB7AAE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>- 이관된 자료는 통합검색을 통하여 검색이 가능해야 함</w:t>
            </w: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CD07A" w14:textId="77777777" w:rsidR="009F6F63" w:rsidRPr="00593B4F" w:rsidRDefault="009F6F63" w:rsidP="00AB7AA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A76886D" w14:textId="6EF97D95" w:rsidR="009F6F63" w:rsidRPr="00593B4F" w:rsidRDefault="005D2236" w:rsidP="00AB7AAE">
            <w:pPr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hint="eastAsia"/>
                <w:lang w:eastAsia="ko-KR"/>
              </w:rPr>
              <w:t xml:space="preserve">이관된 자료의 검색은 기존 </w:t>
            </w:r>
            <w:r>
              <w:rPr>
                <w:rFonts w:ascii="맑은 고딕" w:eastAsia="맑은 고딕" w:hAnsi="맑은 고딕"/>
                <w:lang w:eastAsia="ko-KR"/>
              </w:rPr>
              <w:t>Data</w:t>
            </w:r>
            <w:r>
              <w:rPr>
                <w:rFonts w:ascii="맑은 고딕" w:eastAsia="맑은 고딕" w:hAnsi="맑은 고딕" w:hint="eastAsia"/>
                <w:lang w:eastAsia="ko-KR"/>
              </w:rPr>
              <w:t>가 신규 DB로 이관이 가능해야 함</w:t>
            </w:r>
          </w:p>
        </w:tc>
      </w:tr>
    </w:tbl>
    <w:p w14:paraId="3908E99D" w14:textId="0E0D9009" w:rsidR="00DD0948" w:rsidRPr="00593B4F" w:rsidRDefault="00DD0948" w:rsidP="00DD0948">
      <w:pPr>
        <w:rPr>
          <w:rFonts w:ascii="맑은 고딕" w:eastAsia="맑은 고딕" w:hAnsi="맑은 고딕"/>
          <w:sz w:val="24"/>
          <w:lang w:val="en-US" w:eastAsia="ko-KR"/>
        </w:rPr>
      </w:pPr>
    </w:p>
    <w:p w14:paraId="0FDF6C94" w14:textId="0A9110B4" w:rsidR="00836A41" w:rsidRPr="00593B4F" w:rsidRDefault="00836A41" w:rsidP="00DD0948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</w:p>
    <w:p w14:paraId="40D3738F" w14:textId="77777777" w:rsidR="00DD0948" w:rsidRPr="00593B4F" w:rsidRDefault="00DD0948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 w:eastAsia="ko-KR"/>
        </w:rPr>
        <w:br w:type="page"/>
      </w:r>
    </w:p>
    <w:p w14:paraId="4295A8A4" w14:textId="64CDA8D9" w:rsidR="009A0AC5" w:rsidRPr="00593B4F" w:rsidRDefault="00AE7C36" w:rsidP="00233E5B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01" w:name="_Toc35421206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>자원</w:t>
      </w:r>
      <w:r w:rsidR="003C0756" w:rsidRPr="00593B4F">
        <w:rPr>
          <w:rFonts w:ascii="맑은 고딕" w:eastAsia="맑은 고딕" w:hAnsi="맑은 고딕" w:hint="eastAsia"/>
          <w:sz w:val="24"/>
          <w:lang w:val="en-US"/>
        </w:rPr>
        <w:t xml:space="preserve"> </w:t>
      </w:r>
      <w:r w:rsidRPr="00593B4F">
        <w:rPr>
          <w:rFonts w:ascii="맑은 고딕" w:eastAsia="맑은 고딕" w:hAnsi="맑은 고딕" w:hint="eastAsia"/>
          <w:sz w:val="24"/>
          <w:lang w:val="en-US"/>
        </w:rPr>
        <w:t>계획</w:t>
      </w:r>
      <w:bookmarkEnd w:id="101"/>
    </w:p>
    <w:p w14:paraId="02736E14" w14:textId="77777777" w:rsidR="009A0AC5" w:rsidRPr="00593B4F" w:rsidRDefault="00AE7C36" w:rsidP="009A0AC5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02" w:name="_Toc35421207"/>
      <w:r w:rsidRPr="00593B4F">
        <w:rPr>
          <w:rFonts w:ascii="맑은 고딕" w:eastAsia="맑은 고딕" w:hAnsi="맑은 고딕" w:hint="eastAsia"/>
          <w:sz w:val="20"/>
          <w:lang w:eastAsia="ko-KR"/>
        </w:rPr>
        <w:t>조직도</w:t>
      </w:r>
      <w:bookmarkEnd w:id="102"/>
    </w:p>
    <w:p w14:paraId="2152A838" w14:textId="50DA5BDD" w:rsidR="00544FE8" w:rsidRPr="00593B4F" w:rsidRDefault="00782C8D" w:rsidP="00544FE8">
      <w:pPr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09AFEC6" wp14:editId="623B138C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1224000" cy="495300"/>
                <wp:effectExtent l="0" t="0" r="14605" b="19050"/>
                <wp:wrapNone/>
                <wp:docPr id="99" name="직사각형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0" cy="495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BECB" w14:textId="33DBBB47" w:rsidR="00EE641C" w:rsidRPr="00C258FC" w:rsidRDefault="00C258F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 w:rsidRPr="00C258FC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ko-KR"/>
                              </w:rPr>
                              <w:t>고객사 로고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FEC6" id="직사각형 99" o:spid="_x0000_s1027" style="position:absolute;left:0;text-align:left;margin-left:0;margin-top:4.3pt;width:96.4pt;height:39pt;z-index:251724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" fillcolor="#d8d8d8 [2732]" strokecolor="#a5a5a5 [2092]" strokeweight="1pt">
                <v:textbox>
                  <w:txbxContent>
                    <w:p w14:paraId="5424BECB" w14:textId="33DBBB47" w:rsidR="00EE641C" w:rsidRPr="00C258FC" w:rsidRDefault="00C258FC" w:rsidP="00544FE8">
                      <w:pPr>
                        <w:jc w:val="center"/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 w:rsidRPr="00C258FC">
                        <w:rPr>
                          <w:rFonts w:asciiTheme="minorEastAsia" w:eastAsiaTheme="minorEastAsia" w:hAnsiTheme="minorEastAsia" w:hint="eastAsia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:lang w:val="en-US" w:eastAsia="ko-KR"/>
                        </w:rPr>
                        <w:t>고객사 로고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10DCC77" wp14:editId="788B9912">
                <wp:simplePos x="0" y="0"/>
                <wp:positionH relativeFrom="margin">
                  <wp:posOffset>2802890</wp:posOffset>
                </wp:positionH>
                <wp:positionV relativeFrom="paragraph">
                  <wp:posOffset>54610</wp:posOffset>
                </wp:positionV>
                <wp:extent cx="3419475" cy="533400"/>
                <wp:effectExtent l="0" t="0" r="28575" b="19050"/>
                <wp:wrapNone/>
                <wp:docPr id="111" name="직사각형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533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993797" id="직사각형 111" o:spid="_x0000_s1026" style="position:absolute;left:0;text-align:left;margin-left:220.7pt;margin-top:4.3pt;width:269.25pt;height:42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" fillcolor="#d8d8d8 [2732]" strokecolor="#a5a5a5 [2092]" strokeweight="1pt">
                <w10:wrap anchorx="margin"/>
              </v:rect>
            </w:pict>
          </mc:Fallback>
        </mc:AlternateContent>
      </w:r>
    </w:p>
    <w:p w14:paraId="7B0C339A" w14:textId="6403009B" w:rsidR="00544FE8" w:rsidRPr="00593B4F" w:rsidRDefault="00782C8D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w:drawing>
          <wp:anchor distT="0" distB="0" distL="114300" distR="114300" simplePos="0" relativeHeight="251737088" behindDoc="0" locked="0" layoutInCell="1" allowOverlap="1" wp14:anchorId="2657EADD" wp14:editId="7900072F">
            <wp:simplePos x="0" y="0"/>
            <wp:positionH relativeFrom="margin">
              <wp:posOffset>3881755</wp:posOffset>
            </wp:positionH>
            <wp:positionV relativeFrom="paragraph">
              <wp:posOffset>27305</wp:posOffset>
            </wp:positionV>
            <wp:extent cx="1079500" cy="255270"/>
            <wp:effectExtent l="0" t="0" r="0" b="0"/>
            <wp:wrapSquare wrapText="bothSides"/>
            <wp:docPr id="110" name="그림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covision_eng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481D3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79953E43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F37EE52" wp14:editId="3FBE754A">
                <wp:simplePos x="0" y="0"/>
                <wp:positionH relativeFrom="margin">
                  <wp:posOffset>-9525</wp:posOffset>
                </wp:positionH>
                <wp:positionV relativeFrom="paragraph">
                  <wp:posOffset>85725</wp:posOffset>
                </wp:positionV>
                <wp:extent cx="1223645" cy="215900"/>
                <wp:effectExtent l="0" t="0" r="14605" b="12700"/>
                <wp:wrapNone/>
                <wp:docPr id="100" name="직사각형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9078B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Project 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7EE52" id="직사각형 100" o:spid="_x0000_s1028" style="position:absolute;margin-left:-.75pt;margin-top:6.75pt;width:96.35pt;height:17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" fillcolor="#d8d8d8 [2732]" strokecolor="#a5a5a5 [2092]" strokeweight="1pt">
                <v:textbox inset="0,0,0,0">
                  <w:txbxContent>
                    <w:p w14:paraId="5989078B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Project Sponsor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8A665E3" wp14:editId="729F6C4F">
                <wp:simplePos x="0" y="0"/>
                <wp:positionH relativeFrom="margin">
                  <wp:posOffset>2802890</wp:posOffset>
                </wp:positionH>
                <wp:positionV relativeFrom="paragraph">
                  <wp:posOffset>108585</wp:posOffset>
                </wp:positionV>
                <wp:extent cx="1044000" cy="216000"/>
                <wp:effectExtent l="0" t="0" r="22860" b="1270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216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EAB36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Project 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665E3" id="직사각형 121" o:spid="_x0000_s1029" style="position:absolute;margin-left:220.7pt;margin-top:8.55pt;width:82.2pt;height:1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" fillcolor="#d8d8d8 [2732]" strokecolor="#a5a5a5 [2092]" strokeweight="1pt">
                <v:textbox inset="0,0,0,0">
                  <w:txbxContent>
                    <w:p w14:paraId="25CEAB36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Project Sponsor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827C89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0B1167" wp14:editId="68A77C40">
                <wp:simplePos x="0" y="0"/>
                <wp:positionH relativeFrom="margin">
                  <wp:posOffset>-8255</wp:posOffset>
                </wp:positionH>
                <wp:positionV relativeFrom="paragraph">
                  <wp:posOffset>128905</wp:posOffset>
                </wp:positionV>
                <wp:extent cx="1223645" cy="215900"/>
                <wp:effectExtent l="0" t="0" r="14605" b="12700"/>
                <wp:wrapNone/>
                <wp:docPr id="101" name="직사각형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F6840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업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총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괄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책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임자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B1167" id="직사각형 101" o:spid="_x0000_s1030" style="position:absolute;margin-left:-.65pt;margin-top:10.15pt;width:96.35pt;height:17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" fillcolor="white [3201]" strokecolor="#bfbfbf [2412]" strokeweight="1pt">
                <v:textbox inset="0,0,0,0">
                  <w:txbxContent>
                    <w:p w14:paraId="609F6840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사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업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총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괄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책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임자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C56894D" wp14:editId="1EDE37F3">
                <wp:simplePos x="0" y="0"/>
                <wp:positionH relativeFrom="margin">
                  <wp:posOffset>2806700</wp:posOffset>
                </wp:positionH>
                <wp:positionV relativeFrom="paragraph">
                  <wp:posOffset>151765</wp:posOffset>
                </wp:positionV>
                <wp:extent cx="1044000" cy="216000"/>
                <wp:effectExtent l="0" t="0" r="22860" b="12700"/>
                <wp:wrapNone/>
                <wp:docPr id="122" name="직사각형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2160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18948E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업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부장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6894D" id="직사각형 122" o:spid="_x0000_s1031" style="position:absolute;margin-left:221pt;margin-top:11.95pt;width:82.2pt;height:17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" fillcolor="white [3201]" strokecolor="#bfbfbf [2412]" strokeweight="1pt">
                <v:textbox inset="0,0,0,0">
                  <w:txbxContent>
                    <w:p w14:paraId="6F18948E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사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업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본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부장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1F078B3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E152B2F" wp14:editId="1D2695F9">
                <wp:simplePos x="0" y="0"/>
                <wp:positionH relativeFrom="margin">
                  <wp:posOffset>4958080</wp:posOffset>
                </wp:positionH>
                <wp:positionV relativeFrom="paragraph">
                  <wp:posOffset>6350</wp:posOffset>
                </wp:positionV>
                <wp:extent cx="1223645" cy="215900"/>
                <wp:effectExtent l="0" t="0" r="14605" b="12700"/>
                <wp:wrapNone/>
                <wp:docPr id="135" name="직사각형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F8AA4E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P</w:t>
                            </w: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MO(</w:t>
                            </w: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사업관리/품질보증)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52B2F" id="직사각형 135" o:spid="_x0000_s1032" style="position:absolute;margin-left:390.4pt;margin-top:.5pt;width:96.35pt;height:1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" fillcolor="#d8d8d8 [2732]" strokecolor="#a5a5a5 [2092]" strokeweight="1pt">
                <v:textbox inset="0,0,0,0">
                  <w:txbxContent>
                    <w:p w14:paraId="56F8AA4E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P</w:t>
                      </w: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MO(</w:t>
                      </w: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사업관리/품질보증)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C543A82" wp14:editId="7655913F">
                <wp:simplePos x="0" y="0"/>
                <wp:positionH relativeFrom="margin">
                  <wp:posOffset>3956050</wp:posOffset>
                </wp:positionH>
                <wp:positionV relativeFrom="paragraph">
                  <wp:posOffset>6985</wp:posOffset>
                </wp:positionV>
                <wp:extent cx="900000" cy="215900"/>
                <wp:effectExtent l="0" t="0" r="14605" b="12700"/>
                <wp:wrapNone/>
                <wp:docPr id="133" name="직사각형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CED0CE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기술지원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43A82" id="직사각형 133" o:spid="_x0000_s1033" style="position:absolute;margin-left:311.5pt;margin-top:.55pt;width:70.85pt;height:17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" fillcolor="#d8d8d8 [2732]" strokecolor="#a5a5a5 [2092]" strokeweight="1pt">
                <v:textbox inset="0,0,0,0">
                  <w:txbxContent>
                    <w:p w14:paraId="4BCED0CE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기술지원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BB22030" wp14:editId="0B89A67C">
                <wp:simplePos x="0" y="0"/>
                <wp:positionH relativeFrom="column">
                  <wp:posOffset>561975</wp:posOffset>
                </wp:positionH>
                <wp:positionV relativeFrom="paragraph">
                  <wp:posOffset>175895</wp:posOffset>
                </wp:positionV>
                <wp:extent cx="0" cy="215900"/>
                <wp:effectExtent l="0" t="0" r="38100" b="31750"/>
                <wp:wrapNone/>
                <wp:docPr id="104" name="직선 연결선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9543D4" id="직선 연결선 104" o:spid="_x0000_s1026" style="position:absolute;left:0;text-align:left;z-index:25165721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25pt,13.85pt" to="44.25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" strokecolor="#a5a5a5 [3206]" strokeweight="1pt">
                <v:stroke joinstyle="miter"/>
              </v:line>
            </w:pict>
          </mc:Fallback>
        </mc:AlternateContent>
      </w:r>
    </w:p>
    <w:p w14:paraId="41533847" w14:textId="12C038C1" w:rsidR="00544FE8" w:rsidRPr="00593B4F" w:rsidRDefault="00782C8D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48EFB8" wp14:editId="73E99810">
                <wp:simplePos x="0" y="0"/>
                <wp:positionH relativeFrom="margin">
                  <wp:posOffset>4955540</wp:posOffset>
                </wp:positionH>
                <wp:positionV relativeFrom="paragraph">
                  <wp:posOffset>38736</wp:posOffset>
                </wp:positionV>
                <wp:extent cx="1223645" cy="406400"/>
                <wp:effectExtent l="0" t="0" r="14605" b="12700"/>
                <wp:wrapNone/>
                <wp:docPr id="136" name="직사각형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4064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3DB21" w14:textId="77777777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업수행팀</w:t>
                            </w:r>
                          </w:p>
                          <w:p w14:paraId="33A931D0" w14:textId="0103A6A4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연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구소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8EFB8" id="직사각형 136" o:spid="_x0000_s1034" style="position:absolute;margin-left:390.2pt;margin-top:3.05pt;width:96.35pt;height:32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" fillcolor="white [3201]" strokecolor="#bfbfbf [2412]" strokeweight="1pt">
                <v:textbox inset="0,0,0,0">
                  <w:txbxContent>
                    <w:p w14:paraId="33C3DB21" w14:textId="77777777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사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업수행팀</w:t>
                      </w:r>
                    </w:p>
                    <w:p w14:paraId="33A931D0" w14:textId="0103A6A4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연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구소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3AC49CBE" wp14:editId="23BDF99F">
                <wp:simplePos x="0" y="0"/>
                <wp:positionH relativeFrom="column">
                  <wp:posOffset>1350645</wp:posOffset>
                </wp:positionH>
                <wp:positionV relativeFrom="paragraph">
                  <wp:posOffset>116205</wp:posOffset>
                </wp:positionV>
                <wp:extent cx="1331595" cy="1404620"/>
                <wp:effectExtent l="0" t="0" r="0" b="0"/>
                <wp:wrapSquare wrapText="bothSides"/>
                <wp:docPr id="13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14046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348FA" w14:textId="77777777" w:rsidR="00EE641C" w:rsidRPr="00544FE8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544FE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긴밀한 협조 체계 구축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C49CBE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35" type="#_x0000_t202" style="position:absolute;margin-left:106.35pt;margin-top:9.15pt;width:104.85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" stroked="f">
                <v:fill opacity="0"/>
                <v:textbox style="mso-fit-shape-to-text:t">
                  <w:txbxContent>
                    <w:p w14:paraId="5C1348FA" w14:textId="77777777" w:rsidR="00EE641C" w:rsidRPr="00544FE8" w:rsidRDefault="00EE641C" w:rsidP="00544FE8">
                      <w:pPr>
                        <w:rPr>
                          <w:rFonts w:asciiTheme="minorEastAsia" w:eastAsiaTheme="minorEastAsia" w:hAnsiTheme="minorEastAsia"/>
                          <w:b/>
                          <w:sz w:val="16"/>
                          <w:szCs w:val="16"/>
                          <w:lang w:eastAsia="ko-KR"/>
                        </w:rPr>
                      </w:pPr>
                      <w:r w:rsidRPr="00544FE8">
                        <w:rPr>
                          <w:rFonts w:asciiTheme="minorEastAsia" w:eastAsiaTheme="minorEastAsia" w:hAnsiTheme="minorEastAsia" w:hint="eastAsia"/>
                          <w:b/>
                          <w:sz w:val="16"/>
                          <w:szCs w:val="16"/>
                          <w:lang w:eastAsia="ko-KR"/>
                        </w:rPr>
                        <w:t>긴밀한 협조 체계 구축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A1DFF02" wp14:editId="5C70E347">
                <wp:simplePos x="0" y="0"/>
                <wp:positionH relativeFrom="column">
                  <wp:posOffset>3334689</wp:posOffset>
                </wp:positionH>
                <wp:positionV relativeFrom="paragraph">
                  <wp:posOffset>13970</wp:posOffset>
                </wp:positionV>
                <wp:extent cx="0" cy="215900"/>
                <wp:effectExtent l="0" t="0" r="38100" b="31750"/>
                <wp:wrapNone/>
                <wp:docPr id="131" name="직선 연결선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28225A" id="직선 연결선 131" o:spid="_x0000_s1026" style="position:absolute;left:0;text-align:lef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2.55pt,1.1pt" to="262.5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" strokecolor="#a5a5a5 [3206]" strokeweight="1pt">
                <v:stroke joinstyle="miter"/>
              </v:line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B0A7F9" wp14:editId="4228A4BE">
                <wp:simplePos x="0" y="0"/>
                <wp:positionH relativeFrom="margin">
                  <wp:posOffset>3954780</wp:posOffset>
                </wp:positionH>
                <wp:positionV relativeFrom="paragraph">
                  <wp:posOffset>42849</wp:posOffset>
                </wp:positionV>
                <wp:extent cx="899795" cy="215900"/>
                <wp:effectExtent l="0" t="0" r="14605" b="12700"/>
                <wp:wrapNone/>
                <wp:docPr id="134" name="직사각형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215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70144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각 제품 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0A7F9" id="직사각형 134" o:spid="_x0000_s1036" style="position:absolute;margin-left:311.4pt;margin-top:3.35pt;width:70.85pt;height:1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" fillcolor="white [3201]" strokecolor="#bfbfbf [2412]" strokeweight="1pt">
                <v:textbox inset="0,0,0,0">
                  <w:txbxContent>
                    <w:p w14:paraId="0BB70144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각 제품 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0A2E00C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C44EA16" wp14:editId="6AD51865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1223645" cy="215900"/>
                <wp:effectExtent l="0" t="0" r="14605" b="12700"/>
                <wp:wrapNone/>
                <wp:docPr id="102" name="직사각형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C5EC3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M</w:t>
                            </w: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4EA16" id="직사각형 102" o:spid="_x0000_s1037" style="position:absolute;margin-left:0;margin-top:1.1pt;width:96.35pt;height:17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" fillcolor="#d8d8d8 [2732]" strokecolor="#a5a5a5 [2092]" strokeweight="1pt">
                <v:textbox inset="0,0,0,0">
                  <w:txbxContent>
                    <w:p w14:paraId="64AC5EC3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M</w:t>
                      </w: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C15C2B2" wp14:editId="39DADEA3">
                <wp:simplePos x="0" y="0"/>
                <wp:positionH relativeFrom="margin">
                  <wp:posOffset>2805430</wp:posOffset>
                </wp:positionH>
                <wp:positionV relativeFrom="paragraph">
                  <wp:posOffset>57150</wp:posOffset>
                </wp:positionV>
                <wp:extent cx="1044000" cy="215900"/>
                <wp:effectExtent l="0" t="0" r="22860" b="12700"/>
                <wp:wrapNone/>
                <wp:docPr id="129" name="직사각형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60DFA8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Project </w:t>
                            </w: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M</w:t>
                            </w:r>
                            <w:r w:rsidRPr="00D319FA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5C2B2" id="직사각형 129" o:spid="_x0000_s1038" style="position:absolute;margin-left:220.9pt;margin-top:4.5pt;width:82.2pt;height:17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" fillcolor="#a5a5a5 [2092]" strokecolor="#a5a5a5 [2092]" strokeweight="1pt">
                <v:textbox inset="0,0,0,0">
                  <w:txbxContent>
                    <w:p w14:paraId="2960DFA8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Project </w:t>
                      </w: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M</w:t>
                      </w:r>
                      <w:r w:rsidRPr="00D319FA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anager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7A078B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9BE0FE" wp14:editId="23133895">
                <wp:simplePos x="0" y="0"/>
                <wp:positionH relativeFrom="margin">
                  <wp:posOffset>1270</wp:posOffset>
                </wp:positionH>
                <wp:positionV relativeFrom="paragraph">
                  <wp:posOffset>48895</wp:posOffset>
                </wp:positionV>
                <wp:extent cx="1223645" cy="215900"/>
                <wp:effectExtent l="0" t="0" r="14605" b="12700"/>
                <wp:wrapNone/>
                <wp:docPr id="103" name="직사각형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B14D2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P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BE0FE" id="직사각형 103" o:spid="_x0000_s1039" style="position:absolute;margin-left:.1pt;margin-top:3.85pt;width:96.35pt;height:17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" fillcolor="white [3201]" strokecolor="#bfbfbf [2412]" strokeweight="1pt">
                <v:textbox inset="0,0,0,0">
                  <w:txbxContent>
                    <w:p w14:paraId="7DEB14D2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P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6E6A78" wp14:editId="2DF75C3B">
                <wp:simplePos x="0" y="0"/>
                <wp:positionH relativeFrom="margin">
                  <wp:posOffset>1296035</wp:posOffset>
                </wp:positionH>
                <wp:positionV relativeFrom="paragraph">
                  <wp:posOffset>15240</wp:posOffset>
                </wp:positionV>
                <wp:extent cx="1439545" cy="160020"/>
                <wp:effectExtent l="19050" t="19050" r="27305" b="30480"/>
                <wp:wrapNone/>
                <wp:docPr id="109" name="화살표: 왼쪽/오른쪽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60020"/>
                        </a:xfrm>
                        <a:prstGeom prst="leftRight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3D1C8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화살표: 왼쪽/오른쪽 109" o:spid="_x0000_s1026" type="#_x0000_t69" style="position:absolute;left:0;text-align:left;margin-left:102.05pt;margin-top:1.2pt;width:113.35pt;height:12.6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" adj="1201" fillcolor="#d8d8d8 [2732]" strokecolor="#bfbfbf [2412]" strokeweight="1pt">
                <w10:wrap anchorx="margin"/>
              </v:shape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59A06B9" wp14:editId="01009F08">
                <wp:simplePos x="0" y="0"/>
                <wp:positionH relativeFrom="margin">
                  <wp:posOffset>2806065</wp:posOffset>
                </wp:positionH>
                <wp:positionV relativeFrom="paragraph">
                  <wp:posOffset>99060</wp:posOffset>
                </wp:positionV>
                <wp:extent cx="1043940" cy="215900"/>
                <wp:effectExtent l="0" t="0" r="22860" b="12700"/>
                <wp:wrapNone/>
                <wp:docPr id="130" name="직사각형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215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74705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이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철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06B9" id="직사각형 130" o:spid="_x0000_s1040" style="position:absolute;margin-left:220.95pt;margin-top:7.8pt;width:82.2pt;height:17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" fillcolor="white [3201]" strokecolor="#bfbfbf [2412]" strokeweight="1pt">
                <v:textbox inset="0,0,0,0">
                  <w:txbxContent>
                    <w:p w14:paraId="6AC74705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이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철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PM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061DF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FE1B5C0" wp14:editId="610630EF">
                <wp:simplePos x="0" y="0"/>
                <wp:positionH relativeFrom="column">
                  <wp:posOffset>564515</wp:posOffset>
                </wp:positionH>
                <wp:positionV relativeFrom="paragraph">
                  <wp:posOffset>60960</wp:posOffset>
                </wp:positionV>
                <wp:extent cx="0" cy="251460"/>
                <wp:effectExtent l="0" t="0" r="38100" b="34290"/>
                <wp:wrapNone/>
                <wp:docPr id="113" name="직선 연결선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A96CD" id="직선 연결선 113" o:spid="_x0000_s1026" style="position:absolute;left:0;text-align:lef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.45pt,4.8pt" to="44.4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" strokecolor="#a5a5a5 [3206]" strokeweight="1pt">
                <v:stroke joinstyle="miter"/>
              </v:line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5903048" wp14:editId="13231240">
                <wp:simplePos x="0" y="0"/>
                <wp:positionH relativeFrom="column">
                  <wp:posOffset>3318510</wp:posOffset>
                </wp:positionH>
                <wp:positionV relativeFrom="paragraph">
                  <wp:posOffset>143510</wp:posOffset>
                </wp:positionV>
                <wp:extent cx="0" cy="1116000"/>
                <wp:effectExtent l="0" t="0" r="19050" b="27305"/>
                <wp:wrapNone/>
                <wp:docPr id="153" name="직선 연결선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600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160CD" id="직선 연결선 153" o:spid="_x0000_s1026" style="position:absolute;left:0;text-align:lef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1.3pt,11.3pt" to="261.3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" strokecolor="#a5a5a5 [3206]" strokeweight="1pt">
                <v:stroke joinstyle="miter"/>
              </v:line>
            </w:pict>
          </mc:Fallback>
        </mc:AlternateContent>
      </w:r>
    </w:p>
    <w:p w14:paraId="773783F2" w14:textId="77777777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D7E3DF" wp14:editId="794DBE78">
                <wp:simplePos x="0" y="0"/>
                <wp:positionH relativeFrom="margin">
                  <wp:posOffset>0</wp:posOffset>
                </wp:positionH>
                <wp:positionV relativeFrom="paragraph">
                  <wp:posOffset>125095</wp:posOffset>
                </wp:positionV>
                <wp:extent cx="1223645" cy="215900"/>
                <wp:effectExtent l="0" t="0" r="14605" b="12700"/>
                <wp:wrapNone/>
                <wp:docPr id="105" name="직사각형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B9830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T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D7E3DF" id="직사각형 105" o:spid="_x0000_s1041" style="position:absolute;margin-left:0;margin-top:9.85pt;width:96.35pt;height:17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" fillcolor="#d8d8d8 [2732]" strokecolor="#a5a5a5 [2092]" strokeweight="1pt">
                <v:textbox inset="0,0,0,0">
                  <w:txbxContent>
                    <w:p w14:paraId="64FB9830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T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FT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6910757" wp14:editId="74D37748">
                <wp:simplePos x="0" y="0"/>
                <wp:positionH relativeFrom="margin">
                  <wp:posOffset>3971290</wp:posOffset>
                </wp:positionH>
                <wp:positionV relativeFrom="paragraph">
                  <wp:posOffset>122224</wp:posOffset>
                </wp:positionV>
                <wp:extent cx="1295400" cy="215900"/>
                <wp:effectExtent l="0" t="0" r="19050" b="12700"/>
                <wp:wrapNone/>
                <wp:docPr id="137" name="직사각형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58C51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협력사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10757" id="직사각형 137" o:spid="_x0000_s1042" style="position:absolute;margin-left:312.7pt;margin-top:9.6pt;width:102pt;height:17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" fillcolor="#a5a5a5 [2092]" strokecolor="#a5a5a5 [2092]" strokeweight="1pt">
                <v:textbox inset="0,0,0,0">
                  <w:txbxContent>
                    <w:p w14:paraId="61558C51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협력사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CDD63F" w14:textId="342321DF" w:rsidR="00544FE8" w:rsidRPr="00593B4F" w:rsidRDefault="00C531D6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F940DD3" wp14:editId="6306413B">
                <wp:simplePos x="0" y="0"/>
                <wp:positionH relativeFrom="margin">
                  <wp:align>left</wp:align>
                </wp:positionH>
                <wp:positionV relativeFrom="paragraph">
                  <wp:posOffset>170179</wp:posOffset>
                </wp:positionV>
                <wp:extent cx="1223645" cy="2333625"/>
                <wp:effectExtent l="0" t="0" r="14605" b="28575"/>
                <wp:wrapNone/>
                <wp:docPr id="106" name="직사각형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645" cy="233362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50688F" w14:textId="77777777" w:rsidR="00EE641C" w:rsidRPr="00D319FA" w:rsidRDefault="00EE641C" w:rsidP="007361B2">
                            <w:pPr>
                              <w:ind w:left="240" w:hangingChars="150" w:hanging="240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▶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요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구사항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출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/취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합</w:t>
                            </w:r>
                          </w:p>
                          <w:p w14:paraId="68C813AF" w14:textId="77777777" w:rsidR="00EE641C" w:rsidRPr="00926BF0" w:rsidRDefault="00EE641C" w:rsidP="00544FE8">
                            <w:pPr>
                              <w:ind w:firstLineChars="150" w:firstLine="210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4"/>
                                <w:szCs w:val="16"/>
                                <w:lang w:eastAsia="ko-KR"/>
                              </w:rPr>
                            </w:pPr>
                          </w:p>
                          <w:p w14:paraId="5EA80354" w14:textId="77777777" w:rsidR="00EE641C" w:rsidRPr="00D319FA" w:rsidRDefault="00EE641C" w:rsidP="007361B2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▶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계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인</w:t>
                            </w:r>
                          </w:p>
                          <w:p w14:paraId="6E9496CA" w14:textId="77777777" w:rsidR="00EE641C" w:rsidRPr="00926BF0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4"/>
                                <w:szCs w:val="16"/>
                                <w:lang w:eastAsia="ko-KR"/>
                              </w:rPr>
                            </w:pPr>
                          </w:p>
                          <w:p w14:paraId="5569A517" w14:textId="77777777" w:rsidR="00EE641C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▶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발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항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인</w:t>
                            </w:r>
                          </w:p>
                          <w:p w14:paraId="50EF37CD" w14:textId="77777777" w:rsidR="00EE641C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043C8227" w14:textId="77777777" w:rsidR="00EE641C" w:rsidRPr="00D319FA" w:rsidRDefault="00EE641C" w:rsidP="007361B2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▶ 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시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스템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테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스트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/검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증</w:t>
                            </w:r>
                          </w:p>
                          <w:p w14:paraId="2059BB02" w14:textId="77777777" w:rsidR="00EE641C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2D67EEFB" w14:textId="77777777" w:rsidR="00EE641C" w:rsidRDefault="00EE641C" w:rsidP="00544FE8">
                            <w:pP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940DD3" id="직사각형 106" o:spid="_x0000_s1043" style="position:absolute;margin-left:0;margin-top:13.4pt;width:96.35pt;height:183.75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" fillcolor="white [3201]" strokecolor="#bfbfbf [2412]" strokeweight="1pt">
                <v:textbox inset="1mm,1mm,1mm,1mm">
                  <w:txbxContent>
                    <w:p w14:paraId="3550688F" w14:textId="77777777" w:rsidR="00EE641C" w:rsidRPr="00D319FA" w:rsidRDefault="00EE641C" w:rsidP="007361B2">
                      <w:pPr>
                        <w:ind w:left="240" w:hangingChars="150" w:hanging="240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▶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요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구사항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도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출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/취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합</w:t>
                      </w:r>
                    </w:p>
                    <w:p w14:paraId="68C813AF" w14:textId="77777777" w:rsidR="00EE641C" w:rsidRPr="00926BF0" w:rsidRDefault="00EE641C" w:rsidP="00544FE8">
                      <w:pPr>
                        <w:ind w:firstLineChars="150" w:firstLine="210"/>
                        <w:rPr>
                          <w:rFonts w:asciiTheme="minorEastAsia" w:eastAsiaTheme="minorEastAsia" w:hAnsiTheme="minorEastAsia"/>
                          <w:color w:val="000000" w:themeColor="text1"/>
                          <w:sz w:val="14"/>
                          <w:szCs w:val="16"/>
                          <w:lang w:eastAsia="ko-KR"/>
                        </w:rPr>
                      </w:pPr>
                    </w:p>
                    <w:p w14:paraId="5EA80354" w14:textId="77777777" w:rsidR="00EE641C" w:rsidRPr="00D319FA" w:rsidRDefault="00EE641C" w:rsidP="007361B2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▶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설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계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확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인</w:t>
                      </w:r>
                    </w:p>
                    <w:p w14:paraId="6E9496CA" w14:textId="77777777" w:rsidR="00EE641C" w:rsidRPr="00926BF0" w:rsidRDefault="00EE641C" w:rsidP="00544FE8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4"/>
                          <w:szCs w:val="16"/>
                          <w:lang w:eastAsia="ko-KR"/>
                        </w:rPr>
                      </w:pPr>
                    </w:p>
                    <w:p w14:paraId="5569A517" w14:textId="77777777" w:rsidR="00EE641C" w:rsidRDefault="00EE641C" w:rsidP="00544FE8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▶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개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발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사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항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확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인</w:t>
                      </w:r>
                    </w:p>
                    <w:p w14:paraId="50EF37CD" w14:textId="77777777" w:rsidR="00EE641C" w:rsidRDefault="00EE641C" w:rsidP="00544FE8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043C8227" w14:textId="77777777" w:rsidR="00EE641C" w:rsidRPr="00D319FA" w:rsidRDefault="00EE641C" w:rsidP="007361B2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▶ 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시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스템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테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스트</w:t>
                      </w: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/검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증</w:t>
                      </w:r>
                    </w:p>
                    <w:p w14:paraId="2059BB02" w14:textId="77777777" w:rsidR="00EE641C" w:rsidRDefault="00EE641C" w:rsidP="00544FE8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2D67EEFB" w14:textId="77777777" w:rsidR="00EE641C" w:rsidRDefault="00EE641C" w:rsidP="00544FE8">
                      <w:pP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1BA6BD4" wp14:editId="23631A5B">
                <wp:simplePos x="0" y="0"/>
                <wp:positionH relativeFrom="column">
                  <wp:posOffset>3314700</wp:posOffset>
                </wp:positionH>
                <wp:positionV relativeFrom="paragraph">
                  <wp:posOffset>165735</wp:posOffset>
                </wp:positionV>
                <wp:extent cx="648000" cy="0"/>
                <wp:effectExtent l="0" t="0" r="0" b="0"/>
                <wp:wrapNone/>
                <wp:docPr id="154" name="직선 연결선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000" cy="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77069" id="직선 연결선 154" o:spid="_x0000_s1026" style="position:absolute;left:0;text-align:left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1pt,13.05pt" to="312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" strokecolor="#a5a5a5 [3206]" strokeweight="1pt">
                <v:stroke joinstyle="miter"/>
              </v:line>
            </w:pict>
          </mc:Fallback>
        </mc:AlternateContent>
      </w:r>
      <w:r w:rsidR="00544FE8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B1A2D66" wp14:editId="564C53CE">
                <wp:simplePos x="0" y="0"/>
                <wp:positionH relativeFrom="margin">
                  <wp:posOffset>3971290</wp:posOffset>
                </wp:positionH>
                <wp:positionV relativeFrom="paragraph">
                  <wp:posOffset>164134</wp:posOffset>
                </wp:positionV>
                <wp:extent cx="1295400" cy="215900"/>
                <wp:effectExtent l="0" t="0" r="19050" b="12700"/>
                <wp:wrapNone/>
                <wp:docPr id="138" name="직사각형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1590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18307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각 제품 별 협력사 담당자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A2D66" id="직사각형 138" o:spid="_x0000_s1044" style="position:absolute;margin-left:312.7pt;margin-top:12.9pt;width:102pt;height:17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" fillcolor="white [3201]" strokecolor="#bfbfbf [2412]" strokeweight="1pt">
                <v:textbox inset="0,0,0,0">
                  <w:txbxContent>
                    <w:p w14:paraId="69018307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각 제품 별 협력사 담당자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A10821" w14:textId="0840AC6A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22C19A47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  <w:bookmarkStart w:id="103" w:name="_GoBack"/>
    </w:p>
    <w:bookmarkEnd w:id="103"/>
    <w:p w14:paraId="784869C9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37F70D" wp14:editId="030D992D">
                <wp:simplePos x="0" y="0"/>
                <wp:positionH relativeFrom="column">
                  <wp:posOffset>5769136</wp:posOffset>
                </wp:positionH>
                <wp:positionV relativeFrom="paragraph">
                  <wp:posOffset>13335</wp:posOffset>
                </wp:positionV>
                <wp:extent cx="0" cy="251460"/>
                <wp:effectExtent l="0" t="0" r="38100" b="34290"/>
                <wp:wrapNone/>
                <wp:docPr id="162" name="직선 연결선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360539" id="직선 연결선 162" o:spid="_x0000_s1026" style="position:absolute;left:0;text-align:lef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4.25pt,1.05pt" to="454.2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" strokecolor="#a5a5a5 [3206]" strokeweight="1pt">
                <v:stroke joinstyle="miter"/>
              </v:line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BB9F298" wp14:editId="679C813E">
                <wp:simplePos x="0" y="0"/>
                <wp:positionH relativeFrom="column">
                  <wp:posOffset>4950156</wp:posOffset>
                </wp:positionH>
                <wp:positionV relativeFrom="paragraph">
                  <wp:posOffset>14605</wp:posOffset>
                </wp:positionV>
                <wp:extent cx="0" cy="252000"/>
                <wp:effectExtent l="0" t="0" r="38100" b="34290"/>
                <wp:wrapNone/>
                <wp:docPr id="161" name="직선 연결선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61EEF" id="직선 연결선 161" o:spid="_x0000_s1026" style="position:absolute;left:0;text-align:lef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9.8pt,1.15pt" to="389.8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" strokecolor="#a5a5a5 [3206]" strokeweight="1pt">
                <v:stroke joinstyle="miter"/>
              </v:line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A171810" wp14:editId="63031745">
                <wp:simplePos x="0" y="0"/>
                <wp:positionH relativeFrom="column">
                  <wp:posOffset>4105910</wp:posOffset>
                </wp:positionH>
                <wp:positionV relativeFrom="paragraph">
                  <wp:posOffset>21921</wp:posOffset>
                </wp:positionV>
                <wp:extent cx="0" cy="252000"/>
                <wp:effectExtent l="0" t="0" r="38100" b="34290"/>
                <wp:wrapNone/>
                <wp:docPr id="155" name="직선 연결선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00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61DF2" id="직선 연결선 155" o:spid="_x0000_s1026" style="position:absolute;left:0;text-align:lef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3.3pt,1.75pt" to="323.3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" strokecolor="#a5a5a5 [3206]" strokeweight="1pt">
                <v:stroke joinstyle="miter"/>
              </v:line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8A09CD8" wp14:editId="14ADB7BA">
                <wp:simplePos x="0" y="0"/>
                <wp:positionH relativeFrom="column">
                  <wp:posOffset>3328035</wp:posOffset>
                </wp:positionH>
                <wp:positionV relativeFrom="paragraph">
                  <wp:posOffset>14605</wp:posOffset>
                </wp:positionV>
                <wp:extent cx="2448000" cy="0"/>
                <wp:effectExtent l="0" t="0" r="0" b="0"/>
                <wp:wrapNone/>
                <wp:docPr id="156" name="직선 연결선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8000" cy="0"/>
                        </a:xfrm>
                        <a:prstGeom prst="line">
                          <a:avLst/>
                        </a:prstGeom>
                        <a:ln w="12700"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1A722A" id="직선 연결선 156" o:spid="_x0000_s1026" style="position:absolute;left:0;text-align:left;z-index:251768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2.05pt,1.15pt" to="454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" strokecolor="#a5a5a5 [3206]" strokeweight="1pt">
                <v:stroke joinstyle="miter"/>
              </v:line>
            </w:pict>
          </mc:Fallback>
        </mc:AlternateContent>
      </w:r>
    </w:p>
    <w:p w14:paraId="0D0F359D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76E2951" wp14:editId="083404F6">
                <wp:simplePos x="0" y="0"/>
                <wp:positionH relativeFrom="margin">
                  <wp:posOffset>2802890</wp:posOffset>
                </wp:positionH>
                <wp:positionV relativeFrom="paragraph">
                  <wp:posOffset>105410</wp:posOffset>
                </wp:positionV>
                <wp:extent cx="792000" cy="215900"/>
                <wp:effectExtent l="0" t="0" r="27305" b="12700"/>
                <wp:wrapNone/>
                <wp:docPr id="139" name="직사각형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9FE0B" w14:textId="3299103E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포탈/GW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E2951" id="직사각형 139" o:spid="_x0000_s1045" style="position:absolute;margin-left:220.7pt;margin-top:8.3pt;width:62.35pt;height:17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" fillcolor="#a5a5a5 [2092]" strokecolor="#a5a5a5 [2092]" strokeweight="1pt">
                <v:textbox inset="0,0,0,0">
                  <w:txbxContent>
                    <w:p w14:paraId="5009FE0B" w14:textId="3299103E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포탈/GW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EAF007F" wp14:editId="2AB2EBA5">
                <wp:simplePos x="0" y="0"/>
                <wp:positionH relativeFrom="margin">
                  <wp:posOffset>5443855</wp:posOffset>
                </wp:positionH>
                <wp:positionV relativeFrom="paragraph">
                  <wp:posOffset>100965</wp:posOffset>
                </wp:positionV>
                <wp:extent cx="792000" cy="215900"/>
                <wp:effectExtent l="0" t="0" r="27305" b="12700"/>
                <wp:wrapNone/>
                <wp:docPr id="149" name="직사각형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1963DC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공통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007F" id="직사각형 149" o:spid="_x0000_s1046" style="position:absolute;margin-left:428.65pt;margin-top:7.95pt;width:62.35pt;height:17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" fillcolor="#a5a5a5 [2092]" strokecolor="#a5a5a5 [2092]" strokeweight="1pt">
                <v:textbox inset="0,0,0,0">
                  <w:txbxContent>
                    <w:p w14:paraId="521963DC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공통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06D4D0" wp14:editId="7A1EE80E">
                <wp:simplePos x="0" y="0"/>
                <wp:positionH relativeFrom="margin">
                  <wp:posOffset>4558665</wp:posOffset>
                </wp:positionH>
                <wp:positionV relativeFrom="paragraph">
                  <wp:posOffset>99060</wp:posOffset>
                </wp:positionV>
                <wp:extent cx="791845" cy="215900"/>
                <wp:effectExtent l="0" t="0" r="27305" b="1270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962BC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모바일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6D4D0" id="직사각형 143" o:spid="_x0000_s1047" style="position:absolute;margin-left:358.95pt;margin-top:7.8pt;width:62.35pt;height:17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" fillcolor="#a5a5a5 [2092]" strokecolor="#a5a5a5 [2092]" strokeweight="1pt">
                <v:textbox inset="0,0,0,0">
                  <w:txbxContent>
                    <w:p w14:paraId="5A3962BC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모바일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EB95FA5" wp14:editId="7896E879">
                <wp:simplePos x="0" y="0"/>
                <wp:positionH relativeFrom="margin">
                  <wp:posOffset>3681095</wp:posOffset>
                </wp:positionH>
                <wp:positionV relativeFrom="paragraph">
                  <wp:posOffset>104140</wp:posOffset>
                </wp:positionV>
                <wp:extent cx="792000" cy="215900"/>
                <wp:effectExtent l="0" t="0" r="27305" b="12700"/>
                <wp:wrapNone/>
                <wp:docPr id="141" name="직사각형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0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8B825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메일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95FA5" id="직사각형 141" o:spid="_x0000_s1048" style="position:absolute;margin-left:289.85pt;margin-top:8.2pt;width:62.35pt;height:1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" fillcolor="#a5a5a5 [2092]" strokecolor="#a5a5a5 [2092]" strokeweight="1pt">
                <v:textbox inset="0,0,0,0">
                  <w:txbxContent>
                    <w:p w14:paraId="6198B825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메일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B88899A" w14:textId="2AA8EEC6" w:rsidR="00544FE8" w:rsidRPr="00593B4F" w:rsidRDefault="006F4653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B8B5032" wp14:editId="2AE4A44D">
                <wp:simplePos x="0" y="0"/>
                <wp:positionH relativeFrom="margin">
                  <wp:posOffset>2802890</wp:posOffset>
                </wp:positionH>
                <wp:positionV relativeFrom="paragraph">
                  <wp:posOffset>149225</wp:posOffset>
                </wp:positionV>
                <wp:extent cx="791845" cy="2076450"/>
                <wp:effectExtent l="0" t="0" r="27305" b="19050"/>
                <wp:wrapNone/>
                <wp:docPr id="140" name="직사각형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0764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7613E" w14:textId="75796945" w:rsidR="00EE641C" w:rsidRPr="00677705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677705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포</w:t>
                            </w:r>
                            <w:r w:rsidRPr="00677705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탈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/GW</w:t>
                            </w:r>
                          </w:p>
                          <w:p w14:paraId="457A55D3" w14:textId="4F7A9542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민희</w:t>
                            </w:r>
                            <w:proofErr w:type="spellEnd"/>
                          </w:p>
                          <w:p w14:paraId="5D12F909" w14:textId="39212CE0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4FA79E85" w14:textId="65261170" w:rsidR="00EE641C" w:rsidRPr="00677705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게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시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원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외</w:t>
                            </w:r>
                          </w:p>
                          <w:p w14:paraId="6C792756" w14:textId="31A8B09F" w:rsidR="00EE641C" w:rsidRPr="00D319FA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장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영원</w:t>
                            </w:r>
                          </w:p>
                          <w:p w14:paraId="48C36185" w14:textId="2030E544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4134F999" w14:textId="3CDD21FE" w:rsidR="00EE641C" w:rsidRPr="00677705" w:rsidRDefault="00EE641C" w:rsidP="004F218E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사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관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리</w:t>
                            </w:r>
                          </w:p>
                          <w:p w14:paraId="285848A3" w14:textId="74904204" w:rsidR="00EE641C" w:rsidRPr="00D319FA" w:rsidRDefault="00EE641C" w:rsidP="004F218E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TBD</w:t>
                            </w:r>
                          </w:p>
                          <w:p w14:paraId="0ED8200C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B5032" id="직사각형 140" o:spid="_x0000_s1049" style="position:absolute;margin-left:220.7pt;margin-top:11.75pt;width:62.35pt;height:163.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" fillcolor="white [3201]" strokecolor="#bfbfbf [2412]" strokeweight="1pt">
                <v:textbox inset="0,0,0,0">
                  <w:txbxContent>
                    <w:p w14:paraId="3797613E" w14:textId="75796945" w:rsidR="00EE641C" w:rsidRPr="00677705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677705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포</w:t>
                      </w:r>
                      <w:r w:rsidRPr="00677705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탈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/GW</w:t>
                      </w:r>
                    </w:p>
                    <w:p w14:paraId="457A55D3" w14:textId="4F7A9542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정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민희</w:t>
                      </w:r>
                      <w:proofErr w:type="spellEnd"/>
                    </w:p>
                    <w:p w14:paraId="5D12F909" w14:textId="39212CE0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4FA79E85" w14:textId="65261170" w:rsidR="00EE641C" w:rsidRPr="00677705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게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시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/자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원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외</w:t>
                      </w:r>
                    </w:p>
                    <w:p w14:paraId="6C792756" w14:textId="31A8B09F" w:rsidR="00EE641C" w:rsidRPr="00D319FA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장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영원</w:t>
                      </w:r>
                    </w:p>
                    <w:p w14:paraId="48C36185" w14:textId="2030E544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4134F999" w14:textId="3CDD21FE" w:rsidR="00EE641C" w:rsidRPr="00677705" w:rsidRDefault="00EE641C" w:rsidP="004F218E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인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사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관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리</w:t>
                      </w:r>
                    </w:p>
                    <w:p w14:paraId="285848A3" w14:textId="74904204" w:rsidR="00EE641C" w:rsidRPr="00D319FA" w:rsidRDefault="00EE641C" w:rsidP="004F218E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TBD</w:t>
                      </w:r>
                    </w:p>
                    <w:p w14:paraId="0ED8200C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0615840" wp14:editId="297A1FD5">
                <wp:simplePos x="0" y="0"/>
                <wp:positionH relativeFrom="margin">
                  <wp:posOffset>5441315</wp:posOffset>
                </wp:positionH>
                <wp:positionV relativeFrom="paragraph">
                  <wp:posOffset>139699</wp:posOffset>
                </wp:positionV>
                <wp:extent cx="791845" cy="2085975"/>
                <wp:effectExtent l="0" t="0" r="27305" b="28575"/>
                <wp:wrapNone/>
                <wp:docPr id="151" name="직사각형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0859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2E81E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디자인</w:t>
                            </w:r>
                          </w:p>
                          <w:p w14:paraId="12E53B06" w14:textId="6D132C71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김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동욱</w:t>
                            </w:r>
                          </w:p>
                          <w:p w14:paraId="2E166173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0"/>
                                <w:szCs w:val="16"/>
                                <w:lang w:eastAsia="ko-KR"/>
                              </w:rPr>
                            </w:pPr>
                          </w:p>
                          <w:p w14:paraId="7F161265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D319FA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조직도</w:t>
                            </w:r>
                          </w:p>
                          <w:p w14:paraId="0CCC95E5" w14:textId="5A6E6F3D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주혜</w:t>
                            </w:r>
                            <w:proofErr w:type="spellEnd"/>
                          </w:p>
                          <w:p w14:paraId="19AD0A55" w14:textId="77777777" w:rsidR="00EE641C" w:rsidRDefault="00EE641C" w:rsidP="006A3849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6D7ED0E5" w14:textId="2E11DAA3" w:rsidR="00EE641C" w:rsidRPr="00D319FA" w:rsidRDefault="00EE641C" w:rsidP="006A3849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인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프라</w:t>
                            </w:r>
                          </w:p>
                          <w:p w14:paraId="61C1C16F" w14:textId="75EAA837" w:rsidR="00EE641C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소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정욱</w:t>
                            </w:r>
                          </w:p>
                          <w:p w14:paraId="384DB4FB" w14:textId="77777777" w:rsidR="00EE641C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6126A586" w14:textId="35BD8396" w:rsidR="00EE641C" w:rsidRPr="00D319FA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SSO</w:t>
                            </w:r>
                          </w:p>
                          <w:p w14:paraId="64228363" w14:textId="1A2D2E1C" w:rsidR="00EE641C" w:rsidRPr="00D319FA" w:rsidRDefault="00EE641C" w:rsidP="006F4653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이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연재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15840" id="직사각형 151" o:spid="_x0000_s1050" style="position:absolute;margin-left:428.45pt;margin-top:11pt;width:62.35pt;height:164.2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" fillcolor="white [3201]" strokecolor="#bfbfbf [2412]" strokeweight="1pt">
                <v:textbox inset="0,0,0,0">
                  <w:txbxContent>
                    <w:p w14:paraId="5702E81E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디자인</w:t>
                      </w:r>
                    </w:p>
                    <w:p w14:paraId="12E53B06" w14:textId="6D132C71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김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동욱</w:t>
                      </w:r>
                    </w:p>
                    <w:p w14:paraId="2E166173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0"/>
                          <w:szCs w:val="16"/>
                          <w:lang w:eastAsia="ko-KR"/>
                        </w:rPr>
                      </w:pPr>
                    </w:p>
                    <w:p w14:paraId="7F161265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D319FA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조직도</w:t>
                      </w:r>
                    </w:p>
                    <w:p w14:paraId="0CCC95E5" w14:textId="5A6E6F3D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손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주혜</w:t>
                      </w:r>
                      <w:proofErr w:type="spellEnd"/>
                    </w:p>
                    <w:p w14:paraId="19AD0A55" w14:textId="77777777" w:rsidR="00EE641C" w:rsidRDefault="00EE641C" w:rsidP="006A3849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6D7ED0E5" w14:textId="2E11DAA3" w:rsidR="00EE641C" w:rsidRPr="00D319FA" w:rsidRDefault="00EE641C" w:rsidP="006A3849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인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프라</w:t>
                      </w:r>
                    </w:p>
                    <w:p w14:paraId="61C1C16F" w14:textId="75EAA837" w:rsidR="00EE641C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소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정욱</w:t>
                      </w:r>
                    </w:p>
                    <w:p w14:paraId="384DB4FB" w14:textId="77777777" w:rsidR="00EE641C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6126A586" w14:textId="35BD8396" w:rsidR="00EE641C" w:rsidRPr="00D319FA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SSO</w:t>
                      </w:r>
                    </w:p>
                    <w:p w14:paraId="64228363" w14:textId="1A2D2E1C" w:rsidR="00EE641C" w:rsidRPr="00D319FA" w:rsidRDefault="00EE641C" w:rsidP="006F4653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이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연재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6A3849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4CBBB3B" wp14:editId="468A705C">
                <wp:simplePos x="0" y="0"/>
                <wp:positionH relativeFrom="margin">
                  <wp:posOffset>3679190</wp:posOffset>
                </wp:positionH>
                <wp:positionV relativeFrom="paragraph">
                  <wp:posOffset>149224</wp:posOffset>
                </wp:positionV>
                <wp:extent cx="791845" cy="390525"/>
                <wp:effectExtent l="0" t="0" r="27305" b="28575"/>
                <wp:wrapNone/>
                <wp:docPr id="142" name="직사각형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39052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099AF" w14:textId="3F250891" w:rsidR="00EE641C" w:rsidRPr="00D319FA" w:rsidRDefault="00EE641C" w:rsidP="002A450A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윤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승연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BBB3B" id="직사각형 142" o:spid="_x0000_s1051" style="position:absolute;margin-left:289.7pt;margin-top:11.75pt;width:62.35pt;height:30.7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" fillcolor="white [3201]" strokecolor="#bfbfbf [2412]" strokeweight="1pt">
                <v:textbox inset="0,0,0,0">
                  <w:txbxContent>
                    <w:p w14:paraId="124099AF" w14:textId="3F250891" w:rsidR="00EE641C" w:rsidRPr="00D319FA" w:rsidRDefault="00EE641C" w:rsidP="002A450A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윤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승연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A3849"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4086DE6" wp14:editId="5D49D3FE">
                <wp:simplePos x="0" y="0"/>
                <wp:positionH relativeFrom="margin">
                  <wp:posOffset>4555490</wp:posOffset>
                </wp:positionH>
                <wp:positionV relativeFrom="paragraph">
                  <wp:posOffset>139700</wp:posOffset>
                </wp:positionV>
                <wp:extent cx="791845" cy="400050"/>
                <wp:effectExtent l="0" t="0" r="27305" b="19050"/>
                <wp:wrapNone/>
                <wp:docPr id="144" name="직사각형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40005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7A12A" w14:textId="4A02F892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손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주혜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086DE6" id="직사각형 144" o:spid="_x0000_s1052" style="position:absolute;margin-left:358.7pt;margin-top:11pt;width:62.35pt;height:31.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" fillcolor="white [3201]" strokecolor="#bfbfbf [2412]" strokeweight="1pt">
                <v:textbox inset="0,0,0,0">
                  <w:txbxContent>
                    <w:p w14:paraId="6E97A12A" w14:textId="4A02F892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손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주혜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544FE8"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7309680D" wp14:editId="7F9176C7">
                <wp:simplePos x="0" y="0"/>
                <wp:positionH relativeFrom="column">
                  <wp:posOffset>1288415</wp:posOffset>
                </wp:positionH>
                <wp:positionV relativeFrom="paragraph">
                  <wp:posOffset>81915</wp:posOffset>
                </wp:positionV>
                <wp:extent cx="1466850" cy="247650"/>
                <wp:effectExtent l="0" t="0" r="0" b="0"/>
                <wp:wrapSquare wrapText="bothSides"/>
                <wp:docPr id="16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2476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1F0DF" w14:textId="77777777" w:rsidR="00EE641C" w:rsidRPr="00544FE8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544FE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업무협의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44FE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/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44FE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요건정의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9680D" id="_x0000_s1053" type="#_x0000_t202" style="position:absolute;margin-left:101.45pt;margin-top:6.45pt;width:115.5pt;height:19.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" stroked="f">
                <v:fill opacity="0"/>
                <v:textbox>
                  <w:txbxContent>
                    <w:p w14:paraId="4D91F0DF" w14:textId="77777777" w:rsidR="00EE641C" w:rsidRPr="00544FE8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sz w:val="16"/>
                          <w:szCs w:val="16"/>
                          <w:lang w:eastAsia="ko-KR"/>
                        </w:rPr>
                      </w:pPr>
                      <w:r w:rsidRPr="00544FE8">
                        <w:rPr>
                          <w:rFonts w:asciiTheme="minorEastAsia" w:eastAsiaTheme="minorEastAsia" w:hAnsiTheme="minorEastAsia" w:hint="eastAsia"/>
                          <w:b/>
                          <w:sz w:val="16"/>
                          <w:szCs w:val="16"/>
                          <w:lang w:eastAsia="ko-KR"/>
                        </w:rPr>
                        <w:t>업무협의</w:t>
                      </w:r>
                      <w:r>
                        <w:rPr>
                          <w:rFonts w:asciiTheme="minorEastAsia" w:eastAsiaTheme="minorEastAsia" w:hAnsiTheme="minorEastAsia" w:hint="eastAsia"/>
                          <w:b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44FE8">
                        <w:rPr>
                          <w:rFonts w:asciiTheme="minorEastAsia" w:eastAsiaTheme="minorEastAsia" w:hAnsiTheme="minorEastAsia" w:hint="eastAsia"/>
                          <w:b/>
                          <w:sz w:val="16"/>
                          <w:szCs w:val="16"/>
                          <w:lang w:eastAsia="ko-KR"/>
                        </w:rPr>
                        <w:t>/</w:t>
                      </w:r>
                      <w:r>
                        <w:rPr>
                          <w:rFonts w:asciiTheme="minorEastAsia" w:eastAsiaTheme="minorEastAsia" w:hAnsiTheme="minorEastAsia"/>
                          <w:b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44FE8">
                        <w:rPr>
                          <w:rFonts w:asciiTheme="minorEastAsia" w:eastAsiaTheme="minorEastAsia" w:hAnsiTheme="minorEastAsia" w:hint="eastAsia"/>
                          <w:b/>
                          <w:sz w:val="16"/>
                          <w:szCs w:val="16"/>
                          <w:lang w:eastAsia="ko-KR"/>
                        </w:rPr>
                        <w:t>요건정의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1389F2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5D96858" wp14:editId="0084A860">
                <wp:simplePos x="0" y="0"/>
                <wp:positionH relativeFrom="margin">
                  <wp:posOffset>1297305</wp:posOffset>
                </wp:positionH>
                <wp:positionV relativeFrom="paragraph">
                  <wp:posOffset>125095</wp:posOffset>
                </wp:positionV>
                <wp:extent cx="1440000" cy="171450"/>
                <wp:effectExtent l="19050" t="19050" r="27305" b="38100"/>
                <wp:wrapNone/>
                <wp:docPr id="163" name="화살표: 왼쪽/오른쪽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171450"/>
                        </a:xfrm>
                        <a:prstGeom prst="leftRightArrow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CAD82" id="화살표: 왼쪽/오른쪽 163" o:spid="_x0000_s1026" type="#_x0000_t69" style="position:absolute;left:0;text-align:left;margin-left:102.15pt;margin-top:9.85pt;width:113.4pt;height:13.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" adj="1286" fillcolor="#d8d8d8 [2732]" strokecolor="#bfbfbf [2412]" strokeweight="1pt">
                <w10:wrap anchorx="margin"/>
              </v:shape>
            </w:pict>
          </mc:Fallback>
        </mc:AlternateContent>
      </w:r>
    </w:p>
    <w:p w14:paraId="68A0012C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5D59E347" w14:textId="23EA9B45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5C710304" w14:textId="2ABA1958" w:rsidR="00544FE8" w:rsidRPr="00593B4F" w:rsidRDefault="006A3849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C3C2B63" wp14:editId="56454AE8">
                <wp:simplePos x="0" y="0"/>
                <wp:positionH relativeFrom="margin">
                  <wp:posOffset>3680460</wp:posOffset>
                </wp:positionH>
                <wp:positionV relativeFrom="paragraph">
                  <wp:posOffset>34925</wp:posOffset>
                </wp:positionV>
                <wp:extent cx="791845" cy="215900"/>
                <wp:effectExtent l="0" t="0" r="27305" b="12700"/>
                <wp:wrapNone/>
                <wp:docPr id="145" name="직사각형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3BBC1" w14:textId="77777777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C2B63" id="직사각형 145" o:spid="_x0000_s1054" style="position:absolute;margin-left:289.8pt;margin-top:2.75pt;width:62.35pt;height:1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" fillcolor="#a5a5a5 [2092]" strokecolor="#a5a5a5 [2092]" strokeweight="1pt">
                <v:textbox inset="0,0,0,0">
                  <w:txbxContent>
                    <w:p w14:paraId="3283BBC1" w14:textId="77777777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결재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E72D80E" wp14:editId="2CFF3948">
                <wp:simplePos x="0" y="0"/>
                <wp:positionH relativeFrom="margin">
                  <wp:posOffset>4555490</wp:posOffset>
                </wp:positionH>
                <wp:positionV relativeFrom="paragraph">
                  <wp:posOffset>37465</wp:posOffset>
                </wp:positionV>
                <wp:extent cx="791845" cy="215900"/>
                <wp:effectExtent l="0" t="0" r="27305" b="12700"/>
                <wp:wrapNone/>
                <wp:docPr id="147" name="직사각형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15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D61CA" w14:textId="60A1711E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E-Accounting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2D80E" id="직사각형 147" o:spid="_x0000_s1055" style="position:absolute;margin-left:358.7pt;margin-top:2.95pt;width:62.35pt;height:17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" fillcolor="#a5a5a5 [2092]" strokecolor="#a5a5a5 [2092]" strokeweight="1pt">
                <v:textbox inset="0,0,0,0">
                  <w:txbxContent>
                    <w:p w14:paraId="1C7D61CA" w14:textId="60A1711E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E-Accounting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68DA3B1" w14:textId="4415EF60" w:rsidR="00544FE8" w:rsidRPr="00593B4F" w:rsidRDefault="006F4653" w:rsidP="00544FE8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7F948E3" wp14:editId="21E0D8A8">
                <wp:simplePos x="0" y="0"/>
                <wp:positionH relativeFrom="margin">
                  <wp:posOffset>3679190</wp:posOffset>
                </wp:positionH>
                <wp:positionV relativeFrom="paragraph">
                  <wp:posOffset>55880</wp:posOffset>
                </wp:positionV>
                <wp:extent cx="791845" cy="1171575"/>
                <wp:effectExtent l="0" t="0" r="27305" b="28575"/>
                <wp:wrapNone/>
                <wp:docPr id="146" name="직사각형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11715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5F67BB" w14:textId="5742E851" w:rsidR="00EE641C" w:rsidRPr="006F4653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6F4653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분</w:t>
                            </w:r>
                            <w:r w:rsidRPr="006F4653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석</w:t>
                            </w:r>
                            <w:r w:rsidRPr="006F4653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/설</w:t>
                            </w:r>
                            <w:r w:rsidRPr="006F4653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계</w:t>
                            </w:r>
                          </w:p>
                          <w:p w14:paraId="3CD75A9F" w14:textId="3D496B49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황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경종</w:t>
                            </w:r>
                            <w:proofErr w:type="spellEnd"/>
                          </w:p>
                          <w:p w14:paraId="44A59700" w14:textId="72A064C0" w:rsidR="00EE641C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</w:p>
                          <w:p w14:paraId="0E45FF5B" w14:textId="2D9EA0AD" w:rsidR="00EE641C" w:rsidRPr="006F4653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6F4653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양</w:t>
                            </w:r>
                            <w:r w:rsidRPr="006F4653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식</w:t>
                            </w:r>
                            <w:r w:rsidRPr="006F4653">
                              <w:rPr>
                                <w:rFonts w:asciiTheme="minorEastAsia" w:eastAsiaTheme="minorEastAsia" w:hAnsiTheme="minorEastAsia" w:hint="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/기</w:t>
                            </w:r>
                            <w:r w:rsidRPr="006F4653">
                              <w:rPr>
                                <w:rFonts w:asciiTheme="minorEastAsia" w:eastAsiaTheme="minorEastAsia" w:hAnsiTheme="minorEastAsia"/>
                                <w:b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능</w:t>
                            </w:r>
                          </w:p>
                          <w:p w14:paraId="3986C8F1" w14:textId="600D4668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TBD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948E3" id="직사각형 146" o:spid="_x0000_s1056" style="position:absolute;margin-left:289.7pt;margin-top:4.4pt;width:62.35pt;height:92.25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" fillcolor="white [3201]" strokecolor="#bfbfbf [2412]" strokeweight="1pt">
                <v:textbox inset="0,0,0,0">
                  <w:txbxContent>
                    <w:p w14:paraId="1F5F67BB" w14:textId="5742E851" w:rsidR="00EE641C" w:rsidRPr="006F4653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6F4653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분</w:t>
                      </w:r>
                      <w:r w:rsidRPr="006F4653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석</w:t>
                      </w:r>
                      <w:r w:rsidRPr="006F4653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/설</w:t>
                      </w:r>
                      <w:r w:rsidRPr="006F4653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계</w:t>
                      </w:r>
                    </w:p>
                    <w:p w14:paraId="3CD75A9F" w14:textId="3D496B49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proofErr w:type="spellStart"/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황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경종</w:t>
                      </w:r>
                      <w:proofErr w:type="spellEnd"/>
                    </w:p>
                    <w:p w14:paraId="44A59700" w14:textId="72A064C0" w:rsidR="00EE641C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</w:p>
                    <w:p w14:paraId="0E45FF5B" w14:textId="2D9EA0AD" w:rsidR="00EE641C" w:rsidRPr="006F4653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 w:rsidRPr="006F4653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양</w:t>
                      </w:r>
                      <w:r w:rsidRPr="006F4653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식</w:t>
                      </w:r>
                      <w:r w:rsidRPr="006F4653">
                        <w:rPr>
                          <w:rFonts w:asciiTheme="minorEastAsia" w:eastAsiaTheme="minorEastAsia" w:hAnsiTheme="minorEastAsia" w:hint="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/기</w:t>
                      </w:r>
                      <w:r w:rsidRPr="006F4653">
                        <w:rPr>
                          <w:rFonts w:asciiTheme="minorEastAsia" w:eastAsiaTheme="minorEastAsia" w:hAnsiTheme="minorEastAsia"/>
                          <w:b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능</w:t>
                      </w:r>
                    </w:p>
                    <w:p w14:paraId="3986C8F1" w14:textId="600D4668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TBD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93B4F">
        <w:rPr>
          <w:rFonts w:ascii="맑은 고딕" w:eastAsia="맑은 고딕" w:hAnsi="맑은 고딕" w:hint="eastAsia"/>
          <w:noProof/>
          <w:lang w:val="en-US" w:eastAsia="ko-K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8D618A" wp14:editId="4D6EA33B">
                <wp:simplePos x="0" y="0"/>
                <wp:positionH relativeFrom="margin">
                  <wp:posOffset>4555490</wp:posOffset>
                </wp:positionH>
                <wp:positionV relativeFrom="paragraph">
                  <wp:posOffset>55879</wp:posOffset>
                </wp:positionV>
                <wp:extent cx="791845" cy="676275"/>
                <wp:effectExtent l="0" t="0" r="27305" b="28575"/>
                <wp:wrapNone/>
                <wp:docPr id="148" name="직사각형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6762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F87278" w14:textId="2FEABC1D" w:rsidR="00EE641C" w:rsidRPr="00D319FA" w:rsidRDefault="00EE641C" w:rsidP="00544FE8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박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은경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D618A" id="직사각형 148" o:spid="_x0000_s1057" style="position:absolute;margin-left:358.7pt;margin-top:4.4pt;width:62.35pt;height:53.2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" fillcolor="white [3201]" strokecolor="#bfbfbf [2412]" strokeweight="1pt">
                <v:textbox inset="0,0,0,0">
                  <w:txbxContent>
                    <w:p w14:paraId="29F87278" w14:textId="2FEABC1D" w:rsidR="00EE641C" w:rsidRPr="00D319FA" w:rsidRDefault="00EE641C" w:rsidP="00544FE8">
                      <w:pPr>
                        <w:jc w:val="center"/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박</w:t>
                      </w:r>
                      <w:r>
                        <w:rPr>
                          <w:rFonts w:asciiTheme="minorEastAsia" w:eastAsiaTheme="minorEastAsia" w:hAnsiTheme="minor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은경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CDA514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1642B9C6" w14:textId="77777777" w:rsidR="00544FE8" w:rsidRPr="00593B4F" w:rsidRDefault="00544FE8" w:rsidP="00544FE8">
      <w:pPr>
        <w:rPr>
          <w:rFonts w:ascii="맑은 고딕" w:eastAsia="맑은 고딕" w:hAnsi="맑은 고딕"/>
          <w:lang w:eastAsia="ko-KR"/>
        </w:rPr>
      </w:pPr>
    </w:p>
    <w:p w14:paraId="18DD9BAD" w14:textId="04E2C4FE" w:rsidR="00782C8D" w:rsidRPr="00593B4F" w:rsidRDefault="00782C8D">
      <w:pPr>
        <w:rPr>
          <w:rFonts w:ascii="맑은 고딕" w:eastAsia="맑은 고딕" w:hAnsi="맑은 고딕"/>
          <w:sz w:val="20"/>
          <w:lang w:eastAsia="ko-KR"/>
        </w:rPr>
      </w:pPr>
      <w:r w:rsidRPr="00593B4F">
        <w:rPr>
          <w:rFonts w:ascii="맑은 고딕" w:eastAsia="맑은 고딕" w:hAnsi="맑은 고딕"/>
          <w:sz w:val="20"/>
          <w:lang w:eastAsia="ko-KR"/>
        </w:rPr>
        <w:br w:type="page"/>
      </w:r>
    </w:p>
    <w:p w14:paraId="08A9FEEA" w14:textId="77777777" w:rsidR="00AE7C36" w:rsidRPr="00593B4F" w:rsidRDefault="00544FE8" w:rsidP="00AE7C3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04" w:name="_Toc35421208"/>
      <w:r w:rsidRPr="00593B4F">
        <w:rPr>
          <w:rFonts w:ascii="맑은 고딕" w:eastAsia="맑은 고딕" w:hAnsi="맑은 고딕" w:hint="eastAsia"/>
          <w:sz w:val="20"/>
          <w:lang w:eastAsia="ko-KR"/>
        </w:rPr>
        <w:lastRenderedPageBreak/>
        <w:t>업무 분장 및 인력 투입 계획</w:t>
      </w:r>
      <w:bookmarkEnd w:id="104"/>
    </w:p>
    <w:p w14:paraId="7CA4F9EC" w14:textId="3C8249F1" w:rsidR="007464AF" w:rsidRPr="00593B4F" w:rsidRDefault="00544FE8" w:rsidP="00E41B91">
      <w:pPr>
        <w:spacing w:line="280" w:lineRule="exact"/>
        <w:ind w:rightChars="-85" w:right="-153"/>
        <w:jc w:val="right"/>
        <w:rPr>
          <w:rFonts w:ascii="맑은 고딕" w:eastAsia="맑은 고딕" w:hAnsi="맑은 고딕"/>
          <w:b/>
          <w:szCs w:val="18"/>
          <w:lang w:eastAsia="ko-KR"/>
        </w:rPr>
      </w:pPr>
      <w:r w:rsidRPr="00593B4F">
        <w:rPr>
          <w:rFonts w:ascii="맑은 고딕" w:eastAsia="맑은 고딕" w:hAnsi="맑은 고딕"/>
          <w:szCs w:val="18"/>
          <w:lang w:eastAsia="ko-KR"/>
        </w:rPr>
        <w:t xml:space="preserve">       </w:t>
      </w:r>
      <w:r w:rsidR="0098798F" w:rsidRPr="00593B4F">
        <w:rPr>
          <w:rFonts w:ascii="맑은 고딕" w:eastAsia="맑은 고딕" w:hAnsi="맑은 고딕" w:hint="eastAsia"/>
          <w:szCs w:val="18"/>
          <w:lang w:eastAsia="ko-KR"/>
        </w:rPr>
        <w:t xml:space="preserve"> </w:t>
      </w:r>
      <w:r w:rsidR="0098798F" w:rsidRPr="00593B4F">
        <w:rPr>
          <w:rFonts w:ascii="맑은 고딕" w:eastAsia="맑은 고딕" w:hAnsi="맑은 고딕"/>
          <w:szCs w:val="18"/>
          <w:lang w:eastAsia="ko-KR"/>
        </w:rPr>
        <w:t xml:space="preserve">     </w:t>
      </w:r>
      <w:r w:rsidR="00347B99" w:rsidRPr="00593B4F">
        <w:rPr>
          <w:rFonts w:ascii="맑은 고딕" w:eastAsia="맑은 고딕" w:hAnsi="맑은 고딕"/>
          <w:szCs w:val="18"/>
          <w:lang w:eastAsia="ko-KR"/>
        </w:rPr>
        <w:t xml:space="preserve">   </w:t>
      </w:r>
      <w:proofErr w:type="spellStart"/>
      <w:r w:rsidR="007464AF" w:rsidRPr="00593B4F">
        <w:rPr>
          <w:rFonts w:ascii="맑은 고딕" w:eastAsia="맑은 고딕" w:hAnsi="맑은 고딕" w:hint="eastAsia"/>
          <w:b/>
          <w:szCs w:val="18"/>
        </w:rPr>
        <w:t>단위</w:t>
      </w:r>
      <w:proofErr w:type="spellEnd"/>
      <w:r w:rsidR="007464AF" w:rsidRPr="00593B4F">
        <w:rPr>
          <w:rFonts w:ascii="맑은 고딕" w:eastAsia="맑은 고딕" w:hAnsi="맑은 고딕" w:hint="eastAsia"/>
          <w:b/>
          <w:szCs w:val="18"/>
        </w:rPr>
        <w:t xml:space="preserve"> (M/</w:t>
      </w:r>
      <w:r w:rsidR="00C258FC">
        <w:rPr>
          <w:rFonts w:ascii="맑은 고딕" w:eastAsia="맑은 고딕" w:hAnsi="맑은 고딕"/>
          <w:b/>
          <w:szCs w:val="18"/>
        </w:rPr>
        <w:t>M</w:t>
      </w:r>
      <w:r w:rsidR="007464AF" w:rsidRPr="00593B4F">
        <w:rPr>
          <w:rFonts w:ascii="맑은 고딕" w:eastAsia="맑은 고딕" w:hAnsi="맑은 고딕" w:hint="eastAsia"/>
          <w:b/>
          <w:szCs w:val="18"/>
        </w:rPr>
        <w:t>)</w:t>
      </w:r>
    </w:p>
    <w:tbl>
      <w:tblPr>
        <w:tblW w:w="9673" w:type="dxa"/>
        <w:tblInd w:w="-34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161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 w:rsidR="001F3EE9" w:rsidRPr="00593B4F" w14:paraId="1D4224A2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6014C54C" w14:textId="77777777" w:rsidR="001F3EE9" w:rsidRPr="00593B4F" w:rsidRDefault="001F3EE9" w:rsidP="00C07827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color w:val="000000"/>
                <w:szCs w:val="18"/>
                <w:lang w:eastAsia="ko-KR"/>
              </w:rPr>
              <w:t>담당업무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0ECF315" w14:textId="77777777" w:rsidR="001F3EE9" w:rsidRPr="00593B4F" w:rsidRDefault="001F3EE9" w:rsidP="00C07827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color w:val="000000"/>
                <w:szCs w:val="18"/>
                <w:lang w:eastAsia="ko-KR"/>
              </w:rPr>
              <w:t>이름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D363F47" w14:textId="57E307B1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  <w:t>M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152647AF" w14:textId="6E5236F4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  <w:t>M+1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7898C396" w14:textId="1CAA8E05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  <w:t>M+2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1794487B" w14:textId="36B9DA3A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</w:rPr>
              <w:t>M+3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2EAD5B3F" w14:textId="560D9249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</w:rPr>
              <w:t>M+4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  <w:hideMark/>
          </w:tcPr>
          <w:p w14:paraId="4B923B14" w14:textId="6C34A473" w:rsidR="001F3EE9" w:rsidRPr="00593B4F" w:rsidRDefault="001F3EE9" w:rsidP="004660CE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bCs/>
                <w:color w:val="000000"/>
                <w:szCs w:val="18"/>
                <w:lang w:eastAsia="ko-KR"/>
              </w:rPr>
              <w:t>M+5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C0C0C0"/>
            <w:vAlign w:val="center"/>
            <w:hideMark/>
          </w:tcPr>
          <w:p w14:paraId="43F15B23" w14:textId="77777777" w:rsidR="001F3EE9" w:rsidRPr="00593B4F" w:rsidRDefault="001F3EE9" w:rsidP="0098798F">
            <w:pPr>
              <w:spacing w:line="280" w:lineRule="exact"/>
              <w:jc w:val="center"/>
              <w:rPr>
                <w:rFonts w:ascii="맑은 고딕" w:eastAsia="맑은 고딕" w:hAnsi="맑은 고딕"/>
                <w:b/>
                <w:bCs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bCs/>
                <w:color w:val="000000"/>
                <w:szCs w:val="18"/>
              </w:rPr>
              <w:t>소계</w:t>
            </w:r>
            <w:proofErr w:type="spellEnd"/>
          </w:p>
        </w:tc>
      </w:tr>
      <w:tr w:rsidR="00917F9E" w:rsidRPr="00593B4F" w14:paraId="7CBDC03C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84294E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Cs w:val="18"/>
                <w:lang w:eastAsia="ko-KR"/>
              </w:rPr>
              <w:t>P</w:t>
            </w:r>
            <w:r w:rsidRPr="00593B4F">
              <w:rPr>
                <w:rFonts w:ascii="맑은 고딕" w:eastAsia="맑은 고딕" w:hAnsi="맑은 고딕" w:cs="굴림"/>
                <w:szCs w:val="18"/>
                <w:lang w:eastAsia="ko-KR"/>
              </w:rPr>
              <w:t>M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B977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이철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FEC3D" w14:textId="736269FB" w:rsidR="00917F9E" w:rsidRPr="00917F9E" w:rsidRDefault="00C258FC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6AA1D" w14:textId="2188A551" w:rsidR="00917F9E" w:rsidRPr="00917F9E" w:rsidRDefault="00C258FC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8FF17" w14:textId="123AD3E5" w:rsidR="00917F9E" w:rsidRPr="00917F9E" w:rsidRDefault="00C258FC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EE634" w14:textId="75DFA5E5" w:rsidR="00917F9E" w:rsidRPr="00917F9E" w:rsidRDefault="00C258FC" w:rsidP="00917F9E">
            <w:pPr>
              <w:jc w:val="center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2325A" w14:textId="1FEC3AC1" w:rsidR="00917F9E" w:rsidRPr="00917F9E" w:rsidRDefault="00C258FC" w:rsidP="00917F9E">
            <w:pPr>
              <w:jc w:val="center"/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2A241" w14:textId="4496BBA1" w:rsidR="00917F9E" w:rsidRPr="00917F9E" w:rsidRDefault="00C258FC" w:rsidP="00917F9E">
            <w:pPr>
              <w:jc w:val="center"/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  <w:hideMark/>
          </w:tcPr>
          <w:p w14:paraId="34675F3F" w14:textId="1CC6E4C9" w:rsidR="00917F9E" w:rsidRPr="00917F9E" w:rsidRDefault="00C258FC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6</w:t>
            </w:r>
            <w:r w:rsidR="00917F9E" w:rsidRPr="00917F9E">
              <w:rPr>
                <w:rFonts w:ascii="맑은 고딕" w:eastAsia="맑은 고딕" w:hAnsi="맑은 고딕" w:hint="eastAsia"/>
                <w:color w:val="000000"/>
                <w:sz w:val="16"/>
                <w:szCs w:val="16"/>
              </w:rPr>
              <w:t xml:space="preserve"> </w:t>
            </w:r>
          </w:p>
        </w:tc>
      </w:tr>
      <w:tr w:rsidR="00917F9E" w:rsidRPr="00593B4F" w14:paraId="79B942A9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4C186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인프라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EB7B" w14:textId="70C3C0F5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소정욱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47F11" w14:textId="6F95AD95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B572F" w14:textId="36A83F6B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CA621" w14:textId="706D92D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E03BA" w14:textId="1A70B21C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1B1D6" w14:textId="1CEBBAF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05295" w14:textId="621D6655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3FCF113" w14:textId="73D95DDE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5907F8A9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0D44B" w14:textId="76EEDF46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인프라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27E5" w14:textId="267265B6" w:rsidR="00917F9E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장근우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0768C" w14:textId="318B8549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0CA87" w14:textId="2F497EA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6592" w14:textId="47980D78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38BA6" w14:textId="5D9566DD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131A8" w14:textId="619CF5F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A9F0B" w14:textId="5C31126E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A945EDB" w14:textId="74F30AED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12B933AA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F48A7" w14:textId="6E53CD9B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조직도</w:t>
            </w: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/모바일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0216" w14:textId="2B655BE4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손주혜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E0419" w14:textId="0E8196E4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00175" w14:textId="0F4CC08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4BF31" w14:textId="7B373081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7A4E7" w14:textId="4A7EBD76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ED30" w14:textId="1B7AA0FD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117EA" w14:textId="50850E18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5D1F3ECD" w14:textId="2AF71AEA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0F0C77DF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FFB787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포탈/GW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8F2C" w14:textId="0361C0C1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정민희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C69B3" w14:textId="20F9E2F4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F9BEB" w14:textId="351FD34C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D606F" w14:textId="77989F2F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968E6" w14:textId="36305779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A32F2" w14:textId="69031458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13D43" w14:textId="1C8658A3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40581AE4" w14:textId="64D03D6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2CB8BF72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5BCEDF" w14:textId="02F3ABB2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근태/휴가관리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47F5" w14:textId="3BEBABEE" w:rsidR="00917F9E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TBD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16116" w14:textId="23F7C464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67617" w14:textId="39A5AD57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D15D0" w14:textId="22914235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AB504" w14:textId="225B45CB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F1606" w14:textId="4AFE8C5A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CA72B" w14:textId="2D84640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1105F5F0" w14:textId="23CF78D3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6A09A4AD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F4DB9" w14:textId="60F8C53C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웹메일</w:t>
            </w:r>
            <w:proofErr w:type="spellEnd"/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/Migration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2842" w14:textId="0715B4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윤승연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05315" w14:textId="1F8559D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FFDB4" w14:textId="08362064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4E19E" w14:textId="604312D3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054B8" w14:textId="1CCC2F66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F0D62" w14:textId="75AD84C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129B7" w14:textId="7335E56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54CA2566" w14:textId="695AEE2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44B20984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FF6CE6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결재 (분석/설계)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347E" w14:textId="03334D59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윤현민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3A24F" w14:textId="1B91C81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6970E" w14:textId="63ED242D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DAC35" w14:textId="28371353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448F7" w14:textId="42DCB5CB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01229" w14:textId="4AF8B8F7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56DFC" w14:textId="59D4922D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41D93423" w14:textId="606FFEAD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6CC14056" w14:textId="77777777" w:rsidTr="00917F9E">
        <w:trPr>
          <w:trHeight w:val="296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23EEE2" w14:textId="76684C78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 xml:space="preserve">결재 </w:t>
            </w: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기능/연동양식 개발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4D9A" w14:textId="0302F0E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황경종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7EB34" w14:textId="480B128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1710" w14:textId="4AE4D6A3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8D51" w14:textId="7E422726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6215C" w14:textId="24FFA3F8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AA475" w14:textId="2D760DE4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3F4C4" w14:textId="42B4CF0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D22025C" w14:textId="438A13E1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340D86D5" w14:textId="77777777" w:rsidTr="00917F9E">
        <w:trPr>
          <w:trHeight w:val="296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830CFA" w14:textId="33C8D48D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 xml:space="preserve">결재 </w:t>
            </w: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 xml:space="preserve">일반양식 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개발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C203" w14:textId="38A1525C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TBD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0DC35" w14:textId="7F2B529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CC567" w14:textId="7AF76003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DECB1" w14:textId="02365F6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E07D6" w14:textId="7E89A971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F65CB" w14:textId="1E2B4F30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120C5" w14:textId="6BD3247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1730182" w14:textId="23298132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12B2A1A6" w14:textId="77777777" w:rsidTr="00917F9E">
        <w:trPr>
          <w:trHeight w:val="296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C90AB" w14:textId="5885F92C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e-Accounting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EAEE" w14:textId="09B1E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박은경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E8661" w14:textId="22A0AFB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5E984" w14:textId="02D43923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C4238" w14:textId="2285D1F4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5534F" w14:textId="64F4E86F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9C5EF" w14:textId="6A47F0F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B1933" w14:textId="3C0D6E29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6A4275EB" w14:textId="0A4E2892" w:rsidR="00917F9E" w:rsidRPr="00917F9E" w:rsidRDefault="00917F9E" w:rsidP="00917F9E">
            <w:pPr>
              <w:jc w:val="center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</w:p>
        </w:tc>
      </w:tr>
      <w:tr w:rsidR="00917F9E" w:rsidRPr="00593B4F" w14:paraId="646E1469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2A5E8" w14:textId="4A593E9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SSO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8002E" w14:textId="632E362D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이연재</w:t>
            </w:r>
            <w:proofErr w:type="spellEnd"/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BAA04" w14:textId="2E366DD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65C54" w14:textId="2D3D92D3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0EC8A" w14:textId="51726946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F44E0" w14:textId="1ABFF6F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1F794" w14:textId="6F513DE2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3B710" w14:textId="098285B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C02D9E6" w14:textId="73770E8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42B5A66C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E9886" w14:textId="0A2D2A04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3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vertAlign w:val="superscript"/>
                <w:lang w:eastAsia="ko-KR"/>
              </w:rPr>
              <w:t>rd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  <w:t xml:space="preserve">Party 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연계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520E" w14:textId="7F47B063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 w:rsidRPr="00593B4F"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TBD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EC971" w14:textId="7D8F4C1F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2AC2D" w14:textId="3D51935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EFB3" w14:textId="02B0379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F6618" w14:textId="3AC3C02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C73A5" w14:textId="4B0FDDFB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D4D68" w14:textId="791F9123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099F636B" w14:textId="39743DCF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2EE52218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35457" w14:textId="344B973B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M</w:t>
            </w:r>
            <w:r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  <w:t>igration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(결재)</w:t>
            </w:r>
            <w:r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핸디포함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9A805" w14:textId="0D98247A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송지훈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F730D" w14:textId="521ECD0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D8C25" w14:textId="1B2413F8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639C9" w14:textId="17E72FD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C5C3" w14:textId="34AE25A6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69957" w14:textId="23EC20AC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56DBA" w14:textId="7D684355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5AEF7194" w14:textId="3B740B0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6A442660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8E4F50" w14:textId="26A86F74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Cs w:val="18"/>
                <w:lang w:eastAsia="ko-KR"/>
              </w:rPr>
            </w:pP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Migration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(게시</w:t>
            </w:r>
            <w:r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,커뮤니티</w:t>
            </w: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)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B974" w14:textId="217250E6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T</w:t>
            </w:r>
            <w:r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  <w:t>BD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564EA" w14:textId="3AFEA864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D53AD" w14:textId="220528E5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FF88D" w14:textId="04C8AF9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F17DB" w14:textId="4B5E895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1635" w14:textId="371F6B27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7CD70" w14:textId="02ACB81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406127E4" w14:textId="6DD83421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1F45C837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F941C" w14:textId="2CE0D2A8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디자인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1A169" w14:textId="47FE35BF" w:rsidR="00917F9E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굴림" w:hint="eastAsia"/>
                <w:sz w:val="16"/>
                <w:szCs w:val="16"/>
                <w:lang w:eastAsia="ko-KR"/>
              </w:rPr>
              <w:t>김동욱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9E533" w14:textId="7DCE6E17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ACE3D" w14:textId="155876B3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6C589" w14:textId="3C1539D5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50EA2" w14:textId="14487DF7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F2BF9" w14:textId="41E549AE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6E877" w14:textId="568EDDF1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 w:themeFill="background1" w:themeFillShade="D9"/>
            <w:vAlign w:val="center"/>
          </w:tcPr>
          <w:p w14:paraId="1EF1047C" w14:textId="1A54CA5B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  <w:tr w:rsidR="00917F9E" w:rsidRPr="00593B4F" w14:paraId="6F87ED56" w14:textId="77777777" w:rsidTr="00917F9E">
        <w:trPr>
          <w:trHeight w:val="280"/>
        </w:trPr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3CCF724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theme="minorBidi"/>
                <w:bCs/>
                <w:color w:val="000000" w:themeColor="text1"/>
                <w:kern w:val="24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bCs/>
                <w:color w:val="000000" w:themeColor="text1"/>
                <w:kern w:val="24"/>
                <w:szCs w:val="18"/>
                <w:lang w:eastAsia="ko-KR"/>
              </w:rPr>
              <w:t>합계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8958CD" w14:textId="77777777" w:rsidR="00917F9E" w:rsidRPr="00593B4F" w:rsidRDefault="00917F9E" w:rsidP="00917F9E">
            <w:pPr>
              <w:spacing w:line="280" w:lineRule="exact"/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065E5" w14:textId="4A35250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F1EF97" w14:textId="7DCA052A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812ED3" w14:textId="3FCEDB9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EE2C9E" w14:textId="5324A4B0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328CAD" w14:textId="78724742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4BBC89" w14:textId="5F5FC76B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8CBEFD" w14:textId="1543A6B9" w:rsidR="00917F9E" w:rsidRPr="00917F9E" w:rsidRDefault="00917F9E" w:rsidP="00917F9E">
            <w:pPr>
              <w:jc w:val="center"/>
              <w:rPr>
                <w:rFonts w:ascii="맑은 고딕" w:eastAsia="맑은 고딕" w:hAnsi="맑은 고딕" w:cs="굴림"/>
                <w:sz w:val="16"/>
                <w:szCs w:val="16"/>
                <w:lang w:eastAsia="ko-KR"/>
              </w:rPr>
            </w:pPr>
          </w:p>
        </w:tc>
      </w:tr>
    </w:tbl>
    <w:p w14:paraId="4CA8FEFE" w14:textId="12C8EF47" w:rsidR="009E6198" w:rsidRPr="00593B4F" w:rsidRDefault="009E6198" w:rsidP="00026719">
      <w:pPr>
        <w:ind w:rightChars="-85" w:right="-153"/>
        <w:jc w:val="right"/>
        <w:rPr>
          <w:rFonts w:ascii="맑은 고딕" w:eastAsia="맑은 고딕" w:hAnsi="맑은 고딕"/>
          <w:lang w:eastAsia="ko-KR"/>
        </w:rPr>
      </w:pPr>
      <w:bookmarkStart w:id="105" w:name="_Toc5722328"/>
      <w:bookmarkStart w:id="106" w:name="_Toc7454226"/>
    </w:p>
    <w:p w14:paraId="0A4B2EC4" w14:textId="77777777" w:rsidR="009E6198" w:rsidRPr="00593B4F" w:rsidRDefault="009E6198">
      <w:pPr>
        <w:rPr>
          <w:rFonts w:ascii="맑은 고딕" w:eastAsia="맑은 고딕" w:hAnsi="맑은 고딕"/>
          <w:b/>
          <w:sz w:val="20"/>
          <w:lang w:eastAsia="ko-KR"/>
        </w:rPr>
      </w:pPr>
    </w:p>
    <w:p w14:paraId="014DDC8A" w14:textId="77777777" w:rsidR="009E6198" w:rsidRPr="00593B4F" w:rsidRDefault="009E6198">
      <w:pPr>
        <w:rPr>
          <w:rFonts w:ascii="맑은 고딕" w:eastAsia="맑은 고딕" w:hAnsi="맑은 고딕"/>
          <w:b/>
          <w:sz w:val="20"/>
          <w:lang w:eastAsia="ko-KR"/>
        </w:rPr>
      </w:pPr>
      <w:r w:rsidRPr="00593B4F">
        <w:rPr>
          <w:rFonts w:ascii="맑은 고딕" w:eastAsia="맑은 고딕" w:hAnsi="맑은 고딕"/>
          <w:sz w:val="20"/>
          <w:lang w:eastAsia="ko-KR"/>
        </w:rPr>
        <w:br w:type="page"/>
      </w:r>
    </w:p>
    <w:p w14:paraId="23124A9D" w14:textId="77777777" w:rsidR="004E7C46" w:rsidRPr="00593B4F" w:rsidRDefault="004E7C46" w:rsidP="004E7C46">
      <w:pPr>
        <w:pStyle w:val="Numberedlist22"/>
        <w:rPr>
          <w:rFonts w:ascii="맑은 고딕" w:eastAsia="맑은 고딕" w:hAnsi="맑은 고딕"/>
          <w:sz w:val="20"/>
        </w:rPr>
      </w:pPr>
      <w:bookmarkStart w:id="107" w:name="_Toc35421209"/>
      <w:proofErr w:type="spellStart"/>
      <w:r w:rsidRPr="00593B4F">
        <w:rPr>
          <w:rFonts w:ascii="맑은 고딕" w:eastAsia="맑은 고딕" w:hAnsi="맑은 고딕" w:hint="eastAsia"/>
          <w:sz w:val="20"/>
        </w:rPr>
        <w:lastRenderedPageBreak/>
        <w:t>추진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조직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역할과</w:t>
      </w:r>
      <w:proofErr w:type="spellEnd"/>
      <w:r w:rsidRPr="00593B4F">
        <w:rPr>
          <w:rFonts w:ascii="맑은 고딕" w:eastAsia="맑은 고딕" w:hAnsi="맑은 고딕" w:hint="eastAsia"/>
          <w:sz w:val="20"/>
        </w:rPr>
        <w:t xml:space="preserve"> </w:t>
      </w:r>
      <w:proofErr w:type="spellStart"/>
      <w:r w:rsidRPr="00593B4F">
        <w:rPr>
          <w:rFonts w:ascii="맑은 고딕" w:eastAsia="맑은 고딕" w:hAnsi="맑은 고딕" w:hint="eastAsia"/>
          <w:sz w:val="20"/>
        </w:rPr>
        <w:t>책임</w:t>
      </w:r>
      <w:bookmarkEnd w:id="105"/>
      <w:bookmarkEnd w:id="106"/>
      <w:bookmarkEnd w:id="107"/>
      <w:proofErr w:type="spellEnd"/>
    </w:p>
    <w:p w14:paraId="0FC53085" w14:textId="77777777" w:rsidR="004E7C46" w:rsidRPr="00593B4F" w:rsidRDefault="004E7C46" w:rsidP="004E7C46">
      <w:pPr>
        <w:rPr>
          <w:rFonts w:ascii="맑은 고딕" w:eastAsia="맑은 고딕" w:hAnsi="맑은 고딕"/>
        </w:rPr>
      </w:pPr>
    </w:p>
    <w:tbl>
      <w:tblPr>
        <w:tblStyle w:val="af7"/>
        <w:tblW w:w="10093" w:type="dxa"/>
        <w:tblLayout w:type="fixed"/>
        <w:tblLook w:val="04A0" w:firstRow="1" w:lastRow="0" w:firstColumn="1" w:lastColumn="0" w:noHBand="0" w:noVBand="1"/>
      </w:tblPr>
      <w:tblGrid>
        <w:gridCol w:w="2446"/>
        <w:gridCol w:w="6178"/>
        <w:gridCol w:w="1469"/>
      </w:tblGrid>
      <w:tr w:rsidR="00250748" w:rsidRPr="00593B4F" w14:paraId="0C9C014C" w14:textId="77777777" w:rsidTr="00FA18A5">
        <w:trPr>
          <w:trHeight w:val="397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E3283C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  <w:sz w:val="20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</w:rPr>
              <w:t>구분</w:t>
            </w:r>
            <w:proofErr w:type="spellEnd"/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8B53B0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업무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164683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593B4F">
              <w:rPr>
                <w:rFonts w:ascii="맑은 고딕" w:eastAsia="맑은 고딕" w:hAnsi="맑은 고딕" w:hint="eastAsia"/>
                <w:b/>
                <w:lang w:eastAsia="ko-KR"/>
              </w:rPr>
              <w:t>비고</w:t>
            </w:r>
          </w:p>
        </w:tc>
      </w:tr>
      <w:tr w:rsidR="00250748" w:rsidRPr="00593B4F" w14:paraId="2FCDA9DC" w14:textId="77777777" w:rsidTr="005B7F34">
        <w:trPr>
          <w:trHeight w:val="96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7967" w14:textId="77777777" w:rsidR="00250748" w:rsidRPr="00593B4F" w:rsidRDefault="00250748" w:rsidP="00EE10E5">
            <w:pPr>
              <w:jc w:val="center"/>
              <w:rPr>
                <w:rFonts w:ascii="맑은 고딕" w:eastAsia="맑은 고딕" w:hAnsi="맑은 고딕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t>Project Sponsor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0587B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진행 및 완료에 관한 최종 승인권자</w:t>
            </w:r>
          </w:p>
          <w:p w14:paraId="148F4E63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중 발생한 중요 의사결정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EE6D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7E4B794B" w14:textId="77777777" w:rsidTr="005B7F34">
        <w:trPr>
          <w:trHeight w:val="1247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A0375" w14:textId="6562CB01" w:rsidR="004A44FA" w:rsidRPr="00593B4F" w:rsidRDefault="004A44FA" w:rsidP="00250748">
            <w:pPr>
              <w:jc w:val="center"/>
              <w:rPr>
                <w:rFonts w:ascii="맑은 고딕" w:eastAsia="맑은 고딕" w:hAnsi="맑은 고딕"/>
                <w:lang w:val="en-US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t>PMO</w:t>
            </w:r>
          </w:p>
          <w:p w14:paraId="7FFA23BA" w14:textId="38304A95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</w:rPr>
            </w:pPr>
            <w:r w:rsidRPr="00593B4F">
              <w:rPr>
                <w:rFonts w:ascii="맑은 고딕" w:eastAsia="맑은 고딕" w:hAnsi="맑은 고딕" w:hint="eastAsia"/>
                <w:lang w:val="en-US"/>
              </w:rPr>
              <w:t>(Project Management Officer)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9895C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프로젝트 관리에 대한 조언 및 컨설팅</w:t>
            </w:r>
          </w:p>
          <w:p w14:paraId="4C5772C0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중 발생한 주요 의사결정 협의/진행</w:t>
            </w:r>
          </w:p>
          <w:p w14:paraId="51DA11E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수행/진행 지원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DC92C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2FE34CEF" w14:textId="77777777" w:rsidTr="005B7F34">
        <w:trPr>
          <w:trHeight w:val="1587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2A0F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</w:pP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PM</w:t>
            </w:r>
          </w:p>
          <w:p w14:paraId="334F4602" w14:textId="77777777" w:rsidR="00250748" w:rsidRPr="00593B4F" w:rsidRDefault="00250748" w:rsidP="00A928DB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eastAsia="ko-KR"/>
              </w:rPr>
            </w:pP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(</w:t>
            </w:r>
            <w:r w:rsidRPr="00593B4F">
              <w:rPr>
                <w:rFonts w:ascii="맑은 고딕" w:eastAsia="맑은 고딕" w:hAnsi="맑은 고딕" w:cstheme="minorBidi" w:hint="eastAsia"/>
                <w:kern w:val="2"/>
                <w:szCs w:val="22"/>
                <w:lang w:val="en-US" w:eastAsia="ko-KR"/>
              </w:rPr>
              <w:t>Project Manager</w:t>
            </w: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)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9C4A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프로젝트를 수행하기 위한 계획 수립과 프로젝트 수행의 책임과 권한</w:t>
            </w:r>
          </w:p>
          <w:p w14:paraId="6DA1630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관리(일정관리, 인력관리, 예산관리)</w:t>
            </w:r>
          </w:p>
          <w:p w14:paraId="6360DA7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각 서브</w:t>
            </w:r>
            <w:r w:rsidR="00576357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팀장 선정 및 각 서브 팀별 진행사항 확인/승인</w:t>
            </w:r>
          </w:p>
          <w:p w14:paraId="15A9C666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종료에 대한 최종 감리 수행 및 프로젝트 산출물 등록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CEF41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075BE7EE" w14:textId="77777777" w:rsidTr="005B7F34">
        <w:trPr>
          <w:trHeight w:val="2154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28C4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수행 조직</w:t>
            </w:r>
          </w:p>
          <w:p w14:paraId="4D27CD08" w14:textId="77777777" w:rsidR="00250748" w:rsidRPr="00593B4F" w:rsidRDefault="00250748" w:rsidP="00A928DB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(코비젼)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17FFB" w14:textId="77777777" w:rsidR="00740E34" w:rsidRPr="00593B4F" w:rsidRDefault="00740E34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 xml:space="preserve">-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고객사 각 업무 담당자와의 의사소통 유지</w:t>
            </w:r>
          </w:p>
          <w:p w14:paraId="6DC76C04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요구사항 분석/협의</w:t>
            </w:r>
          </w:p>
          <w:p w14:paraId="1687B943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분석/설계</w:t>
            </w:r>
          </w:p>
          <w:p w14:paraId="6FDAF0B7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구현/개발</w:t>
            </w:r>
          </w:p>
          <w:p w14:paraId="3D51913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각 업무별 관리자 교육 및 인계</w:t>
            </w:r>
          </w:p>
          <w:p w14:paraId="7D3CEB2E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프로젝트에서 정의된 담당 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>모듈 별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개발 산출물에 대한 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 xml:space="preserve">산출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책임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73BBF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250748" w:rsidRPr="00593B4F" w14:paraId="2576E187" w14:textId="77777777" w:rsidTr="00FA18A5">
        <w:trPr>
          <w:trHeight w:val="266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4B42" w14:textId="77777777" w:rsidR="00250748" w:rsidRPr="00593B4F" w:rsidRDefault="009F2B5C" w:rsidP="009F2B5C">
            <w:pPr>
              <w:jc w:val="center"/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</w:pPr>
            <w:r w:rsidRPr="00593B4F">
              <w:rPr>
                <w:rFonts w:ascii="맑은 고딕" w:eastAsia="맑은 고딕" w:hAnsi="맑은 고딕" w:cstheme="minorBidi" w:hint="eastAsia"/>
                <w:kern w:val="2"/>
                <w:szCs w:val="22"/>
                <w:lang w:val="en-US" w:eastAsia="ko-KR"/>
              </w:rPr>
              <w:t xml:space="preserve">고객사 </w:t>
            </w:r>
            <w:r w:rsidRPr="00593B4F">
              <w:rPr>
                <w:rFonts w:ascii="맑은 고딕" w:eastAsia="맑은 고딕" w:hAnsi="맑은 고딕" w:cstheme="minorBidi"/>
                <w:kern w:val="2"/>
                <w:szCs w:val="22"/>
                <w:lang w:val="en-US" w:eastAsia="ko-KR"/>
              </w:rPr>
              <w:t>TFT</w:t>
            </w:r>
          </w:p>
        </w:tc>
        <w:tc>
          <w:tcPr>
            <w:tcW w:w="6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0CDA" w14:textId="77777777" w:rsidR="00250748" w:rsidRPr="00593B4F" w:rsidRDefault="00250748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 고객사 현업</w:t>
            </w:r>
            <w:r w:rsidR="00740E34"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요구사항 의견수렴 및 조정</w:t>
            </w:r>
          </w:p>
          <w:p w14:paraId="5B02D3FF" w14:textId="77777777" w:rsidR="009F2B5C" w:rsidRPr="00593B4F" w:rsidRDefault="009F2B5C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결재양식 수집/선별,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설계 리뷰</w:t>
            </w:r>
          </w:p>
          <w:p w14:paraId="168BBE72" w14:textId="77777777" w:rsidR="00740E34" w:rsidRPr="00593B4F" w:rsidRDefault="00740E34" w:rsidP="00250748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개발 부서와의 의사소통 유지</w:t>
            </w:r>
          </w:p>
          <w:p w14:paraId="0A15E8F8" w14:textId="77777777" w:rsidR="009F2B5C" w:rsidRPr="00593B4F" w:rsidRDefault="00740E34" w:rsidP="005B7F34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lang w:eastAsia="ko-KR"/>
              </w:rPr>
              <w:t xml:space="preserve">- 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개발 내용 확인 및 시스템 테스트</w:t>
            </w:r>
            <w:r w:rsidR="009F2B5C" w:rsidRPr="00593B4F">
              <w:rPr>
                <w:rFonts w:ascii="맑은 고딕" w:eastAsia="맑은 고딕" w:hAnsi="맑은 고딕"/>
                <w:lang w:eastAsia="ko-KR"/>
              </w:rPr>
              <w:t>/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검증,</w:t>
            </w:r>
            <w:r w:rsidR="009F2B5C"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="009F2B5C" w:rsidRPr="00593B4F">
              <w:rPr>
                <w:rFonts w:ascii="맑은 고딕" w:eastAsia="맑은 고딕" w:hAnsi="맑은 고딕" w:hint="eastAsia"/>
                <w:lang w:eastAsia="ko-KR"/>
              </w:rPr>
              <w:t>사용자 전파 교육</w:t>
            </w:r>
          </w:p>
          <w:p w14:paraId="05972580" w14:textId="77777777" w:rsidR="009F2B5C" w:rsidRPr="00593B4F" w:rsidRDefault="009F2B5C" w:rsidP="009F2B5C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>프로젝트 구축 내용에 대한 인수</w:t>
            </w:r>
          </w:p>
          <w:p w14:paraId="128643D8" w14:textId="77777777" w:rsidR="00250748" w:rsidRPr="00593B4F" w:rsidRDefault="00250748" w:rsidP="00250748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개발파트 </w:t>
            </w:r>
            <w:r w:rsidRPr="00593B4F">
              <w:rPr>
                <w:rFonts w:ascii="맑은 고딕" w:eastAsia="맑은 고딕" w:hAnsi="맑은 고딕"/>
                <w:lang w:eastAsia="ko-KR"/>
              </w:rPr>
              <w:t>: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AS-IS 시스템 분석 지원 및 구현/통합테스트 지원</w:t>
            </w:r>
          </w:p>
          <w:p w14:paraId="43E56C9E" w14:textId="77777777" w:rsidR="00250748" w:rsidRPr="00593B4F" w:rsidRDefault="00250748" w:rsidP="009F2B5C">
            <w:pPr>
              <w:tabs>
                <w:tab w:val="num" w:pos="720"/>
              </w:tabs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인프라파트 </w:t>
            </w:r>
            <w:r w:rsidRPr="00593B4F">
              <w:rPr>
                <w:rFonts w:ascii="맑은 고딕" w:eastAsia="맑은 고딕" w:hAnsi="맑은 고딕"/>
                <w:lang w:eastAsia="ko-KR"/>
              </w:rPr>
              <w:t>: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개발서버/운영서버 구성 협의 및 협조/확인, 포트/보안 등</w:t>
            </w:r>
            <w:r w:rsidRPr="00593B4F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B740" w14:textId="77777777" w:rsidR="00250748" w:rsidRPr="00593B4F" w:rsidRDefault="00250748" w:rsidP="00250748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</w:tr>
    </w:tbl>
    <w:p w14:paraId="5CB6B243" w14:textId="77777777" w:rsidR="000D5FEE" w:rsidRPr="00593B4F" w:rsidRDefault="000D5FEE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bookmarkStart w:id="108" w:name="_Toc468173923"/>
      <w:bookmarkEnd w:id="108"/>
    </w:p>
    <w:p w14:paraId="67E19359" w14:textId="77777777" w:rsidR="0096249B" w:rsidRPr="00593B4F" w:rsidRDefault="0096249B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 w:eastAsia="ko-KR"/>
        </w:rPr>
        <w:br w:type="page"/>
      </w:r>
    </w:p>
    <w:p w14:paraId="53DEA375" w14:textId="17DF31EB" w:rsidR="00903B3D" w:rsidRPr="00593B4F" w:rsidRDefault="00903B3D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09" w:name="_Toc35421210"/>
      <w:r w:rsidRPr="00593B4F">
        <w:rPr>
          <w:rFonts w:ascii="맑은 고딕" w:eastAsia="맑은 고딕" w:hAnsi="맑은 고딕"/>
          <w:sz w:val="24"/>
          <w:lang w:val="en-US"/>
        </w:rPr>
        <w:lastRenderedPageBreak/>
        <w:t xml:space="preserve">프로젝트 </w:t>
      </w:r>
      <w:r w:rsidRPr="00593B4F">
        <w:rPr>
          <w:rFonts w:ascii="맑은 고딕" w:eastAsia="맑은 고딕" w:hAnsi="맑은 고딕" w:hint="eastAsia"/>
          <w:sz w:val="24"/>
          <w:lang w:val="en-US"/>
        </w:rPr>
        <w:t>일정</w:t>
      </w:r>
      <w:bookmarkEnd w:id="109"/>
    </w:p>
    <w:p w14:paraId="1F31AF73" w14:textId="738628CE" w:rsidR="00E926E3" w:rsidRPr="00593B4F" w:rsidRDefault="00903B3D" w:rsidP="0047779A">
      <w:pPr>
        <w:pStyle w:val="Numberedlist22"/>
        <w:rPr>
          <w:rFonts w:ascii="맑은 고딕" w:eastAsia="맑은 고딕" w:hAnsi="맑은 고딕"/>
          <w:lang w:eastAsia="ko-KR"/>
        </w:rPr>
      </w:pPr>
      <w:bookmarkStart w:id="110" w:name="_Toc35421211"/>
      <w:r w:rsidRPr="00593B4F">
        <w:rPr>
          <w:rFonts w:ascii="맑은 고딕" w:eastAsia="맑은 고딕" w:hAnsi="맑은 고딕" w:hint="eastAsia"/>
          <w:lang w:eastAsia="ko-KR"/>
        </w:rPr>
        <w:t xml:space="preserve">주요 </w:t>
      </w:r>
      <w:r w:rsidRPr="00593B4F">
        <w:rPr>
          <w:rFonts w:ascii="맑은 고딕" w:eastAsia="맑은 고딕" w:hAnsi="맑은 고딕"/>
          <w:lang w:eastAsia="ko-KR"/>
        </w:rPr>
        <w:t>Milestone</w:t>
      </w:r>
      <w:bookmarkEnd w:id="110"/>
    </w:p>
    <w:p w14:paraId="5024907D" w14:textId="53541466" w:rsidR="00B93033" w:rsidRPr="00593B4F" w:rsidRDefault="00B93033" w:rsidP="00CD7E84">
      <w:pPr>
        <w:pStyle w:val="af5"/>
        <w:numPr>
          <w:ilvl w:val="0"/>
          <w:numId w:val="13"/>
        </w:numPr>
        <w:ind w:leftChars="0" w:left="567" w:hanging="425"/>
        <w:rPr>
          <w:rFonts w:ascii="맑은 고딕" w:eastAsia="맑은 고딕" w:hAnsi="맑은 고딕"/>
          <w:sz w:val="20"/>
        </w:rPr>
      </w:pPr>
      <w:r w:rsidRPr="00593B4F">
        <w:rPr>
          <w:rFonts w:ascii="맑은 고딕" w:eastAsia="맑은 고딕" w:hAnsi="맑은 고딕" w:hint="eastAsia"/>
          <w:sz w:val="20"/>
        </w:rPr>
        <w:t>주요 프로젝트 진행 일정</w:t>
      </w:r>
    </w:p>
    <w:tbl>
      <w:tblPr>
        <w:tblStyle w:val="af7"/>
        <w:tblW w:w="9918" w:type="dxa"/>
        <w:tblLayout w:type="fixed"/>
        <w:tblLook w:val="04A0" w:firstRow="1" w:lastRow="0" w:firstColumn="1" w:lastColumn="0" w:noHBand="0" w:noVBand="1"/>
      </w:tblPr>
      <w:tblGrid>
        <w:gridCol w:w="1650"/>
        <w:gridCol w:w="1649"/>
        <w:gridCol w:w="1649"/>
        <w:gridCol w:w="1649"/>
        <w:gridCol w:w="1649"/>
        <w:gridCol w:w="1645"/>
        <w:gridCol w:w="27"/>
      </w:tblGrid>
      <w:tr w:rsidR="00761D6C" w:rsidRPr="00593B4F" w14:paraId="2EB43F90" w14:textId="77777777" w:rsidTr="00CE7FD9">
        <w:trPr>
          <w:trHeight w:val="426"/>
        </w:trPr>
        <w:tc>
          <w:tcPr>
            <w:tcW w:w="1653" w:type="dxa"/>
            <w:shd w:val="clear" w:color="auto" w:fill="BFBFBF" w:themeFill="background1" w:themeFillShade="BF"/>
            <w:vAlign w:val="center"/>
          </w:tcPr>
          <w:p w14:paraId="026A6624" w14:textId="74E0CA8C" w:rsidR="00761D6C" w:rsidRPr="00593B4F" w:rsidRDefault="00761D6C" w:rsidP="00D7140A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bookmarkStart w:id="111" w:name="_Toc8228049"/>
            <w:bookmarkStart w:id="112" w:name="_Toc8399663"/>
            <w:bookmarkStart w:id="113" w:name="_Toc8640238"/>
            <w:bookmarkStart w:id="114" w:name="_Toc8732721"/>
            <w:bookmarkStart w:id="115" w:name="_Toc8733569"/>
            <w:bookmarkStart w:id="116" w:name="_Toc8738285"/>
            <w:bookmarkStart w:id="117" w:name="_Toc8746441"/>
            <w:r w:rsidRPr="00593B4F">
              <w:rPr>
                <w:rFonts w:ascii="맑은 고딕" w:eastAsia="맑은 고딕" w:hAnsi="맑은 고딕"/>
                <w:b/>
                <w:lang w:eastAsia="ko-KR"/>
              </w:rPr>
              <w:t>04</w:t>
            </w:r>
          </w:p>
        </w:tc>
        <w:tc>
          <w:tcPr>
            <w:tcW w:w="1653" w:type="dxa"/>
            <w:shd w:val="clear" w:color="auto" w:fill="BFBFBF" w:themeFill="background1" w:themeFillShade="BF"/>
            <w:vAlign w:val="center"/>
          </w:tcPr>
          <w:p w14:paraId="46DD1565" w14:textId="341A9955" w:rsidR="00761D6C" w:rsidRPr="00593B4F" w:rsidRDefault="00761D6C" w:rsidP="00D7140A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lang w:eastAsia="ko-KR"/>
              </w:rPr>
              <w:t>05</w:t>
            </w:r>
          </w:p>
        </w:tc>
        <w:tc>
          <w:tcPr>
            <w:tcW w:w="1653" w:type="dxa"/>
            <w:shd w:val="clear" w:color="auto" w:fill="BFBFBF" w:themeFill="background1" w:themeFillShade="BF"/>
            <w:vAlign w:val="center"/>
          </w:tcPr>
          <w:p w14:paraId="6D91C9CB" w14:textId="4FCB4E8B" w:rsidR="00761D6C" w:rsidRPr="00593B4F" w:rsidRDefault="00761D6C" w:rsidP="00B71778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06</w:t>
            </w:r>
          </w:p>
        </w:tc>
        <w:tc>
          <w:tcPr>
            <w:tcW w:w="1653" w:type="dxa"/>
            <w:shd w:val="clear" w:color="auto" w:fill="BFBFBF" w:themeFill="background1" w:themeFillShade="BF"/>
            <w:vAlign w:val="center"/>
          </w:tcPr>
          <w:p w14:paraId="2A8AA4E1" w14:textId="50C71071" w:rsidR="00761D6C" w:rsidRPr="00593B4F" w:rsidRDefault="00761D6C" w:rsidP="00D7140A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lang w:eastAsia="ko-KR"/>
              </w:rPr>
              <w:t>0</w:t>
            </w:r>
            <w:r>
              <w:rPr>
                <w:rFonts w:ascii="맑은 고딕" w:eastAsia="맑은 고딕" w:hAnsi="맑은 고딕"/>
                <w:b/>
                <w:lang w:eastAsia="ko-KR"/>
              </w:rPr>
              <w:t>7</w:t>
            </w:r>
          </w:p>
        </w:tc>
        <w:tc>
          <w:tcPr>
            <w:tcW w:w="1653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3E40669" w14:textId="4ED0D007" w:rsidR="00761D6C" w:rsidRPr="00593B4F" w:rsidRDefault="00761D6C" w:rsidP="00D7140A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lang w:eastAsia="ko-KR"/>
              </w:rPr>
              <w:t>0</w:t>
            </w:r>
            <w:r>
              <w:rPr>
                <w:rFonts w:ascii="맑은 고딕" w:eastAsia="맑은 고딕" w:hAnsi="맑은 고딕"/>
                <w:b/>
                <w:lang w:eastAsia="ko-KR"/>
              </w:rPr>
              <w:t>8</w:t>
            </w:r>
          </w:p>
        </w:tc>
        <w:tc>
          <w:tcPr>
            <w:tcW w:w="1653" w:type="dxa"/>
            <w:gridSpan w:val="2"/>
            <w:shd w:val="clear" w:color="auto" w:fill="BFBFBF" w:themeFill="background1" w:themeFillShade="BF"/>
            <w:vAlign w:val="center"/>
          </w:tcPr>
          <w:p w14:paraId="7DD6A63C" w14:textId="6F285C24" w:rsidR="00761D6C" w:rsidRPr="00593B4F" w:rsidRDefault="00761D6C" w:rsidP="00D7140A">
            <w:pPr>
              <w:jc w:val="center"/>
              <w:rPr>
                <w:rFonts w:ascii="맑은 고딕" w:eastAsia="맑은 고딕" w:hAnsi="맑은 고딕"/>
                <w:b/>
                <w:lang w:eastAsia="ko-KR"/>
              </w:rPr>
            </w:pPr>
            <w:r w:rsidRPr="00593B4F">
              <w:rPr>
                <w:rFonts w:ascii="맑은 고딕" w:eastAsia="맑은 고딕" w:hAnsi="맑은 고딕"/>
                <w:b/>
                <w:lang w:eastAsia="ko-KR"/>
              </w:rPr>
              <w:t>0</w:t>
            </w:r>
            <w:r>
              <w:rPr>
                <w:rFonts w:ascii="맑은 고딕" w:eastAsia="맑은 고딕" w:hAnsi="맑은 고딕"/>
                <w:b/>
                <w:lang w:eastAsia="ko-KR"/>
              </w:rPr>
              <w:t>9</w:t>
            </w:r>
          </w:p>
        </w:tc>
      </w:tr>
      <w:tr w:rsidR="00CE7FD9" w:rsidRPr="00593B4F" w14:paraId="58F1AA67" w14:textId="77777777" w:rsidTr="00CE7FD9">
        <w:trPr>
          <w:gridAfter w:val="1"/>
          <w:wAfter w:w="27" w:type="dxa"/>
          <w:trHeight w:val="2098"/>
        </w:trPr>
        <w:tc>
          <w:tcPr>
            <w:tcW w:w="1648" w:type="dxa"/>
          </w:tcPr>
          <w:p w14:paraId="093EA5F3" w14:textId="77777777" w:rsidR="00761D6C" w:rsidRPr="00593B4F" w:rsidRDefault="00761D6C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4A7030B0" wp14:editId="7217AFFF">
                      <wp:simplePos x="0" y="0"/>
                      <wp:positionH relativeFrom="margin">
                        <wp:posOffset>147955</wp:posOffset>
                      </wp:positionH>
                      <wp:positionV relativeFrom="paragraph">
                        <wp:posOffset>9525</wp:posOffset>
                      </wp:positionV>
                      <wp:extent cx="845820" cy="258445"/>
                      <wp:effectExtent l="0" t="0" r="0" b="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5820" cy="2584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4FA97E" w14:textId="3E65C60C" w:rsidR="00EE641C" w:rsidRPr="00227118" w:rsidRDefault="00EE641C" w:rsidP="005A5B3B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Cs w:val="18"/>
                                      <w:lang w:eastAsia="ko-KR"/>
                                    </w:rPr>
                                    <w:t>분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  <w:t>석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030B0" id="Text Box 8" o:spid="_x0000_s1058" type="#_x0000_t202" style="position:absolute;margin-left:11.65pt;margin-top:.75pt;width:66.6pt;height:20.3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" filled="f" stroked="f" strokeweight=".5pt">
                      <v:textbox>
                        <w:txbxContent>
                          <w:p w14:paraId="314FA97E" w14:textId="3E65C60C" w:rsidR="00EE641C" w:rsidRPr="00227118" w:rsidRDefault="00EE641C" w:rsidP="005A5B3B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Cs w:val="18"/>
                                <w:lang w:eastAsia="ko-KR"/>
                              </w:rPr>
                              <w:t>분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  <w:t>석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371162C" w14:textId="4E525A59" w:rsidR="00761D6C" w:rsidRPr="00593B4F" w:rsidRDefault="00344ABE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g">
                  <w:drawing>
                    <wp:anchor distT="0" distB="0" distL="114300" distR="114300" simplePos="0" relativeHeight="252066816" behindDoc="0" locked="0" layoutInCell="1" allowOverlap="1" wp14:anchorId="238FC527" wp14:editId="187431FB">
                      <wp:simplePos x="0" y="0"/>
                      <wp:positionH relativeFrom="column">
                        <wp:posOffset>311785</wp:posOffset>
                      </wp:positionH>
                      <wp:positionV relativeFrom="paragraph">
                        <wp:posOffset>102870</wp:posOffset>
                      </wp:positionV>
                      <wp:extent cx="507365" cy="212090"/>
                      <wp:effectExtent l="0" t="0" r="45085" b="35560"/>
                      <wp:wrapNone/>
                      <wp:docPr id="24" name="그룹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7365" cy="212090"/>
                                <a:chOff x="1131389" y="6834"/>
                                <a:chExt cx="507885" cy="212385"/>
                              </a:xfrm>
                            </wpg:grpSpPr>
                            <wps:wsp>
                              <wps:cNvPr id="123" name="직선 연결선 122">
                                <a:extLst>
                                  <a:ext uri="{FF2B5EF4-FFF2-40B4-BE49-F238E27FC236}">
                                    <a16:creationId xmlns:a16="http://schemas.microsoft.com/office/drawing/2014/main" id="{57EB27DA-C23A-4151-AFB1-ADF7B90D758B}"/>
                                  </a:ext>
                                </a:extLst>
                              </wps:cNvPr>
                              <wps:cNvCnPr/>
                              <wps:spPr bwMode="auto">
                                <a:xfrm>
                                  <a:off x="1524092" y="6834"/>
                                  <a:ext cx="115182" cy="202847"/>
                                </a:xfrm>
                                <a:prstGeom prst="line">
                                  <a:avLst/>
                                </a:prstGeom>
                                <a:ln w="22225">
                                  <a:solidFill>
                                    <a:srgbClr val="0070C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" name="직선 연결선 123">
                                <a:extLst>
                                  <a:ext uri="{FF2B5EF4-FFF2-40B4-BE49-F238E27FC236}">
                                    <a16:creationId xmlns:a16="http://schemas.microsoft.com/office/drawing/2014/main" id="{20EB30CF-BC54-4173-921F-0360201FF98F}"/>
                                  </a:ext>
                                </a:extLst>
                              </wps:cNvPr>
                              <wps:cNvCnPr/>
                              <wps:spPr bwMode="auto">
                                <a:xfrm flipH="1">
                                  <a:off x="1131389" y="16372"/>
                                  <a:ext cx="116237" cy="202847"/>
                                </a:xfrm>
                                <a:prstGeom prst="line">
                                  <a:avLst/>
                                </a:prstGeom>
                                <a:ln w="22225">
                                  <a:solidFill>
                                    <a:srgbClr val="0070C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5" name="직선 연결선 124">
                                <a:extLst>
                                  <a:ext uri="{FF2B5EF4-FFF2-40B4-BE49-F238E27FC236}">
                                    <a16:creationId xmlns:a16="http://schemas.microsoft.com/office/drawing/2014/main" id="{FE00A47C-606E-44CB-8296-E041BA9A74DC}"/>
                                  </a:ext>
                                </a:extLst>
                              </wps:cNvPr>
                              <wps:cNvCnPr/>
                              <wps:spPr bwMode="auto">
                                <a:xfrm>
                                  <a:off x="1247626" y="6834"/>
                                  <a:ext cx="267349" cy="1"/>
                                </a:xfrm>
                                <a:prstGeom prst="line">
                                  <a:avLst/>
                                </a:prstGeom>
                                <a:ln w="22225">
                                  <a:solidFill>
                                    <a:srgbClr val="0070C0"/>
                                  </a:solidFill>
                                  <a:prstDash val="solid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602EB5" id="그룹 24" o:spid="_x0000_s1026" style="position:absolute;left:0;text-align:left;margin-left:24.55pt;margin-top:8.1pt;width:39.95pt;height:16.7pt;z-index:252066816;mso-width-relative:margin;mso-height-relative:margin" coordorigin="11313,68" coordsize="5078,2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">
                      <v:line id="직선 연결선 122" o:spid="_x0000_s1027" style="position:absolute;visibility:visible;mso-wrap-style:square" from="15240,68" to="16392,2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" strokecolor="#0070c0" strokeweight="1.75pt">
                        <v:stroke joinstyle="miter"/>
                      </v:line>
                      <v:line id="직선 연결선 123" o:spid="_x0000_s1028" style="position:absolute;flip:x;visibility:visible;mso-wrap-style:square" from="11313,163" to="12476,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" strokecolor="#0070c0" strokeweight="1.75pt">
                        <v:stroke joinstyle="miter"/>
                      </v:line>
                      <v:line id="직선 연결선 124" o:spid="_x0000_s1029" style="position:absolute;visibility:visible;mso-wrap-style:square" from="12476,68" to="15149,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" strokecolor="#0070c0" strokeweight="1.7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2DB79296" w14:textId="397DD9CB" w:rsidR="00761D6C" w:rsidRPr="00593B4F" w:rsidRDefault="00344ABE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20CBA3" wp14:editId="0BA646DE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139700</wp:posOffset>
                      </wp:positionV>
                      <wp:extent cx="114935" cy="201295"/>
                      <wp:effectExtent l="0" t="0" r="18415" b="27305"/>
                      <wp:wrapNone/>
                      <wp:docPr id="128" name="직선 연결선 12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2E2B807-D87D-49F8-8DBB-0FBB4F4D92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 flipV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614EE1" id="직선 연결선 127" o:spid="_x0000_s1026" style="position:absolute;left:0;text-align:left;flip:x y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pt,11pt" to="55.55pt,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0A6BC9E8" wp14:editId="2C191A49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73025</wp:posOffset>
                      </wp:positionV>
                      <wp:extent cx="116840" cy="107315"/>
                      <wp:effectExtent l="0" t="0" r="16510" b="26035"/>
                      <wp:wrapNone/>
                      <wp:docPr id="192" name="순서도: 연결자 19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C86F205-B681-4DF5-ABF6-54FE349322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AE072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순서도: 연결자 191" o:spid="_x0000_s1026" type="#_x0000_t120" style="position:absolute;left:0;text-align:left;margin-left:41.6pt;margin-top:5.75pt;width:9.2pt;height:8.4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150B9A21" wp14:editId="0049FBD6">
                      <wp:simplePos x="0" y="0"/>
                      <wp:positionH relativeFrom="column">
                        <wp:posOffset>762635</wp:posOffset>
                      </wp:positionH>
                      <wp:positionV relativeFrom="paragraph">
                        <wp:posOffset>71755</wp:posOffset>
                      </wp:positionV>
                      <wp:extent cx="116840" cy="107315"/>
                      <wp:effectExtent l="0" t="0" r="16510" b="26035"/>
                      <wp:wrapNone/>
                      <wp:docPr id="4" name="순서도: 연결자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0283B" id="순서도: 연결자 191" o:spid="_x0000_s1026" type="#_x0000_t120" style="position:absolute;left:0;text-align:left;margin-left:60.05pt;margin-top:5.65pt;width:9.2pt;height:8.4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0C08E834" wp14:editId="314EEE26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78740</wp:posOffset>
                      </wp:positionV>
                      <wp:extent cx="116840" cy="107315"/>
                      <wp:effectExtent l="0" t="0" r="16510" b="26035"/>
                      <wp:wrapNone/>
                      <wp:docPr id="182" name="순서도: 연결자 18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E45C1EA-1B69-4457-A2FE-47AAEE3D4E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4C0F2" id="순서도: 연결자 181" o:spid="_x0000_s1026" type="#_x0000_t120" style="position:absolute;left:0;text-align:left;margin-left:19.5pt;margin-top:6.2pt;width:9.2pt;height:8.4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  <w:r w:rsidR="00761D6C" w:rsidRPr="00593B4F">
              <w:rPr>
                <w:rFonts w:ascii="맑은 고딕" w:eastAsia="맑은 고딕" w:hAnsi="맑은 고딕" w:hint="eastAsia"/>
                <w:noProof/>
                <w:sz w:val="20"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989E134" wp14:editId="3C13047E">
                      <wp:simplePos x="0" y="0"/>
                      <wp:positionH relativeFrom="column">
                        <wp:posOffset>83185</wp:posOffset>
                      </wp:positionH>
                      <wp:positionV relativeFrom="paragraph">
                        <wp:posOffset>127000</wp:posOffset>
                      </wp:positionV>
                      <wp:extent cx="6084000" cy="0"/>
                      <wp:effectExtent l="0" t="19050" r="31115" b="19050"/>
                      <wp:wrapNone/>
                      <wp:docPr id="3" name="직선 연결선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4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13B14A" id="직선 연결선 3" o:spid="_x0000_s1026" style="position:absolute;left:0;text-align:lef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.55pt,10pt" to="485.6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" strokecolor="#7f7f7f [1612]" strokeweight="3pt">
                      <v:stroke joinstyle="miter"/>
                    </v:line>
                  </w:pict>
                </mc:Fallback>
              </mc:AlternateContent>
            </w:r>
          </w:p>
          <w:p w14:paraId="031B03A7" w14:textId="004C988F" w:rsidR="00761D6C" w:rsidRPr="00593B4F" w:rsidRDefault="00344ABE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3628F998" wp14:editId="10DC9E34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142239</wp:posOffset>
                      </wp:positionV>
                      <wp:extent cx="666750" cy="1270"/>
                      <wp:effectExtent l="0" t="0" r="19050" b="36830"/>
                      <wp:wrapNone/>
                      <wp:docPr id="150" name="직선 연결선 14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98DC71-DE80-4D9F-894A-DB270F1A99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66750" cy="127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68DADC" id="직선 연결선 149" o:spid="_x0000_s1026" style="position:absolute;left:0;text-align:lef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3pt,11.2pt" to="107.8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4EDCA504" wp14:editId="74517F86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158750</wp:posOffset>
                      </wp:positionV>
                      <wp:extent cx="654685" cy="360680"/>
                      <wp:effectExtent l="0" t="0" r="12065" b="1270"/>
                      <wp:wrapNone/>
                      <wp:docPr id="230" name="TextBox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4685" cy="360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326E1D" w14:textId="77777777" w:rsidR="00EE641C" w:rsidRPr="00227118" w:rsidRDefault="00EE641C" w:rsidP="005A5B3B">
                                  <w:pPr>
                                    <w:wordWrap w:val="0"/>
                                    <w:spacing w:before="132"/>
                                    <w:jc w:val="center"/>
                                    <w:rPr>
                                      <w:szCs w:val="18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ajorHAnsi" w:eastAsia="맑은 고딕" w:hAnsi="맑은 고딕" w:cstheme="minorBidi" w:hint="eastAsia"/>
                                      <w:b/>
                                      <w:bCs/>
                                      <w:spacing w:val="-10"/>
                                      <w:kern w:val="24"/>
                                      <w:szCs w:val="18"/>
                                      <w:lang w:eastAsia="ko-KR"/>
                                    </w:rPr>
                                    <w:t>설계</w:t>
                                  </w:r>
                                </w:p>
                              </w:txbxContent>
                            </wps:txbx>
                            <wps:bodyPr wrap="square" lIns="0" rIns="0" anchor="ctr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CA504" id="TextBox 118" o:spid="_x0000_s1059" type="#_x0000_t202" style="position:absolute;margin-left:49.25pt;margin-top:12.5pt;width:51.55pt;height:28.4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" filled="f" stroked="f">
                      <v:textbox inset="0,,0">
                        <w:txbxContent>
                          <w:p w14:paraId="36326E1D" w14:textId="77777777" w:rsidR="00EE641C" w:rsidRPr="00227118" w:rsidRDefault="00EE641C" w:rsidP="005A5B3B">
                            <w:pPr>
                              <w:wordWrap w:val="0"/>
                              <w:spacing w:before="132"/>
                              <w:jc w:val="center"/>
                              <w:rPr>
                                <w:szCs w:val="18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설계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780826B6" wp14:editId="4390CF93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61595</wp:posOffset>
                      </wp:positionV>
                      <wp:extent cx="431800" cy="287655"/>
                      <wp:effectExtent l="0" t="0" r="25400" b="17145"/>
                      <wp:wrapNone/>
                      <wp:docPr id="231" name="직사각형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E0DC3D" w14:textId="77777777" w:rsidR="00EE641C" w:rsidRPr="00227118" w:rsidRDefault="00EE641C" w:rsidP="0047779A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Cs w:val="18"/>
                                      <w:lang w:eastAsia="ko-KR"/>
                                    </w:rPr>
                                    <w:t>착수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0826B6" id="직사각형 231" o:spid="_x0000_s1060" style="position:absolute;margin-left:-.25pt;margin-top:4.85pt;width:34pt;height:22.6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" fillcolor="#ed7d31 [3205]" strokecolor="#ed7d31 [3205]" strokeweight="1pt">
                      <v:textbox>
                        <w:txbxContent>
                          <w:p w14:paraId="61E0DC3D" w14:textId="77777777" w:rsidR="00EE641C" w:rsidRPr="00227118" w:rsidRDefault="00EE641C" w:rsidP="0047779A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inorEastAsia" w:eastAsiaTheme="minorEastAsia" w:hAnsiTheme="minorEastAsia" w:hint="eastAsia"/>
                                <w:b/>
                                <w:szCs w:val="18"/>
                                <w:lang w:eastAsia="ko-KR"/>
                              </w:rPr>
                              <w:t>착수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ED380B9" wp14:editId="158556F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325755</wp:posOffset>
                      </wp:positionV>
                      <wp:extent cx="539750" cy="359410"/>
                      <wp:effectExtent l="0" t="0" r="0" b="2540"/>
                      <wp:wrapNone/>
                      <wp:docPr id="232" name="Text Box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750" cy="359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18C689" w14:textId="28EA0ED7" w:rsidR="00EE641C" w:rsidRPr="00227118" w:rsidRDefault="00EE641C" w:rsidP="0047779A">
                                  <w:pPr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  <w:t>04.01)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380B9" id="Text Box 232" o:spid="_x0000_s1061" type="#_x0000_t202" style="position:absolute;margin-left:-4.9pt;margin-top:25.65pt;width:42.5pt;height:28.3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" filled="f" stroked="f" strokeweight=".5pt">
                      <v:textbox>
                        <w:txbxContent>
                          <w:p w14:paraId="7C18C689" w14:textId="28EA0ED7" w:rsidR="00EE641C" w:rsidRPr="00227118" w:rsidRDefault="00EE641C" w:rsidP="0047779A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04.01)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49" w:type="dxa"/>
          </w:tcPr>
          <w:p w14:paraId="3E67C5E8" w14:textId="6255E9D1" w:rsidR="00761D6C" w:rsidRPr="00593B4F" w:rsidRDefault="00344ABE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3F4EB934" wp14:editId="7AAEE212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530225</wp:posOffset>
                      </wp:positionV>
                      <wp:extent cx="114935" cy="201295"/>
                      <wp:effectExtent l="0" t="0" r="37465" b="27305"/>
                      <wp:wrapNone/>
                      <wp:docPr id="127" name="직선 연결선 1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C49ADC6-32B3-4BA2-A298-371092AF5C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6F732D" id="직선 연결선 126" o:spid="_x0000_s1026" style="position:absolute;left:0;text-align:left;flip:y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75pt,41.75pt" to="33.8pt,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4C3DA243" wp14:editId="27A346AB">
                      <wp:simplePos x="0" y="0"/>
                      <wp:positionH relativeFrom="column">
                        <wp:posOffset>273684</wp:posOffset>
                      </wp:positionH>
                      <wp:positionV relativeFrom="paragraph">
                        <wp:posOffset>304941</wp:posOffset>
                      </wp:positionV>
                      <wp:extent cx="2581275" cy="12559"/>
                      <wp:effectExtent l="0" t="0" r="28575" b="26035"/>
                      <wp:wrapNone/>
                      <wp:docPr id="172" name="직선 연결선 17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5E88B42-01FD-4FA3-ADCD-861864CFC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2581275" cy="12559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26CABC" id="직선 연결선 171" o:spid="_x0000_s1026" style="position:absolute;left:0;text-align:left;flip:y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.55pt,24pt" to="224.8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02B6BE" wp14:editId="4A8B0FC3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314960</wp:posOffset>
                      </wp:positionV>
                      <wp:extent cx="114935" cy="201295"/>
                      <wp:effectExtent l="0" t="0" r="18415" b="27305"/>
                      <wp:wrapNone/>
                      <wp:docPr id="169" name="직선 연결선 1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8CD3B3B-721F-40BC-936D-FFFCF818C0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C91EF0" id="직선 연결선 168" o:spid="_x0000_s1026" style="position:absolute;left:0;text-align:left;flip:x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35pt,24.8pt" to="22.4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59904D32" wp14:editId="6902B0FD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469900</wp:posOffset>
                      </wp:positionV>
                      <wp:extent cx="116840" cy="107315"/>
                      <wp:effectExtent l="0" t="0" r="16510" b="26035"/>
                      <wp:wrapNone/>
                      <wp:docPr id="189" name="순서도: 연결자 18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5F4B143-28F8-4037-B1C2-77A8C59DA6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1EA96B" id="순서도: 연결자 188" o:spid="_x0000_s1026" type="#_x0000_t120" style="position:absolute;left:0;text-align:left;margin-left:8.2pt;margin-top:37pt;width:9.2pt;height:8.4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04824492" wp14:editId="14F7E1A0">
                      <wp:simplePos x="0" y="0"/>
                      <wp:positionH relativeFrom="column">
                        <wp:posOffset>370205</wp:posOffset>
                      </wp:positionH>
                      <wp:positionV relativeFrom="paragraph">
                        <wp:posOffset>465455</wp:posOffset>
                      </wp:positionV>
                      <wp:extent cx="116840" cy="107315"/>
                      <wp:effectExtent l="0" t="0" r="16510" b="26035"/>
                      <wp:wrapNone/>
                      <wp:docPr id="188" name="순서도: 연결자 18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AF8F2856-32AE-4A0D-8742-B78C222582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AD680" id="순서도: 연결자 187" o:spid="_x0000_s1026" type="#_x0000_t120" style="position:absolute;left:0;text-align:left;margin-left:29.15pt;margin-top:36.65pt;width:9.2pt;height:8.4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648" w:type="dxa"/>
          </w:tcPr>
          <w:p w14:paraId="08E08C9E" w14:textId="0EB330FE" w:rsidR="00761D6C" w:rsidRPr="00593B4F" w:rsidRDefault="00761D6C" w:rsidP="00D7140A">
            <w:pPr>
              <w:rPr>
                <w:rFonts w:ascii="맑은 고딕" w:eastAsia="맑은 고딕" w:hAnsi="맑은 고딕"/>
                <w:noProof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9164AB" wp14:editId="5ECD6605">
                      <wp:simplePos x="0" y="0"/>
                      <wp:positionH relativeFrom="margin">
                        <wp:posOffset>49530</wp:posOffset>
                      </wp:positionH>
                      <wp:positionV relativeFrom="paragraph">
                        <wp:posOffset>9525</wp:posOffset>
                      </wp:positionV>
                      <wp:extent cx="845820" cy="25844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5820" cy="2584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3190FE" w14:textId="4404D6E8" w:rsidR="00EE641C" w:rsidRPr="00227118" w:rsidRDefault="00EE641C" w:rsidP="005A5B3B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Cs w:val="18"/>
                                      <w:lang w:eastAsia="ko-KR"/>
                                    </w:rPr>
                                    <w:t>구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  <w:t>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9164AB" id="Text Box 7" o:spid="_x0000_s1062" type="#_x0000_t202" style="position:absolute;margin-left:3.9pt;margin-top:.75pt;width:66.6pt;height:20.3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" filled="f" stroked="f" strokeweight=".5pt">
                      <v:textbox>
                        <w:txbxContent>
                          <w:p w14:paraId="453190FE" w14:textId="4404D6E8" w:rsidR="00EE641C" w:rsidRPr="00227118" w:rsidRDefault="00EE641C" w:rsidP="005A5B3B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szCs w:val="18"/>
                                <w:lang w:eastAsia="ko-KR"/>
                              </w:rPr>
                              <w:t>구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  <w:t>현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649" w:type="dxa"/>
          </w:tcPr>
          <w:p w14:paraId="2E201D84" w14:textId="2DE568B8" w:rsidR="00761D6C" w:rsidRPr="00593B4F" w:rsidRDefault="00344ABE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44FCA128" wp14:editId="2A1BDD11">
                      <wp:simplePos x="0" y="0"/>
                      <wp:positionH relativeFrom="column">
                        <wp:posOffset>889635</wp:posOffset>
                      </wp:positionH>
                      <wp:positionV relativeFrom="paragraph">
                        <wp:posOffset>732155</wp:posOffset>
                      </wp:positionV>
                      <wp:extent cx="805180" cy="367665"/>
                      <wp:effectExtent l="0" t="0" r="13970" b="0"/>
                      <wp:wrapNone/>
                      <wp:docPr id="82" name="TextBox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5180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 algn="ctr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F44651" w14:textId="77777777" w:rsidR="00EE641C" w:rsidRPr="00227118" w:rsidRDefault="00EE641C" w:rsidP="008165EC">
                                  <w:pPr>
                                    <w:wordWrap w:val="0"/>
                                    <w:spacing w:before="132"/>
                                    <w:jc w:val="center"/>
                                    <w:rPr>
                                      <w:szCs w:val="1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Theme="majorHAnsi" w:eastAsia="맑은 고딕" w:hAnsi="맑은 고딕" w:cstheme="minorBidi" w:hint="eastAsia"/>
                                      <w:b/>
                                      <w:bCs/>
                                      <w:spacing w:val="-10"/>
                                      <w:kern w:val="24"/>
                                      <w:szCs w:val="18"/>
                                      <w:lang w:eastAsia="ko-KR"/>
                                    </w:rPr>
                                    <w:t>사</w:t>
                                  </w:r>
                                  <w:r>
                                    <w:rPr>
                                      <w:rFonts w:asciiTheme="majorHAnsi" w:eastAsia="맑은 고딕" w:hAnsi="맑은 고딕" w:cstheme="minorBidi"/>
                                      <w:b/>
                                      <w:bCs/>
                                      <w:spacing w:val="-10"/>
                                      <w:kern w:val="24"/>
                                      <w:szCs w:val="18"/>
                                      <w:lang w:eastAsia="ko-KR"/>
                                    </w:rPr>
                                    <w:t>용자</w:t>
                                  </w:r>
                                  <w:r>
                                    <w:rPr>
                                      <w:rFonts w:asciiTheme="majorHAnsi" w:eastAsia="맑은 고딕" w:hAnsi="맑은 고딕" w:cstheme="minorBidi" w:hint="eastAsia"/>
                                      <w:b/>
                                      <w:bCs/>
                                      <w:spacing w:val="-10"/>
                                      <w:kern w:val="24"/>
                                      <w:szCs w:val="18"/>
                                      <w:lang w:eastAsia="ko-KR"/>
                                    </w:rPr>
                                    <w:t xml:space="preserve"> 교</w:t>
                                  </w:r>
                                  <w:r>
                                    <w:rPr>
                                      <w:rFonts w:asciiTheme="majorHAnsi" w:eastAsia="맑은 고딕" w:hAnsi="맑은 고딕" w:cstheme="minorBidi"/>
                                      <w:b/>
                                      <w:bCs/>
                                      <w:spacing w:val="-10"/>
                                      <w:kern w:val="24"/>
                                      <w:szCs w:val="18"/>
                                      <w:lang w:eastAsia="ko-KR"/>
                                    </w:rPr>
                                    <w:t>육</w:t>
                                  </w:r>
                                </w:p>
                              </w:txbxContent>
                            </wps:txbx>
                            <wps:bodyPr wrap="square" lIns="0" rIns="0" anchor="t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CA128" id="_x0000_s1063" type="#_x0000_t202" style="position:absolute;margin-left:70.05pt;margin-top:57.65pt;width:63.4pt;height:28.9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" filled="f" stroked="f">
                      <v:textbox inset="0,,0">
                        <w:txbxContent>
                          <w:p w14:paraId="54F44651" w14:textId="77777777" w:rsidR="00EE641C" w:rsidRPr="00227118" w:rsidRDefault="00EE641C" w:rsidP="008165EC">
                            <w:pPr>
                              <w:wordWrap w:val="0"/>
                              <w:spacing w:before="132"/>
                              <w:jc w:val="center"/>
                              <w:rPr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사</w:t>
                            </w: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용자</w:t>
                            </w:r>
                            <w:r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 xml:space="preserve"> 교</w:t>
                            </w: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6C23861F" wp14:editId="6C66240C">
                      <wp:simplePos x="0" y="0"/>
                      <wp:positionH relativeFrom="margin">
                        <wp:posOffset>818515</wp:posOffset>
                      </wp:positionH>
                      <wp:positionV relativeFrom="paragraph">
                        <wp:posOffset>4445</wp:posOffset>
                      </wp:positionV>
                      <wp:extent cx="845820" cy="258445"/>
                      <wp:effectExtent l="0" t="0" r="0" b="0"/>
                      <wp:wrapNone/>
                      <wp:docPr id="242" name="Text Box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45820" cy="2584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22D3FB" w14:textId="77777777" w:rsidR="00EE641C" w:rsidRPr="00227118" w:rsidRDefault="00EE641C" w:rsidP="008165EC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Cs w:val="18"/>
                                      <w:lang w:eastAsia="ko-KR"/>
                                    </w:rPr>
                                    <w:t>통합 테스트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23861F" id="Text Box 242" o:spid="_x0000_s1064" type="#_x0000_t202" style="position:absolute;margin-left:64.45pt;margin-top:.35pt;width:66.6pt;height:20.3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" filled="f" stroked="f" strokeweight=".5pt">
                      <v:textbox>
                        <w:txbxContent>
                          <w:p w14:paraId="7222D3FB" w14:textId="77777777" w:rsidR="00EE641C" w:rsidRPr="00227118" w:rsidRDefault="00EE641C" w:rsidP="008165EC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inorEastAsia" w:eastAsiaTheme="minorEastAsia" w:hAnsiTheme="minorEastAsia" w:hint="eastAsia"/>
                                <w:b/>
                                <w:szCs w:val="18"/>
                                <w:lang w:eastAsia="ko-KR"/>
                              </w:rPr>
                              <w:t>통합 테스트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28D26542" wp14:editId="1B5104F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317500</wp:posOffset>
                      </wp:positionV>
                      <wp:extent cx="609600" cy="0"/>
                      <wp:effectExtent l="0" t="0" r="19050" b="19050"/>
                      <wp:wrapNone/>
                      <wp:docPr id="68" name="직선 연결선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4702ED" id="직선 연결선 171" o:spid="_x0000_s1026" style="position:absolute;left:0;text-align:lef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5pt,25pt" to="122.35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18ECDE02" wp14:editId="54EF277F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299720</wp:posOffset>
                      </wp:positionV>
                      <wp:extent cx="0" cy="215265"/>
                      <wp:effectExtent l="57150" t="0" r="57150" b="13335"/>
                      <wp:wrapNone/>
                      <wp:docPr id="238" name="직선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20400000">
                                <a:off x="0" y="0"/>
                                <a:ext cx="0" cy="215265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A65DEC" id="직선 연결선 158" o:spid="_x0000_s1026" style="position:absolute;left:0;text-align:left;rotation:-20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7pt,23.6pt" to="62.7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" strokecolor="#4472c4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1468E92B" wp14:editId="2173F503">
                      <wp:simplePos x="0" y="0"/>
                      <wp:positionH relativeFrom="column">
                        <wp:posOffset>816610</wp:posOffset>
                      </wp:positionH>
                      <wp:positionV relativeFrom="paragraph">
                        <wp:posOffset>320675</wp:posOffset>
                      </wp:positionV>
                      <wp:extent cx="114935" cy="201295"/>
                      <wp:effectExtent l="0" t="0" r="18415" b="27305"/>
                      <wp:wrapNone/>
                      <wp:docPr id="70" name="직선 연결선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E48DD7" id="직선 연결선 168" o:spid="_x0000_s1026" style="position:absolute;left:0;text-align:lef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3pt,25.25pt" to="73.3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CE7FD9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2997472" wp14:editId="4B8D7FE3">
                      <wp:simplePos x="0" y="0"/>
                      <wp:positionH relativeFrom="column">
                        <wp:posOffset>764540</wp:posOffset>
                      </wp:positionH>
                      <wp:positionV relativeFrom="paragraph">
                        <wp:posOffset>466090</wp:posOffset>
                      </wp:positionV>
                      <wp:extent cx="116840" cy="107315"/>
                      <wp:effectExtent l="0" t="0" r="16510" b="26035"/>
                      <wp:wrapNone/>
                      <wp:docPr id="193" name="순서도: 연결자 19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9860FAB-3425-484C-822E-F3EC35CDD9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1F256D" id="순서도: 연결자 192" o:spid="_x0000_s1026" type="#_x0000_t120" style="position:absolute;left:0;text-align:left;margin-left:60.2pt;margin-top:36.7pt;width:9.2pt;height:8.4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1648" w:type="dxa"/>
            <w:tcBorders>
              <w:bottom w:val="single" w:sz="4" w:space="0" w:color="auto"/>
            </w:tcBorders>
          </w:tcPr>
          <w:p w14:paraId="21191F55" w14:textId="0BEC5E33" w:rsidR="00761D6C" w:rsidRPr="00593B4F" w:rsidRDefault="00761D6C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3B1FAD4A" wp14:editId="2688D3C6">
                      <wp:simplePos x="0" y="0"/>
                      <wp:positionH relativeFrom="margin">
                        <wp:posOffset>788670</wp:posOffset>
                      </wp:positionH>
                      <wp:positionV relativeFrom="paragraph">
                        <wp:posOffset>24130</wp:posOffset>
                      </wp:positionV>
                      <wp:extent cx="904875" cy="264795"/>
                      <wp:effectExtent l="0" t="0" r="0" b="1905"/>
                      <wp:wrapNone/>
                      <wp:docPr id="74" name="Text Box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4875" cy="2647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CC6B1A" w14:textId="77777777" w:rsidR="00EE641C" w:rsidRPr="00227118" w:rsidRDefault="00EE641C" w:rsidP="008165EC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  <w:t>안정화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1FAD4A" id="Text Box 74" o:spid="_x0000_s1065" type="#_x0000_t202" style="position:absolute;margin-left:62.1pt;margin-top:1.9pt;width:71.25pt;height:20.85pt;z-index:25209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" filled="f" stroked="f" strokeweight=".5pt">
                      <v:textbox>
                        <w:txbxContent>
                          <w:p w14:paraId="3BCC6B1A" w14:textId="77777777" w:rsidR="00EE641C" w:rsidRPr="00227118" w:rsidRDefault="00EE641C" w:rsidP="008165EC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  <w:t>안정화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5BD3B334" w14:textId="7758A318" w:rsidR="00761D6C" w:rsidRPr="00593B4F" w:rsidRDefault="00CE7FD9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1B3B425" wp14:editId="77872383">
                      <wp:simplePos x="0" y="0"/>
                      <wp:positionH relativeFrom="column">
                        <wp:posOffset>704214</wp:posOffset>
                      </wp:positionH>
                      <wp:positionV relativeFrom="paragraph">
                        <wp:posOffset>110489</wp:posOffset>
                      </wp:positionV>
                      <wp:extent cx="1068087" cy="9525"/>
                      <wp:effectExtent l="0" t="0" r="36830" b="28575"/>
                      <wp:wrapNone/>
                      <wp:docPr id="76" name="직선 연결선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068087" cy="952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DBF47E" id="직선 연결선 171" o:spid="_x0000_s1026" style="position:absolute;left:0;text-align:lef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45pt,8.7pt" to="139.5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="00761D6C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2C84F15D" wp14:editId="2EE07212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111760</wp:posOffset>
                      </wp:positionV>
                      <wp:extent cx="0" cy="215265"/>
                      <wp:effectExtent l="57150" t="0" r="57150" b="13335"/>
                      <wp:wrapNone/>
                      <wp:docPr id="69" name="직선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20400000">
                                <a:off x="0" y="0"/>
                                <a:ext cx="0" cy="215265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773C6A" id="직선 연결선 158" o:spid="_x0000_s1026" style="position:absolute;left:0;text-align:left;rotation:-20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15pt,8.8pt" to="43.1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" strokecolor="#4472c4" strokeweight="1.75pt">
                      <v:stroke joinstyle="miter"/>
                    </v:line>
                  </w:pict>
                </mc:Fallback>
              </mc:AlternateContent>
            </w:r>
            <w:r w:rsidR="00761D6C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CD15D85" wp14:editId="1E75B8D8">
                      <wp:simplePos x="0" y="0"/>
                      <wp:positionH relativeFrom="column">
                        <wp:posOffset>594995</wp:posOffset>
                      </wp:positionH>
                      <wp:positionV relativeFrom="paragraph">
                        <wp:posOffset>120015</wp:posOffset>
                      </wp:positionV>
                      <wp:extent cx="114935" cy="201295"/>
                      <wp:effectExtent l="0" t="0" r="18415" b="27305"/>
                      <wp:wrapNone/>
                      <wp:docPr id="72" name="직선 연결선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57813F" id="직선 연결선 168" o:spid="_x0000_s1026" style="position:absolute;left:0;text-align:left;flip:x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5pt,9.45pt" to="55.9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" strokecolor="#4472c4 [3208]" strokeweight="1.75pt">
                      <v:stroke joinstyle="miter"/>
                    </v:line>
                  </w:pict>
                </mc:Fallback>
              </mc:AlternateContent>
            </w:r>
          </w:p>
          <w:p w14:paraId="638EBBFD" w14:textId="0AAA678B" w:rsidR="00761D6C" w:rsidRPr="00593B4F" w:rsidRDefault="00CE7FD9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39296A62" wp14:editId="2CF94A6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67945</wp:posOffset>
                      </wp:positionV>
                      <wp:extent cx="116840" cy="107315"/>
                      <wp:effectExtent l="0" t="0" r="16510" b="26035"/>
                      <wp:wrapNone/>
                      <wp:docPr id="77" name="순서도: 연결자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A626A" id="순서도: 연결자 192" o:spid="_x0000_s1026" type="#_x0000_t120" style="position:absolute;left:0;text-align:left;margin-left:-.15pt;margin-top:5.35pt;width:9.2pt;height:8.4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0C67DA52" wp14:editId="114757BD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122555</wp:posOffset>
                      </wp:positionV>
                      <wp:extent cx="114935" cy="201295"/>
                      <wp:effectExtent l="0" t="0" r="18415" b="27305"/>
                      <wp:wrapNone/>
                      <wp:docPr id="79" name="직선 연결선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H="1" flipV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4FC52BF" id="직선 연결선 127" o:spid="_x0000_s1026" style="position:absolute;left:0;text-align:left;flip:x y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1pt,9.65pt" to="12.1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548E861E" wp14:editId="4AA0049E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125730</wp:posOffset>
                      </wp:positionV>
                      <wp:extent cx="114935" cy="201295"/>
                      <wp:effectExtent l="0" t="0" r="37465" b="27305"/>
                      <wp:wrapNone/>
                      <wp:docPr id="80" name="직선 연결선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114935" cy="201295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64BCF4" id="직선 연결선 126" o:spid="_x0000_s1026" style="position:absolute;left:0;text-align:left;flip:y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7pt,9.9pt" to="35.7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" strokecolor="#4472c4 [3208]" strokeweight="1.75pt">
                      <v:stroke joinstyle="miter"/>
                    </v:lin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2CBB670E" wp14:editId="3BC9679D">
                      <wp:simplePos x="0" y="0"/>
                      <wp:positionH relativeFrom="column">
                        <wp:posOffset>393700</wp:posOffset>
                      </wp:positionH>
                      <wp:positionV relativeFrom="paragraph">
                        <wp:posOffset>75565</wp:posOffset>
                      </wp:positionV>
                      <wp:extent cx="116840" cy="107315"/>
                      <wp:effectExtent l="0" t="0" r="16510" b="26035"/>
                      <wp:wrapNone/>
                      <wp:docPr id="71" name="순서도: 연결자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DB840" id="순서도: 연결자 189" o:spid="_x0000_s1026" type="#_x0000_t120" style="position:absolute;left:0;text-align:left;margin-left:31pt;margin-top:5.95pt;width:9.2pt;height:8.4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" fillcolor="#4472c4" strokecolor="#4472c4" strokeweight="1pt">
                      <v:stroke joinstyle="miter"/>
                    </v:shape>
                  </w:pict>
                </mc:Fallback>
              </mc:AlternateContent>
            </w:r>
            <w:r w:rsidR="00761D6C"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D4F6753" wp14:editId="39F08F09">
                      <wp:simplePos x="0" y="0"/>
                      <wp:positionH relativeFrom="column">
                        <wp:posOffset>539115</wp:posOffset>
                      </wp:positionH>
                      <wp:positionV relativeFrom="paragraph">
                        <wp:posOffset>75565</wp:posOffset>
                      </wp:positionV>
                      <wp:extent cx="116840" cy="107315"/>
                      <wp:effectExtent l="0" t="0" r="16510" b="26035"/>
                      <wp:wrapNone/>
                      <wp:docPr id="78" name="순서도: 연결자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solidFill>
                                  <a:schemeClr val="accent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965B5" id="순서도: 연결자 192" o:spid="_x0000_s1026" type="#_x0000_t120" style="position:absolute;left:0;text-align:left;margin-left:42.45pt;margin-top:5.95pt;width:9.2pt;height:8.4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" fillcolor="#4472c4 [3208]" strokecolor="#4472c4 [3208]" strokeweight="1pt">
                      <v:stroke joinstyle="miter"/>
                    </v:shape>
                  </w:pict>
                </mc:Fallback>
              </mc:AlternateContent>
            </w:r>
          </w:p>
          <w:p w14:paraId="75CEBA8A" w14:textId="1BC62A48" w:rsidR="00761D6C" w:rsidRPr="00593B4F" w:rsidRDefault="00761D6C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07E1FEB5" wp14:editId="06B0D43C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122555</wp:posOffset>
                      </wp:positionV>
                      <wp:extent cx="179705" cy="0"/>
                      <wp:effectExtent l="0" t="0" r="29845" b="19050"/>
                      <wp:wrapNone/>
                      <wp:docPr id="81" name="직선 연결선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line">
                                <a:avLst/>
                              </a:prstGeom>
                              <a:ln w="22225">
                                <a:solidFill>
                                  <a:schemeClr val="accent5"/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FEE7FBC" id="직선 연결선 149" o:spid="_x0000_s1026" style="position:absolute;left:0;text-align:left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45pt,9.65pt" to="26.6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" strokecolor="#4472c4 [3208]" strokeweight="1.7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649" w:type="dxa"/>
          </w:tcPr>
          <w:p w14:paraId="16D733FA" w14:textId="3E42163F" w:rsidR="00761D6C" w:rsidRPr="00593B4F" w:rsidRDefault="00CE7FD9" w:rsidP="00D7140A">
            <w:pPr>
              <w:rPr>
                <w:rFonts w:ascii="맑은 고딕" w:eastAsia="맑은 고딕" w:hAnsi="맑은 고딕"/>
                <w:lang w:eastAsia="ko-KR"/>
              </w:rPr>
            </w:pP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4BEE242E" wp14:editId="69478170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647700</wp:posOffset>
                      </wp:positionV>
                      <wp:extent cx="431800" cy="287655"/>
                      <wp:effectExtent l="0" t="0" r="25400" b="17145"/>
                      <wp:wrapNone/>
                      <wp:docPr id="253" name="직사각형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A4EF1F" w14:textId="77777777" w:rsidR="00EE641C" w:rsidRPr="00227118" w:rsidRDefault="00EE641C" w:rsidP="0047779A">
                                  <w:pPr>
                                    <w:jc w:val="center"/>
                                    <w:rPr>
                                      <w:rFonts w:asciiTheme="minorEastAsia" w:eastAsiaTheme="minorEastAsia" w:hAnsiTheme="minorEastAsia"/>
                                      <w:b/>
                                      <w:szCs w:val="18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Cs w:val="18"/>
                                      <w:lang w:eastAsia="ko-KR"/>
                                    </w:rPr>
                                    <w:t>완료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EE242E" id="직사각형 253" o:spid="_x0000_s1066" style="position:absolute;margin-left:28.25pt;margin-top:51pt;width:34pt;height:22.6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" fillcolor="#ed7d31 [3205]" strokecolor="#ed7d31 [3205]" strokeweight="1pt">
                      <v:textbox>
                        <w:txbxContent>
                          <w:p w14:paraId="1CA4EF1F" w14:textId="77777777" w:rsidR="00EE641C" w:rsidRPr="00227118" w:rsidRDefault="00EE641C" w:rsidP="0047779A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Cs w:val="18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inorEastAsia" w:eastAsiaTheme="minorEastAsia" w:hAnsiTheme="minorEastAsia" w:hint="eastAsia"/>
                                <w:b/>
                                <w:szCs w:val="18"/>
                                <w:lang w:eastAsia="ko-KR"/>
                              </w:rPr>
                              <w:t>완료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2949E5D2" wp14:editId="6A8E1EFB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909320</wp:posOffset>
                      </wp:positionV>
                      <wp:extent cx="539750" cy="359410"/>
                      <wp:effectExtent l="0" t="0" r="0" b="2540"/>
                      <wp:wrapNone/>
                      <wp:docPr id="255" name="Text Box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9750" cy="359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530DFF" w14:textId="2295D6A7" w:rsidR="00EE641C" w:rsidRPr="00227118" w:rsidRDefault="00EE641C" w:rsidP="0047779A">
                                  <w:pPr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227118">
                                    <w:rPr>
                                      <w:rFonts w:asciiTheme="minorEastAsia" w:eastAsiaTheme="minorEastAsia" w:hAnsiTheme="minorEastAsia" w:hint="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  <w:t>09.30</w:t>
                                  </w:r>
                                  <w:r w:rsidRPr="00227118"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6"/>
                                      <w:szCs w:val="16"/>
                                      <w:lang w:eastAsia="ko-KR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9E5D2" id="Text Box 255" o:spid="_x0000_s1067" type="#_x0000_t202" style="position:absolute;margin-left:25.65pt;margin-top:71.6pt;width:42.5pt;height:28.3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" filled="f" stroked="f" strokeweight=".5pt">
                      <v:textbox>
                        <w:txbxContent>
                          <w:p w14:paraId="18530DFF" w14:textId="2295D6A7" w:rsidR="00EE641C" w:rsidRPr="00227118" w:rsidRDefault="00EE641C" w:rsidP="0047779A">
                            <w:pP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227118">
                              <w:rPr>
                                <w:rFonts w:asciiTheme="minorEastAsia" w:eastAsiaTheme="minorEastAsia" w:hAnsiTheme="minorEastAsia" w:hint="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(</w:t>
                            </w: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09.30</w:t>
                            </w:r>
                            <w:r w:rsidRPr="00227118">
                              <w:rPr>
                                <w:rFonts w:asciiTheme="minorEastAsia" w:eastAsiaTheme="minorEastAsia" w:hAnsiTheme="minorEastAsia"/>
                                <w:b/>
                                <w:sz w:val="16"/>
                                <w:szCs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5EFAE25D" wp14:editId="1DA37EB0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473710</wp:posOffset>
                      </wp:positionV>
                      <wp:extent cx="116840" cy="107315"/>
                      <wp:effectExtent l="0" t="0" r="16510" b="26035"/>
                      <wp:wrapNone/>
                      <wp:docPr id="239" name="순서도: 연결자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116840" cy="10731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6C3506" id="순서도: 연결자 189" o:spid="_x0000_s1026" type="#_x0000_t120" style="position:absolute;left:0;text-align:left;margin-left:58.85pt;margin-top:37.3pt;width:9.2pt;height:8.4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" fillcolor="#4472c4" strokecolor="#4472c4" strokeweight="1pt">
                      <v:stroke joinstyle="miter"/>
                    </v:shape>
                  </w:pict>
                </mc:Fallback>
              </mc:AlternateContent>
            </w:r>
            <w:r w:rsidRPr="00593B4F">
              <w:rPr>
                <w:rFonts w:ascii="맑은 고딕" w:eastAsia="맑은 고딕" w:hAnsi="맑은 고딕"/>
                <w:noProof/>
                <w:lang w:val="en-US" w:eastAsia="ko-KR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77C800A6" wp14:editId="243FECBF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312420</wp:posOffset>
                      </wp:positionV>
                      <wp:extent cx="0" cy="215265"/>
                      <wp:effectExtent l="57150" t="0" r="57150" b="13335"/>
                      <wp:wrapNone/>
                      <wp:docPr id="73" name="직선 연결선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rot="20400000">
                                <a:off x="0" y="0"/>
                                <a:ext cx="0" cy="215265"/>
                              </a:xfrm>
                              <a:prstGeom prst="line">
                                <a:avLst/>
                              </a:prstGeom>
                              <a:noFill/>
                              <a:ln w="22225" cap="flat" cmpd="sng" algn="ctr">
                                <a:solidFill>
                                  <a:srgbClr val="4472C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F8005E" id="직선 연결선 158" o:spid="_x0000_s1026" style="position:absolute;left:0;text-align:left;rotation:-2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55pt,24.6pt" to="60.5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" strokecolor="#4472c4" strokeweight="1.7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0F2CBC6D" w14:textId="4AF5AB0E" w:rsidR="009A1DD8" w:rsidRPr="00593B4F" w:rsidRDefault="009A1DD8" w:rsidP="009A1DD8">
      <w:pPr>
        <w:jc w:val="right"/>
        <w:rPr>
          <w:rFonts w:ascii="맑은 고딕" w:eastAsia="맑은 고딕" w:hAnsi="맑은 고딕"/>
          <w:lang w:val="en-US"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B47652">
        <w:rPr>
          <w:rFonts w:ascii="맑은 고딕" w:eastAsia="맑은 고딕" w:hAnsi="맑은 고딕" w:hint="eastAsia"/>
          <w:lang w:eastAsia="ko-KR"/>
        </w:rPr>
        <w:t xml:space="preserve">주요 일정은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4A230E2E" w14:textId="6ABADD87" w:rsidR="00B93033" w:rsidRPr="00593B4F" w:rsidRDefault="00B93033" w:rsidP="00B93033">
      <w:pPr>
        <w:rPr>
          <w:rFonts w:ascii="맑은 고딕" w:eastAsia="맑은 고딕" w:hAnsi="맑은 고딕"/>
          <w:lang w:eastAsia="ko-KR"/>
        </w:rPr>
      </w:pPr>
    </w:p>
    <w:p w14:paraId="3DE3CF9B" w14:textId="2D953FDB" w:rsidR="00B93033" w:rsidRPr="00593B4F" w:rsidRDefault="00B93033" w:rsidP="00CD7E84">
      <w:pPr>
        <w:pStyle w:val="af5"/>
        <w:numPr>
          <w:ilvl w:val="0"/>
          <w:numId w:val="13"/>
        </w:numPr>
        <w:ind w:leftChars="0" w:left="567" w:hanging="425"/>
        <w:rPr>
          <w:rFonts w:ascii="맑은 고딕" w:eastAsia="맑은 고딕" w:hAnsi="맑은 고딕"/>
          <w:sz w:val="20"/>
        </w:rPr>
      </w:pPr>
      <w:r w:rsidRPr="00593B4F">
        <w:rPr>
          <w:rFonts w:ascii="맑은 고딕" w:eastAsia="맑은 고딕" w:hAnsi="맑은 고딕" w:hint="eastAsia"/>
          <w:sz w:val="20"/>
        </w:rPr>
        <w:t>주요 보고 및 행사</w:t>
      </w:r>
    </w:p>
    <w:bookmarkEnd w:id="111"/>
    <w:bookmarkEnd w:id="112"/>
    <w:bookmarkEnd w:id="113"/>
    <w:bookmarkEnd w:id="114"/>
    <w:bookmarkEnd w:id="115"/>
    <w:bookmarkEnd w:id="116"/>
    <w:bookmarkEnd w:id="117"/>
    <w:p w14:paraId="67A03F6E" w14:textId="183FBD1A" w:rsidR="00E926E3" w:rsidRPr="00593B4F" w:rsidRDefault="00344ABE" w:rsidP="00E926E3">
      <w:pPr>
        <w:rPr>
          <w:rFonts w:ascii="맑은 고딕" w:eastAsia="맑은 고딕" w:hAnsi="맑은 고딕"/>
          <w:szCs w:val="18"/>
          <w:lang w:eastAsia="ko-KR"/>
        </w:rPr>
      </w:pP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E5F5346" wp14:editId="0D9D0007">
                <wp:simplePos x="0" y="0"/>
                <wp:positionH relativeFrom="column">
                  <wp:posOffset>914400</wp:posOffset>
                </wp:positionH>
                <wp:positionV relativeFrom="paragraph">
                  <wp:posOffset>83185</wp:posOffset>
                </wp:positionV>
                <wp:extent cx="215900" cy="215900"/>
                <wp:effectExtent l="0" t="0" r="12700" b="12700"/>
                <wp:wrapNone/>
                <wp:docPr id="39" name="원형: 비어 있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donu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9D2B5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원형: 비어 있음 39" o:spid="_x0000_s1026" type="#_x0000_t23" style="position:absolute;left:0;text-align:left;margin-left:1in;margin-top:6.55pt;width:17pt;height:1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" fillcolor="#5b9bd5 [3204]" strokecolor="#1f4d78 [1604]" strokeweight="1pt">
                <v:stroke joinstyle="miter"/>
              </v:shape>
            </w:pict>
          </mc:Fallback>
        </mc:AlternateContent>
      </w: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B2B8A65" wp14:editId="68472D2D">
                <wp:simplePos x="0" y="0"/>
                <wp:positionH relativeFrom="column">
                  <wp:posOffset>972820</wp:posOffset>
                </wp:positionH>
                <wp:positionV relativeFrom="paragraph">
                  <wp:posOffset>146685</wp:posOffset>
                </wp:positionV>
                <wp:extent cx="97155" cy="97155"/>
                <wp:effectExtent l="0" t="0" r="17145" b="17145"/>
                <wp:wrapNone/>
                <wp:docPr id="59" name="순서도: 연결자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flowChartConnector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2F58" id="순서도: 연결자 59" o:spid="_x0000_s1026" type="#_x0000_t120" style="position:absolute;left:0;text-align:left;margin-left:76.6pt;margin-top:11.55pt;width:7.65pt;height:7.6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" fillcolor="#002060" strokecolor="#002060" strokeweight="1pt">
                <v:stroke joinstyle="miter"/>
              </v:shape>
            </w:pict>
          </mc:Fallback>
        </mc:AlternateContent>
      </w: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8DF9475" wp14:editId="793D455B">
                <wp:simplePos x="0" y="0"/>
                <wp:positionH relativeFrom="column">
                  <wp:posOffset>2468880</wp:posOffset>
                </wp:positionH>
                <wp:positionV relativeFrom="paragraph">
                  <wp:posOffset>144780</wp:posOffset>
                </wp:positionV>
                <wp:extent cx="97155" cy="97155"/>
                <wp:effectExtent l="0" t="0" r="17145" b="17145"/>
                <wp:wrapNone/>
                <wp:docPr id="63" name="순서도: 연결자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flowChartConnector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9CB0D" id="순서도: 연결자 63" o:spid="_x0000_s1026" type="#_x0000_t120" style="position:absolute;left:0;text-align:left;margin-left:194.4pt;margin-top:11.4pt;width:7.65pt;height:7.6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" fillcolor="#002060" strokecolor="#002060" strokeweight="1pt">
                <v:stroke joinstyle="miter"/>
              </v:shape>
            </w:pict>
          </mc:Fallback>
        </mc:AlternateContent>
      </w: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ED1B7CB" wp14:editId="3E9AA128">
                <wp:simplePos x="0" y="0"/>
                <wp:positionH relativeFrom="column">
                  <wp:posOffset>2412365</wp:posOffset>
                </wp:positionH>
                <wp:positionV relativeFrom="paragraph">
                  <wp:posOffset>83820</wp:posOffset>
                </wp:positionV>
                <wp:extent cx="215900" cy="215900"/>
                <wp:effectExtent l="0" t="0" r="12700" b="12700"/>
                <wp:wrapNone/>
                <wp:docPr id="54" name="원형: 비어 있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donu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7E426" id="원형: 비어 있음 54" o:spid="_x0000_s1026" type="#_x0000_t23" style="position:absolute;left:0;text-align:left;margin-left:189.95pt;margin-top:6.6pt;width:17pt;height:1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" fillcolor="#5b9bd5 [3204]" strokecolor="#1f4d78 [1604]" strokeweight="1pt">
                <v:stroke joinstyle="miter"/>
              </v:shape>
            </w:pict>
          </mc:Fallback>
        </mc:AlternateContent>
      </w:r>
      <w:r w:rsidR="00BB1F47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75A64FF" wp14:editId="4D255811">
                <wp:simplePos x="0" y="0"/>
                <wp:positionH relativeFrom="column">
                  <wp:posOffset>4828540</wp:posOffset>
                </wp:positionH>
                <wp:positionV relativeFrom="paragraph">
                  <wp:posOffset>86360</wp:posOffset>
                </wp:positionV>
                <wp:extent cx="215900" cy="215900"/>
                <wp:effectExtent l="0" t="0" r="12700" b="12700"/>
                <wp:wrapNone/>
                <wp:docPr id="46" name="원형: 비어 있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donu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3850" id="원형: 비어 있음 46" o:spid="_x0000_s1026" type="#_x0000_t23" style="position:absolute;left:0;text-align:left;margin-left:380.2pt;margin-top:6.8pt;width:17pt;height:1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" fillcolor="#5b9bd5 [3204]" strokecolor="#1f4d78 [1604]" strokeweight="1pt">
                <v:stroke joinstyle="miter"/>
              </v:shape>
            </w:pict>
          </mc:Fallback>
        </mc:AlternateContent>
      </w:r>
      <w:r w:rsidR="00BB1F47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455919F" wp14:editId="2CB06A88">
                <wp:simplePos x="0" y="0"/>
                <wp:positionH relativeFrom="column">
                  <wp:posOffset>4892675</wp:posOffset>
                </wp:positionH>
                <wp:positionV relativeFrom="paragraph">
                  <wp:posOffset>139065</wp:posOffset>
                </wp:positionV>
                <wp:extent cx="97155" cy="97155"/>
                <wp:effectExtent l="0" t="0" r="17145" b="17145"/>
                <wp:wrapNone/>
                <wp:docPr id="96" name="순서도: 연결자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flowChartConnector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2CF2C" id="순서도: 연결자 96" o:spid="_x0000_s1026" type="#_x0000_t120" style="position:absolute;left:0;text-align:left;margin-left:385.25pt;margin-top:10.95pt;width:7.65pt;height:7.6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" fillcolor="#002060" strokecolor="#002060" strokeweight="1pt">
                <v:stroke joinstyle="miter"/>
              </v:shape>
            </w:pict>
          </mc:Fallback>
        </mc:AlternateContent>
      </w:r>
      <w:r w:rsidR="00BB1F47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BD3B6F" wp14:editId="06F39B88">
                <wp:simplePos x="0" y="0"/>
                <wp:positionH relativeFrom="margin">
                  <wp:posOffset>4563110</wp:posOffset>
                </wp:positionH>
                <wp:positionV relativeFrom="paragraph">
                  <wp:posOffset>208280</wp:posOffset>
                </wp:positionV>
                <wp:extent cx="719455" cy="539750"/>
                <wp:effectExtent l="0" t="0" r="4445" b="0"/>
                <wp:wrapNone/>
                <wp:docPr id="47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188E8F" w14:textId="77777777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그룹웨어 오픈</w:t>
                            </w:r>
                          </w:p>
                          <w:p w14:paraId="7E21CE20" w14:textId="14BAACF8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b/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08.24</w:t>
                            </w:r>
                          </w:p>
                        </w:txbxContent>
                      </wps:txbx>
                      <wps:bodyPr wrap="square" lIns="0" r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D3B6F" id="_x0000_s1068" type="#_x0000_t202" style="position:absolute;margin-left:359.3pt;margin-top:16.4pt;width:56.65pt;height:4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" filled="f" stroked="f">
                <v:textbox inset="0,,0">
                  <w:txbxContent>
                    <w:p w14:paraId="39188E8F" w14:textId="77777777" w:rsidR="00EE641C" w:rsidRPr="005969A7" w:rsidRDefault="00EE641C" w:rsidP="00E926E3">
                      <w:pPr>
                        <w:wordWrap w:val="0"/>
                        <w:jc w:val="center"/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그룹웨어 오픈</w:t>
                      </w:r>
                    </w:p>
                    <w:p w14:paraId="7E21CE20" w14:textId="14BAACF8" w:rsidR="00EE641C" w:rsidRPr="005969A7" w:rsidRDefault="00EE641C" w:rsidP="00E926E3">
                      <w:pPr>
                        <w:wordWrap w:val="0"/>
                        <w:jc w:val="center"/>
                        <w:rPr>
                          <w:b/>
                          <w:szCs w:val="18"/>
                          <w:lang w:eastAsia="ko-KR"/>
                        </w:rPr>
                      </w:pPr>
                      <w:r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08.24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67D2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C75A46" wp14:editId="4AA265C1">
                <wp:simplePos x="0" y="0"/>
                <wp:positionH relativeFrom="column">
                  <wp:posOffset>6009005</wp:posOffset>
                </wp:positionH>
                <wp:positionV relativeFrom="paragraph">
                  <wp:posOffset>141605</wp:posOffset>
                </wp:positionV>
                <wp:extent cx="97155" cy="97155"/>
                <wp:effectExtent l="0" t="0" r="17145" b="17145"/>
                <wp:wrapNone/>
                <wp:docPr id="57" name="순서도: 연결자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" cy="971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110E0" id="순서도: 연결자 57" o:spid="_x0000_s1026" type="#_x0000_t120" style="position:absolute;left:0;text-align:left;margin-left:473.15pt;margin-top:11.15pt;width:7.65pt;height:7.6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" fillcolor="white [3212]" strokecolor="white [3212]" strokeweight="1pt">
                <v:stroke joinstyle="miter"/>
              </v:shape>
            </w:pict>
          </mc:Fallback>
        </mc:AlternateContent>
      </w:r>
      <w:r w:rsidR="00DC67D2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54FBEE0" wp14:editId="5326838A">
                <wp:simplePos x="0" y="0"/>
                <wp:positionH relativeFrom="column">
                  <wp:posOffset>5956935</wp:posOffset>
                </wp:positionH>
                <wp:positionV relativeFrom="paragraph">
                  <wp:posOffset>81280</wp:posOffset>
                </wp:positionV>
                <wp:extent cx="215900" cy="215900"/>
                <wp:effectExtent l="0" t="0" r="12700" b="12700"/>
                <wp:wrapNone/>
                <wp:docPr id="50" name="원형: 비어 있음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donu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89507" id="원형: 비어 있음 50" o:spid="_x0000_s1026" type="#_x0000_t23" style="position:absolute;left:0;text-align:left;margin-left:469.05pt;margin-top:6.4pt;width:17pt;height:1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" fillcolor="#5b9bd5 [3204]" strokecolor="#1f4d78 [1604]" strokeweight="1pt">
                <v:stroke joinstyle="miter"/>
              </v:shape>
            </w:pict>
          </mc:Fallback>
        </mc:AlternateContent>
      </w:r>
      <w:r w:rsidR="00E926E3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01A1E0" wp14:editId="07912A97">
                <wp:simplePos x="0" y="0"/>
                <wp:positionH relativeFrom="column">
                  <wp:posOffset>333375</wp:posOffset>
                </wp:positionH>
                <wp:positionV relativeFrom="paragraph">
                  <wp:posOffset>143139</wp:posOffset>
                </wp:positionV>
                <wp:extent cx="97200" cy="97200"/>
                <wp:effectExtent l="0" t="0" r="17145" b="17145"/>
                <wp:wrapNone/>
                <wp:docPr id="56" name="순서도: 연결자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" cy="97200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4739D" id="순서도: 연결자 56" o:spid="_x0000_s1026" type="#_x0000_t120" style="position:absolute;left:0;text-align:left;margin-left:26.25pt;margin-top:11.25pt;width:7.65pt;height:7.6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" fillcolor="white [3212]" strokecolor="white [3212]" strokeweight="1pt">
                <v:stroke joinstyle="miter"/>
              </v:shape>
            </w:pict>
          </mc:Fallback>
        </mc:AlternateContent>
      </w:r>
      <w:r w:rsidR="00E926E3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1E7C677" wp14:editId="671B9415">
                <wp:simplePos x="0" y="0"/>
                <wp:positionH relativeFrom="column">
                  <wp:posOffset>278765</wp:posOffset>
                </wp:positionH>
                <wp:positionV relativeFrom="paragraph">
                  <wp:posOffset>78740</wp:posOffset>
                </wp:positionV>
                <wp:extent cx="215900" cy="215900"/>
                <wp:effectExtent l="0" t="0" r="12700" b="12700"/>
                <wp:wrapNone/>
                <wp:docPr id="37" name="원형: 비어 있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donu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9BA57" id="원형: 비어 있음 37" o:spid="_x0000_s1026" type="#_x0000_t23" style="position:absolute;left:0;text-align:left;margin-left:21.95pt;margin-top:6.2pt;width:17pt;height:17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" fillcolor="#5b9bd5 [3204]" strokecolor="#1f4d78 [1604]" strokeweight="1pt">
                <v:stroke joinstyle="miter"/>
              </v:shape>
            </w:pict>
          </mc:Fallback>
        </mc:AlternateContent>
      </w:r>
    </w:p>
    <w:p w14:paraId="09AE3BCD" w14:textId="1FFD47EC" w:rsidR="00E926E3" w:rsidRPr="00593B4F" w:rsidRDefault="00344ABE" w:rsidP="00E926E3">
      <w:pPr>
        <w:rPr>
          <w:rFonts w:ascii="맑은 고딕" w:eastAsia="맑은 고딕" w:hAnsi="맑은 고딕"/>
          <w:szCs w:val="18"/>
          <w:lang w:eastAsia="ko-KR"/>
        </w:rPr>
      </w:pP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7C5AF98" wp14:editId="0E57D82F">
                <wp:simplePos x="0" y="0"/>
                <wp:positionH relativeFrom="margin">
                  <wp:posOffset>631190</wp:posOffset>
                </wp:positionH>
                <wp:positionV relativeFrom="paragraph">
                  <wp:posOffset>39370</wp:posOffset>
                </wp:positionV>
                <wp:extent cx="719455" cy="539750"/>
                <wp:effectExtent l="0" t="0" r="4445" b="0"/>
                <wp:wrapNone/>
                <wp:docPr id="40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F8BBA8" w14:textId="77777777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K</w:t>
                            </w:r>
                            <w:r w:rsidRPr="005969A7"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ick-Off</w:t>
                            </w:r>
                          </w:p>
                          <w:p w14:paraId="41441843" w14:textId="6AEB21DD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b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0</w:t>
                            </w: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4.08</w:t>
                            </w:r>
                          </w:p>
                        </w:txbxContent>
                      </wps:txbx>
                      <wps:bodyPr wrap="square" lIns="0" r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5AF98" id="_x0000_s1069" type="#_x0000_t202" style="position:absolute;margin-left:49.7pt;margin-top:3.1pt;width:56.65pt;height:42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" filled="f" stroked="f">
                <v:textbox inset="0,,0">
                  <w:txbxContent>
                    <w:p w14:paraId="60F8BBA8" w14:textId="77777777" w:rsidR="00EE641C" w:rsidRPr="005969A7" w:rsidRDefault="00EE641C" w:rsidP="00E926E3">
                      <w:pPr>
                        <w:wordWrap w:val="0"/>
                        <w:jc w:val="center"/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K</w:t>
                      </w:r>
                      <w:r w:rsidRPr="005969A7"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ick-Off</w:t>
                      </w:r>
                    </w:p>
                    <w:p w14:paraId="41441843" w14:textId="6AEB21DD" w:rsidR="00EE641C" w:rsidRPr="005969A7" w:rsidRDefault="00EE641C" w:rsidP="00E926E3">
                      <w:pPr>
                        <w:wordWrap w:val="0"/>
                        <w:jc w:val="center"/>
                        <w:rPr>
                          <w:b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0</w:t>
                      </w:r>
                      <w:r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4.08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7AA495B" wp14:editId="4FE3CA2E">
                <wp:simplePos x="0" y="0"/>
                <wp:positionH relativeFrom="margin">
                  <wp:posOffset>2138680</wp:posOffset>
                </wp:positionH>
                <wp:positionV relativeFrom="paragraph">
                  <wp:posOffset>11430</wp:posOffset>
                </wp:positionV>
                <wp:extent cx="719455" cy="539750"/>
                <wp:effectExtent l="0" t="0" r="4445" b="0"/>
                <wp:wrapNone/>
                <wp:docPr id="52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35F67" w14:textId="77777777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중간보고</w:t>
                            </w:r>
                          </w:p>
                          <w:p w14:paraId="564FC61D" w14:textId="1C53C0D4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b/>
                                <w:szCs w:val="18"/>
                                <w:lang w:eastAsia="ko-KR"/>
                              </w:rPr>
                            </w:pP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06.10</w:t>
                            </w:r>
                          </w:p>
                        </w:txbxContent>
                      </wps:txbx>
                      <wps:bodyPr wrap="square" lIns="0" r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A495B" id="_x0000_s1070" type="#_x0000_t202" style="position:absolute;margin-left:168.4pt;margin-top:.9pt;width:56.65pt;height:42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" filled="f" stroked="f">
                <v:textbox inset="0,,0">
                  <w:txbxContent>
                    <w:p w14:paraId="43635F67" w14:textId="77777777" w:rsidR="00EE641C" w:rsidRPr="005969A7" w:rsidRDefault="00EE641C" w:rsidP="00E926E3">
                      <w:pPr>
                        <w:wordWrap w:val="0"/>
                        <w:jc w:val="center"/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중간보고</w:t>
                      </w:r>
                    </w:p>
                    <w:p w14:paraId="564FC61D" w14:textId="1C53C0D4" w:rsidR="00EE641C" w:rsidRPr="005969A7" w:rsidRDefault="00EE641C" w:rsidP="00E926E3">
                      <w:pPr>
                        <w:wordWrap w:val="0"/>
                        <w:jc w:val="center"/>
                        <w:rPr>
                          <w:b/>
                          <w:szCs w:val="18"/>
                          <w:lang w:eastAsia="ko-KR"/>
                        </w:rPr>
                      </w:pPr>
                      <w:r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06.10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A5B3B" w:rsidRPr="00593B4F">
        <w:rPr>
          <w:rFonts w:ascii="맑은 고딕" w:eastAsia="맑은 고딕" w:hAnsi="맑은 고딕" w:hint="eastAsia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6FE39D" wp14:editId="34CC11DC">
                <wp:simplePos x="0" y="0"/>
                <wp:positionH relativeFrom="margin">
                  <wp:posOffset>370205</wp:posOffset>
                </wp:positionH>
                <wp:positionV relativeFrom="paragraph">
                  <wp:posOffset>5241</wp:posOffset>
                </wp:positionV>
                <wp:extent cx="5687695" cy="0"/>
                <wp:effectExtent l="0" t="38100" r="65405" b="57150"/>
                <wp:wrapNone/>
                <wp:docPr id="36" name="직선 연결선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695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159DE" id="직선 연결선 36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.15pt,.4pt" to="477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" strokecolor="#7f7f7f [1612]" strokeweight="8pt">
                <v:stroke joinstyle="miter"/>
                <w10:wrap anchorx="margin"/>
              </v:line>
            </w:pict>
          </mc:Fallback>
        </mc:AlternateContent>
      </w:r>
      <w:r w:rsidR="00DC67D2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308ACC2" wp14:editId="52BCDA1C">
                <wp:simplePos x="0" y="0"/>
                <wp:positionH relativeFrom="margin">
                  <wp:posOffset>5695950</wp:posOffset>
                </wp:positionH>
                <wp:positionV relativeFrom="paragraph">
                  <wp:posOffset>33655</wp:posOffset>
                </wp:positionV>
                <wp:extent cx="719455" cy="539750"/>
                <wp:effectExtent l="0" t="0" r="4445" b="0"/>
                <wp:wrapNone/>
                <wp:docPr id="55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14F9F" w14:textId="77777777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완료보고</w:t>
                            </w:r>
                          </w:p>
                          <w:p w14:paraId="2C7848C6" w14:textId="0D4535B4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b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0</w:t>
                            </w: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9.30</w:t>
                            </w:r>
                          </w:p>
                        </w:txbxContent>
                      </wps:txbx>
                      <wps:bodyPr wrap="square" lIns="0" r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ACC2" id="_x0000_s1071" type="#_x0000_t202" style="position:absolute;margin-left:448.5pt;margin-top:2.65pt;width:56.65pt;height:42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" filled="f" stroked="f">
                <v:textbox inset="0,,0">
                  <w:txbxContent>
                    <w:p w14:paraId="29A14F9F" w14:textId="77777777" w:rsidR="00EE641C" w:rsidRPr="005969A7" w:rsidRDefault="00EE641C" w:rsidP="00E926E3">
                      <w:pPr>
                        <w:wordWrap w:val="0"/>
                        <w:jc w:val="center"/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완료보고</w:t>
                      </w:r>
                    </w:p>
                    <w:p w14:paraId="2C7848C6" w14:textId="0D4535B4" w:rsidR="00EE641C" w:rsidRPr="005969A7" w:rsidRDefault="00EE641C" w:rsidP="00E926E3">
                      <w:pPr>
                        <w:wordWrap w:val="0"/>
                        <w:jc w:val="center"/>
                        <w:rPr>
                          <w:b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0</w:t>
                      </w:r>
                      <w:r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9.30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26E3" w:rsidRPr="00593B4F">
        <w:rPr>
          <w:rFonts w:ascii="맑은 고딕" w:eastAsia="맑은 고딕" w:hAnsi="맑은 고딕"/>
          <w:noProof/>
          <w:szCs w:val="18"/>
          <w:lang w:val="en-US" w:eastAsia="ko-K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F66C894" wp14:editId="65299F0B">
                <wp:simplePos x="0" y="0"/>
                <wp:positionH relativeFrom="margin">
                  <wp:posOffset>12065</wp:posOffset>
                </wp:positionH>
                <wp:positionV relativeFrom="paragraph">
                  <wp:posOffset>39370</wp:posOffset>
                </wp:positionV>
                <wp:extent cx="719455" cy="539750"/>
                <wp:effectExtent l="0" t="0" r="4445" b="0"/>
                <wp:wrapNone/>
                <wp:docPr id="3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45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717C7" w14:textId="77777777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프로젝트 착수</w:t>
                            </w:r>
                          </w:p>
                          <w:p w14:paraId="39380E07" w14:textId="1D5B105F" w:rsidR="00EE641C" w:rsidRPr="005969A7" w:rsidRDefault="00EE641C" w:rsidP="00E926E3">
                            <w:pPr>
                              <w:wordWrap w:val="0"/>
                              <w:jc w:val="center"/>
                              <w:rPr>
                                <w:b/>
                                <w:szCs w:val="18"/>
                                <w:lang w:eastAsia="ko-KR"/>
                              </w:rPr>
                            </w:pPr>
                            <w:r w:rsidRPr="005969A7">
                              <w:rPr>
                                <w:rFonts w:asciiTheme="majorHAnsi" w:eastAsia="맑은 고딕" w:hAnsi="맑은 고딕" w:cstheme="minorBidi" w:hint="eastAsia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0</w:t>
                            </w:r>
                            <w:r>
                              <w:rPr>
                                <w:rFonts w:asciiTheme="majorHAnsi" w:eastAsia="맑은 고딕" w:hAnsi="맑은 고딕" w:cstheme="minorBidi"/>
                                <w:b/>
                                <w:bCs/>
                                <w:spacing w:val="-10"/>
                                <w:kern w:val="24"/>
                                <w:szCs w:val="18"/>
                                <w:lang w:eastAsia="ko-KR"/>
                              </w:rPr>
                              <w:t>4.01</w:t>
                            </w:r>
                          </w:p>
                        </w:txbxContent>
                      </wps:txbx>
                      <wps:bodyPr wrap="square" lIns="0" rIns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6C894" id="_x0000_s1072" type="#_x0000_t202" style="position:absolute;margin-left:.95pt;margin-top:3.1pt;width:56.65pt;height:42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" filled="f" stroked="f">
                <v:textbox inset="0,,0">
                  <w:txbxContent>
                    <w:p w14:paraId="455717C7" w14:textId="77777777" w:rsidR="00EE641C" w:rsidRPr="005969A7" w:rsidRDefault="00EE641C" w:rsidP="00E926E3">
                      <w:pPr>
                        <w:wordWrap w:val="0"/>
                        <w:jc w:val="center"/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프로젝트 착수</w:t>
                      </w:r>
                    </w:p>
                    <w:p w14:paraId="39380E07" w14:textId="1D5B105F" w:rsidR="00EE641C" w:rsidRPr="005969A7" w:rsidRDefault="00EE641C" w:rsidP="00E926E3">
                      <w:pPr>
                        <w:wordWrap w:val="0"/>
                        <w:jc w:val="center"/>
                        <w:rPr>
                          <w:b/>
                          <w:szCs w:val="18"/>
                          <w:lang w:eastAsia="ko-KR"/>
                        </w:rPr>
                      </w:pPr>
                      <w:r w:rsidRPr="005969A7">
                        <w:rPr>
                          <w:rFonts w:asciiTheme="majorHAnsi" w:eastAsia="맑은 고딕" w:hAnsi="맑은 고딕" w:cstheme="minorBidi" w:hint="eastAsia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0</w:t>
                      </w:r>
                      <w:r>
                        <w:rPr>
                          <w:rFonts w:asciiTheme="majorHAnsi" w:eastAsia="맑은 고딕" w:hAnsi="맑은 고딕" w:cstheme="minorBidi"/>
                          <w:b/>
                          <w:bCs/>
                          <w:spacing w:val="-10"/>
                          <w:kern w:val="24"/>
                          <w:szCs w:val="18"/>
                          <w:lang w:eastAsia="ko-KR"/>
                        </w:rPr>
                        <w:t>4.01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38DCF8" w14:textId="77777777" w:rsidR="00E926E3" w:rsidRPr="00593B4F" w:rsidRDefault="00E926E3" w:rsidP="00E926E3">
      <w:pPr>
        <w:rPr>
          <w:rFonts w:ascii="맑은 고딕" w:eastAsia="맑은 고딕" w:hAnsi="맑은 고딕"/>
          <w:szCs w:val="18"/>
          <w:lang w:eastAsia="ko-KR"/>
        </w:rPr>
      </w:pPr>
    </w:p>
    <w:p w14:paraId="4B7E73FD" w14:textId="0AF4E98A" w:rsidR="00590238" w:rsidRPr="00593B4F" w:rsidRDefault="00590238" w:rsidP="00590238">
      <w:pPr>
        <w:pStyle w:val="Numberedlist22"/>
        <w:numPr>
          <w:ilvl w:val="0"/>
          <w:numId w:val="0"/>
        </w:numPr>
        <w:rPr>
          <w:rFonts w:ascii="맑은 고딕" w:eastAsia="맑은 고딕" w:hAnsi="맑은 고딕"/>
          <w:sz w:val="20"/>
          <w:lang w:eastAsia="ko-KR"/>
        </w:rPr>
      </w:pPr>
    </w:p>
    <w:p w14:paraId="2C820A75" w14:textId="4B606138" w:rsidR="00903B3D" w:rsidRPr="00593B4F" w:rsidRDefault="00903B3D" w:rsidP="005F2836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18" w:name="_Toc35421212"/>
      <w:r w:rsidRPr="00593B4F">
        <w:rPr>
          <w:rFonts w:ascii="맑은 고딕" w:eastAsia="맑은 고딕" w:hAnsi="맑은 고딕"/>
          <w:sz w:val="20"/>
          <w:lang w:eastAsia="ko-KR"/>
        </w:rPr>
        <w:t xml:space="preserve">세부 </w:t>
      </w:r>
      <w:r w:rsidRPr="00593B4F">
        <w:rPr>
          <w:rFonts w:ascii="맑은 고딕" w:eastAsia="맑은 고딕" w:hAnsi="맑은 고딕" w:hint="eastAsia"/>
          <w:sz w:val="20"/>
          <w:lang w:eastAsia="ko-KR"/>
        </w:rPr>
        <w:t>일정</w:t>
      </w:r>
      <w:bookmarkEnd w:id="118"/>
    </w:p>
    <w:p w14:paraId="13D807CB" w14:textId="48B6E79F" w:rsidR="00903B3D" w:rsidRPr="00593B4F" w:rsidRDefault="00FD14F9" w:rsidP="00903B3D">
      <w:pPr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/>
          <w:noProof/>
          <w:lang w:val="en-US" w:eastAsia="ko-KR"/>
        </w:rPr>
        <w:drawing>
          <wp:inline distT="0" distB="0" distL="0" distR="0" wp14:anchorId="247DA56C" wp14:editId="67B9C661">
            <wp:extent cx="6134100" cy="34480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556" cy="34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0B96" w14:textId="3799A070" w:rsidR="009A1DD8" w:rsidRPr="00593B4F" w:rsidRDefault="009A1DD8" w:rsidP="009A1DD8">
      <w:pPr>
        <w:jc w:val="right"/>
        <w:rPr>
          <w:rFonts w:ascii="맑은 고딕" w:eastAsia="맑은 고딕" w:hAnsi="맑은 고딕"/>
          <w:lang w:val="en-US"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2E7F55">
        <w:rPr>
          <w:rFonts w:ascii="맑은 고딕" w:eastAsia="맑은 고딕" w:hAnsi="맑은 고딕" w:hint="eastAsia"/>
          <w:lang w:eastAsia="ko-KR"/>
        </w:rPr>
        <w:t>세부</w:t>
      </w:r>
      <w:r w:rsidR="00B47652">
        <w:rPr>
          <w:rFonts w:ascii="맑은 고딕" w:eastAsia="맑은 고딕" w:hAnsi="맑은 고딕" w:hint="eastAsia"/>
          <w:lang w:eastAsia="ko-KR"/>
        </w:rPr>
        <w:t xml:space="preserve"> </w:t>
      </w:r>
      <w:r w:rsidR="002E7F55">
        <w:rPr>
          <w:rFonts w:ascii="맑은 고딕" w:eastAsia="맑은 고딕" w:hAnsi="맑은 고딕" w:hint="eastAsia"/>
          <w:lang w:eastAsia="ko-KR"/>
        </w:rPr>
        <w:t xml:space="preserve">일정은 </w:t>
      </w:r>
      <w:r w:rsidRPr="00593B4F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2BF3F4F1" w14:textId="77777777" w:rsidR="001438A6" w:rsidRPr="00593B4F" w:rsidRDefault="008653F5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19" w:name="_Toc35421213"/>
      <w:r w:rsidRPr="00593B4F">
        <w:rPr>
          <w:rFonts w:ascii="맑은 고딕" w:eastAsia="맑은 고딕" w:hAnsi="맑은 고딕"/>
          <w:sz w:val="24"/>
          <w:lang w:val="en-US"/>
        </w:rPr>
        <w:lastRenderedPageBreak/>
        <w:t>프로젝트 산출물</w:t>
      </w:r>
      <w:bookmarkEnd w:id="119"/>
    </w:p>
    <w:p w14:paraId="49087AA5" w14:textId="77777777" w:rsidR="007464AF" w:rsidRPr="00593B4F" w:rsidRDefault="009D44DE" w:rsidP="007464AF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20" w:name="_Toc35421214"/>
      <w:r w:rsidRPr="00593B4F">
        <w:rPr>
          <w:rFonts w:ascii="맑은 고딕" w:eastAsia="맑은 고딕" w:hAnsi="맑은 고딕"/>
          <w:sz w:val="20"/>
          <w:lang w:eastAsia="ko-KR"/>
        </w:rPr>
        <w:t>프로젝트 관리 산출물</w:t>
      </w:r>
      <w:bookmarkEnd w:id="120"/>
    </w:p>
    <w:tbl>
      <w:tblPr>
        <w:tblW w:w="9921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98"/>
        <w:gridCol w:w="1757"/>
        <w:gridCol w:w="1701"/>
        <w:gridCol w:w="4365"/>
      </w:tblGrid>
      <w:tr w:rsidR="007464AF" w:rsidRPr="00593B4F" w14:paraId="37D90A78" w14:textId="77777777" w:rsidTr="00FA18A5">
        <w:trPr>
          <w:trHeight w:val="39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555F583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산출물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B8A02C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산출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 xml:space="preserve"> 수량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E57BF2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전달</w:t>
            </w: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 xml:space="preserve"> 시기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64D0C316" w14:textId="77777777" w:rsidR="007464AF" w:rsidRPr="00593B4F" w:rsidRDefault="007464AF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/>
                <w:b/>
                <w:bCs/>
                <w:szCs w:val="18"/>
                <w:lang w:eastAsia="ko-KR"/>
              </w:rPr>
              <w:t>내역</w:t>
            </w:r>
          </w:p>
        </w:tc>
      </w:tr>
      <w:tr w:rsidR="006B47AE" w:rsidRPr="00593B4F" w14:paraId="5164032B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7184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회의록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69937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별 상이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098AA" w14:textId="1815F3CC" w:rsidR="006B47AE" w:rsidRPr="00593B4F" w:rsidRDefault="006B47AE" w:rsidP="00433FC8">
            <w:pPr>
              <w:ind w:firstLineChars="1" w:firstLine="2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회의 </w:t>
            </w:r>
            <w:r w:rsidR="00B47652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종료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후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AD88C0" w14:textId="77777777" w:rsidR="006B47AE" w:rsidRPr="00593B4F" w:rsidRDefault="006B47AE" w:rsidP="00433FC8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회의 내용,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액션 아이템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등</w:t>
            </w:r>
          </w:p>
        </w:tc>
      </w:tr>
      <w:tr w:rsidR="00431DB1" w:rsidRPr="00593B4F" w14:paraId="7C9A7450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DA6529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이슈 </w:t>
            </w:r>
            <w:r w:rsidR="00837F13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및 리스크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관리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795E2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DD97" w14:textId="77777777" w:rsidR="00431DB1" w:rsidRPr="00593B4F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상시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5A9F35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이슈</w:t>
            </w:r>
            <w:r w:rsidR="00837F13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및 리스크의</w:t>
            </w:r>
            <w:r w:rsidR="007C7AF0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현황,</w:t>
            </w:r>
            <w:r w:rsidR="007C7AF0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="007C7AF0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진행</w:t>
            </w:r>
            <w:r w:rsidR="00837F13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="007C7AF0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상태,</w:t>
            </w:r>
            <w:r w:rsidR="007C7AF0"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="007C7AF0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방안 등</w:t>
            </w:r>
          </w:p>
        </w:tc>
      </w:tr>
      <w:tr w:rsidR="00431DB1" w:rsidRPr="00593B4F" w14:paraId="2249D9D1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D2CE1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593B4F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수행 </w:t>
            </w: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계획서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F8B7B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6BC0F" w14:textId="77777777" w:rsidR="00431DB1" w:rsidRPr="00593B4F" w:rsidRDefault="00431DB1" w:rsidP="00431DB1">
            <w:pPr>
              <w:ind w:firstLineChars="1" w:firstLine="2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계약 시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196524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주요 업무 범위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산출물, 일정,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자원 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등</w:t>
            </w:r>
          </w:p>
        </w:tc>
      </w:tr>
      <w:tr w:rsidR="00431DB1" w:rsidRPr="00593B4F" w14:paraId="36E28C2A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5E233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통합 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WBS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365A3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1760" w14:textId="77777777" w:rsidR="00431DB1" w:rsidRPr="00593B4F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착수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후 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2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주 이내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C08CB3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주요 업무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및 일정</w:t>
            </w:r>
          </w:p>
        </w:tc>
      </w:tr>
      <w:tr w:rsidR="00431DB1" w:rsidRPr="00593B4F" w14:paraId="600F3269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27F8A2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593B4F">
              <w:rPr>
                <w:rFonts w:ascii="맑은 고딕" w:eastAsia="맑은 고딕" w:hAnsi="맑은 고딕"/>
                <w:szCs w:val="18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중간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보고서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1C5F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F20DC" w14:textId="77777777" w:rsidR="00431DB1" w:rsidRPr="00593B4F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설계 완료 후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BC622E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프로젝트 진척 사항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및 분석/설계 내역 등</w:t>
            </w:r>
          </w:p>
        </w:tc>
      </w:tr>
      <w:tr w:rsidR="00431DB1" w:rsidRPr="00593B4F" w14:paraId="1A1B742A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DCCB9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프로젝트</w:t>
            </w:r>
            <w:proofErr w:type="spellEnd"/>
            <w:r w:rsidRPr="00593B4F">
              <w:rPr>
                <w:rFonts w:ascii="맑은 고딕" w:eastAsia="맑은 고딕" w:hAnsi="맑은 고딕"/>
                <w:szCs w:val="18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종료 </w:t>
            </w:r>
            <w:proofErr w:type="spellStart"/>
            <w:r w:rsidRPr="00593B4F">
              <w:rPr>
                <w:rFonts w:ascii="맑은 고딕" w:eastAsia="맑은 고딕" w:hAnsi="맑은 고딕"/>
                <w:szCs w:val="18"/>
              </w:rPr>
              <w:t>보고서</w:t>
            </w:r>
            <w:proofErr w:type="spellEnd"/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3A23C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3A725" w14:textId="77777777" w:rsidR="00431DB1" w:rsidRPr="00593B4F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프로젝트 완료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시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BD01DFF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프로젝트 결과</w:t>
            </w:r>
          </w:p>
        </w:tc>
      </w:tr>
      <w:tr w:rsidR="00431DB1" w:rsidRPr="00593B4F" w14:paraId="419C7B8B" w14:textId="77777777" w:rsidTr="00837F13">
        <w:trPr>
          <w:trHeight w:val="227"/>
        </w:trPr>
        <w:tc>
          <w:tcPr>
            <w:tcW w:w="2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42F66" w14:textId="5EC8C670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주간</w:t>
            </w:r>
            <w:r w:rsidR="00B47652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보고서</w:t>
            </w:r>
          </w:p>
        </w:tc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B221E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>1부/1매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88602" w14:textId="77777777" w:rsidR="00431DB1" w:rsidRPr="00593B4F" w:rsidRDefault="00431DB1" w:rsidP="00431DB1">
            <w:pPr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매주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F9BB8B" w14:textId="77777777" w:rsidR="00431DB1" w:rsidRPr="00593B4F" w:rsidRDefault="00431DB1" w:rsidP="00431DB1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주간 업무계획 대비 실적,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차주 계획 등</w:t>
            </w:r>
          </w:p>
        </w:tc>
      </w:tr>
    </w:tbl>
    <w:p w14:paraId="2B3C583E" w14:textId="26876924" w:rsidR="007464AF" w:rsidRDefault="007464AF" w:rsidP="007464AF">
      <w:pPr>
        <w:rPr>
          <w:rFonts w:ascii="맑은 고딕" w:eastAsia="맑은 고딕" w:hAnsi="맑은 고딕"/>
          <w:lang w:eastAsia="ko-KR"/>
        </w:rPr>
      </w:pPr>
    </w:p>
    <w:p w14:paraId="45121DB6" w14:textId="11C4BD19" w:rsidR="0092144B" w:rsidRPr="00D22144" w:rsidRDefault="00D22144" w:rsidP="00D22144">
      <w:pPr>
        <w:pStyle w:val="Numberedlist22"/>
        <w:tabs>
          <w:tab w:val="num" w:pos="1777"/>
        </w:tabs>
        <w:rPr>
          <w:rFonts w:ascii="맑은 고딕" w:eastAsia="맑은 고딕" w:hAnsi="맑은 고딕"/>
          <w:sz w:val="20"/>
          <w:lang w:eastAsia="ko-KR"/>
        </w:rPr>
      </w:pPr>
      <w:bookmarkStart w:id="121" w:name="_Toc35421215"/>
      <w:r w:rsidRPr="00593B4F">
        <w:rPr>
          <w:rFonts w:ascii="맑은 고딕" w:eastAsia="맑은 고딕" w:hAnsi="맑은 고딕"/>
          <w:sz w:val="20"/>
          <w:lang w:eastAsia="ko-KR"/>
        </w:rPr>
        <w:t xml:space="preserve">프로젝트 </w:t>
      </w:r>
      <w:r>
        <w:rPr>
          <w:rFonts w:ascii="맑은 고딕" w:eastAsia="맑은 고딕" w:hAnsi="맑은 고딕" w:hint="eastAsia"/>
          <w:sz w:val="20"/>
          <w:lang w:eastAsia="ko-KR"/>
        </w:rPr>
        <w:t>단계별</w:t>
      </w:r>
      <w:r w:rsidRPr="00593B4F">
        <w:rPr>
          <w:rFonts w:ascii="맑은 고딕" w:eastAsia="맑은 고딕" w:hAnsi="맑은 고딕"/>
          <w:sz w:val="20"/>
          <w:lang w:eastAsia="ko-KR"/>
        </w:rPr>
        <w:t xml:space="preserve"> 산출물</w:t>
      </w:r>
      <w:bookmarkStart w:id="122" w:name="_Toc468173812"/>
      <w:bookmarkStart w:id="123" w:name="_Toc33341881"/>
      <w:bookmarkStart w:id="124" w:name="_Toc420242799"/>
      <w:bookmarkStart w:id="125" w:name="_Toc420375108"/>
      <w:bookmarkStart w:id="126" w:name="_Toc421437348"/>
      <w:bookmarkStart w:id="127" w:name="_Toc421437511"/>
      <w:bookmarkStart w:id="128" w:name="_Toc426940561"/>
      <w:bookmarkStart w:id="129" w:name="_Toc427140629"/>
      <w:bookmarkStart w:id="130" w:name="_Toc429212837"/>
      <w:bookmarkStart w:id="131" w:name="_Toc429212998"/>
      <w:bookmarkStart w:id="132" w:name="_Toc429492958"/>
      <w:bookmarkStart w:id="133" w:name="_Toc468173815"/>
      <w:bookmarkStart w:id="134" w:name="_Toc420242802"/>
      <w:bookmarkStart w:id="135" w:name="_Toc420375111"/>
      <w:bookmarkStart w:id="136" w:name="_Toc421437351"/>
      <w:bookmarkStart w:id="137" w:name="_Toc421437514"/>
      <w:bookmarkStart w:id="138" w:name="_Toc426940564"/>
      <w:bookmarkStart w:id="139" w:name="_Toc427140632"/>
      <w:bookmarkStart w:id="140" w:name="_Toc429212840"/>
      <w:bookmarkStart w:id="141" w:name="_Toc429213001"/>
      <w:bookmarkStart w:id="142" w:name="_Toc429492961"/>
      <w:bookmarkEnd w:id="38"/>
      <w:bookmarkEnd w:id="121"/>
    </w:p>
    <w:tbl>
      <w:tblPr>
        <w:tblW w:w="10093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34"/>
        <w:gridCol w:w="6417"/>
        <w:gridCol w:w="2042"/>
      </w:tblGrid>
      <w:tr w:rsidR="0092144B" w:rsidRPr="00593B4F" w14:paraId="36F60644" w14:textId="77777777" w:rsidTr="00576357">
        <w:trPr>
          <w:trHeight w:val="397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30AAB21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단계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53ECED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산출물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4DB51511" w14:textId="77777777" w:rsidR="0092144B" w:rsidRPr="00593B4F" w:rsidRDefault="0092144B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szCs w:val="18"/>
                <w:lang w:eastAsia="ko-KR"/>
              </w:rPr>
              <w:t>승인 시기</w:t>
            </w:r>
          </w:p>
        </w:tc>
      </w:tr>
      <w:tr w:rsidR="0092144B" w:rsidRPr="00593B4F" w14:paraId="6100C6B7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5B376C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분석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9E01C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요구사항 정의서</w:t>
            </w:r>
          </w:p>
          <w:p w14:paraId="75C75CA6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현행 시스템 분석서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3A3B45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분석 단계 완료 시</w:t>
            </w:r>
          </w:p>
        </w:tc>
      </w:tr>
      <w:tr w:rsidR="0092144B" w:rsidRPr="00593B4F" w14:paraId="5579E74B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D45609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설계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58543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화면 시안</w:t>
            </w:r>
          </w:p>
          <w:p w14:paraId="7F064E0D" w14:textId="070FC6B3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화면/기능 설계서</w:t>
            </w:r>
            <w:r w:rsidR="00576357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(변경/추가된 사항에 한함)</w:t>
            </w:r>
          </w:p>
          <w:p w14:paraId="03467FBF" w14:textId="6239B5CB" w:rsidR="0035349D" w:rsidRPr="00593B4F" w:rsidRDefault="0035349D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메뉴 구조도</w:t>
            </w:r>
          </w:p>
          <w:p w14:paraId="2FED4C86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시스템 구성도</w:t>
            </w:r>
          </w:p>
          <w:p w14:paraId="3D9D77A3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테이블 정의서(변경/추가된 사항에 한함)</w:t>
            </w:r>
          </w:p>
          <w:p w14:paraId="5D038294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인터페이스 설계서</w:t>
            </w:r>
          </w:p>
          <w:p w14:paraId="6AB543DA" w14:textId="77777777" w:rsidR="0092144B" w:rsidRPr="00593B4F" w:rsidRDefault="00576357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마이그레이션 </w:t>
            </w:r>
            <w:r w:rsidR="0092144B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매핑 정의서(테이블, 칼럼)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6F8E51A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설계</w:t>
            </w:r>
            <w:r w:rsidRPr="00593B4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완료 후</w:t>
            </w:r>
          </w:p>
        </w:tc>
      </w:tr>
      <w:tr w:rsidR="0092144B" w:rsidRPr="00593B4F" w14:paraId="7663A7D0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B01B6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개발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D784F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프로그램 소스</w:t>
            </w:r>
          </w:p>
          <w:p w14:paraId="31AD5CB2" w14:textId="752DF2AB" w:rsidR="0092144B" w:rsidRPr="00593B4F" w:rsidRDefault="0092144B" w:rsidP="00347B99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단위테스트 </w:t>
            </w:r>
            <w:r w:rsidR="00347B99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케이스</w:t>
            </w:r>
            <w:r w:rsidR="00D812C6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r w:rsidR="00D812C6">
              <w:rPr>
                <w:rFonts w:ascii="맑은 고딕" w:eastAsia="맑은 고딕" w:hAnsi="맑은 고딕" w:hint="eastAsia"/>
                <w:sz w:val="18"/>
                <w:szCs w:val="18"/>
              </w:rPr>
              <w:t>결</w:t>
            </w: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과서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C9E504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개발 완료 후</w:t>
            </w:r>
          </w:p>
        </w:tc>
      </w:tr>
      <w:tr w:rsidR="0092144B" w:rsidRPr="00593B4F" w14:paraId="01354C92" w14:textId="77777777" w:rsidTr="00576357">
        <w:trPr>
          <w:trHeight w:val="283"/>
        </w:trPr>
        <w:tc>
          <w:tcPr>
            <w:tcW w:w="1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29BCD6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이행</w:t>
            </w:r>
          </w:p>
        </w:tc>
        <w:tc>
          <w:tcPr>
            <w:tcW w:w="6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E5BB3" w14:textId="118E9996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통합테스트 </w:t>
            </w:r>
            <w:r w:rsidR="00347B99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시나리오</w:t>
            </w:r>
            <w:r w:rsidR="00347B99" w:rsidRPr="00593B4F">
              <w:rPr>
                <w:rFonts w:ascii="맑은 고딕" w:eastAsia="맑은 고딕" w:hAnsi="맑은 고딕"/>
                <w:sz w:val="18"/>
                <w:szCs w:val="18"/>
              </w:rPr>
              <w:t>/</w:t>
            </w: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결과서</w:t>
            </w:r>
          </w:p>
          <w:p w14:paraId="0750A278" w14:textId="15853367" w:rsidR="00B72042" w:rsidRPr="00593B4F" w:rsidRDefault="00B72042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오류</w:t>
            </w:r>
            <w:r w:rsidR="0035349D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관리대장</w:t>
            </w:r>
          </w:p>
          <w:p w14:paraId="3B75912A" w14:textId="7EFD57C0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사용자/ </w:t>
            </w:r>
            <w:r w:rsidR="007F7163">
              <w:rPr>
                <w:rFonts w:ascii="맑은 고딕" w:eastAsia="맑은 고딕" w:hAnsi="맑은 고딕" w:hint="eastAsia"/>
                <w:sz w:val="18"/>
                <w:szCs w:val="18"/>
              </w:rPr>
              <w:t>관</w:t>
            </w: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리자 매뉴얼</w:t>
            </w:r>
          </w:p>
          <w:p w14:paraId="284EBB3F" w14:textId="77777777" w:rsidR="00B72042" w:rsidRPr="00593B4F" w:rsidRDefault="00576357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마이그레이션</w:t>
            </w:r>
            <w:r w:rsidR="00B72042" w:rsidRPr="00593B4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결과서</w:t>
            </w:r>
          </w:p>
          <w:p w14:paraId="6F722232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이행 계획서</w:t>
            </w:r>
          </w:p>
          <w:p w14:paraId="0896CEDB" w14:textId="77777777" w:rsidR="0092144B" w:rsidRPr="00593B4F" w:rsidRDefault="0092144B" w:rsidP="00280944">
            <w:pPr>
              <w:pStyle w:val="af9"/>
              <w:wordWrap/>
              <w:spacing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검수확인서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8A503F" w14:textId="77777777" w:rsidR="0092144B" w:rsidRPr="00593B4F" w:rsidRDefault="0092144B" w:rsidP="007464AF">
            <w:pPr>
              <w:pStyle w:val="af9"/>
              <w:wordWrap/>
              <w:spacing w:line="240" w:lineRule="auto"/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 w:val="18"/>
                <w:szCs w:val="18"/>
              </w:rPr>
              <w:t>완료 보고 시</w:t>
            </w:r>
          </w:p>
        </w:tc>
      </w:tr>
    </w:tbl>
    <w:bookmarkEnd w:id="122"/>
    <w:bookmarkEnd w:id="123"/>
    <w:p w14:paraId="74C71BAF" w14:textId="5BC30DAF" w:rsidR="00FF4D59" w:rsidRPr="002E7F55" w:rsidRDefault="002E7F55" w:rsidP="002E7F55">
      <w:pPr>
        <w:ind w:left="2851" w:right="-12"/>
        <w:jc w:val="right"/>
        <w:rPr>
          <w:rFonts w:ascii="맑은 고딕" w:eastAsia="맑은 고딕" w:hAnsi="맑은 고딕"/>
          <w:lang w:eastAsia="ko-KR"/>
        </w:rPr>
      </w:pPr>
      <w:r w:rsidRPr="002E7F55">
        <w:rPr>
          <w:rFonts w:ascii="맑은 고딕" w:eastAsia="맑은 고딕" w:hAnsi="맑은 고딕" w:hint="eastAsia"/>
          <w:lang w:eastAsia="ko-KR"/>
        </w:rPr>
        <w:t>*</w:t>
      </w:r>
      <w:r w:rsidRPr="002E7F55">
        <w:rPr>
          <w:rFonts w:ascii="맑은 고딕" w:eastAsia="맑은 고딕" w:hAnsi="맑은 고딕"/>
          <w:lang w:eastAsia="ko-KR"/>
        </w:rPr>
        <w:t xml:space="preserve"> </w:t>
      </w:r>
      <w:r>
        <w:rPr>
          <w:rFonts w:ascii="맑은 고딕" w:eastAsia="맑은 고딕" w:hAnsi="맑은 고딕" w:hint="eastAsia"/>
          <w:lang w:eastAsia="ko-KR"/>
        </w:rPr>
        <w:t xml:space="preserve">산출물은 </w:t>
      </w:r>
      <w:r w:rsidRPr="002E7F55">
        <w:rPr>
          <w:rFonts w:ascii="맑은 고딕" w:eastAsia="맑은 고딕" w:hAnsi="맑은 고딕" w:hint="eastAsia"/>
          <w:lang w:eastAsia="ko-KR"/>
        </w:rPr>
        <w:t>협의 후 변경될 수 있음</w:t>
      </w:r>
    </w:p>
    <w:p w14:paraId="157DED95" w14:textId="3216E7F0" w:rsidR="006C671D" w:rsidRDefault="006C671D" w:rsidP="006C671D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43" w:name="_Toc35421216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 xml:space="preserve">사업수행 세부 </w:t>
      </w:r>
      <w:r w:rsidR="00107D9D">
        <w:rPr>
          <w:rFonts w:ascii="맑은 고딕" w:eastAsia="맑은 고딕" w:hAnsi="맑은 고딕" w:hint="eastAsia"/>
          <w:sz w:val="24"/>
          <w:lang w:val="en-US"/>
        </w:rPr>
        <w:t>일정</w:t>
      </w:r>
      <w:bookmarkEnd w:id="143"/>
      <w:r w:rsidRPr="00593B4F">
        <w:rPr>
          <w:rFonts w:ascii="맑은 고딕" w:eastAsia="맑은 고딕" w:hAnsi="맑은 고딕" w:hint="eastAsia"/>
          <w:sz w:val="24"/>
          <w:lang w:val="en-US"/>
        </w:rPr>
        <w:t xml:space="preserve"> </w:t>
      </w:r>
    </w:p>
    <w:p w14:paraId="004035B5" w14:textId="113A7E99" w:rsidR="00107D9D" w:rsidRPr="00107D9D" w:rsidRDefault="00107D9D" w:rsidP="00107D9D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44" w:name="_Toc35421217"/>
      <w:r>
        <w:rPr>
          <w:rFonts w:ascii="맑은 고딕" w:eastAsia="맑은 고딕" w:hAnsi="맑은 고딕" w:hint="eastAsia"/>
          <w:sz w:val="20"/>
          <w:lang w:eastAsia="ko-KR"/>
        </w:rPr>
        <w:t>사업수행 단계별 일정</w:t>
      </w:r>
      <w:bookmarkEnd w:id="144"/>
    </w:p>
    <w:tbl>
      <w:tblPr>
        <w:tblW w:w="10093" w:type="dxa"/>
        <w:tblBorders>
          <w:top w:val="single" w:sz="4" w:space="0" w:color="000000" w:themeColor="text1"/>
          <w:bottom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51"/>
        <w:gridCol w:w="2019"/>
        <w:gridCol w:w="5623"/>
      </w:tblGrid>
      <w:tr w:rsidR="006C671D" w:rsidRPr="00593B4F" w14:paraId="1BF86672" w14:textId="77777777" w:rsidTr="00590238">
        <w:trPr>
          <w:trHeight w:val="397"/>
        </w:trPr>
        <w:tc>
          <w:tcPr>
            <w:tcW w:w="2451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102674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일정</w:t>
            </w:r>
          </w:p>
        </w:tc>
        <w:tc>
          <w:tcPr>
            <w:tcW w:w="2019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9FE1E4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D9D9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A9D90B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bCs/>
                <w:lang w:val="en-US" w:eastAsia="ko-KR"/>
              </w:rPr>
              <w:t>단계별 수행 내용</w:t>
            </w:r>
          </w:p>
        </w:tc>
      </w:tr>
      <w:tr w:rsidR="006C671D" w:rsidRPr="00593B4F" w14:paraId="54081B41" w14:textId="77777777" w:rsidTr="00590238">
        <w:trPr>
          <w:trHeight w:val="850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7EE92D" w14:textId="23FD80DB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.0</w:t>
            </w:r>
            <w:r w:rsidR="004F218E">
              <w:rPr>
                <w:rFonts w:ascii="맑은 고딕" w:eastAsia="맑은 고딕" w:hAnsi="맑은 고딕"/>
                <w:bCs/>
                <w:lang w:val="en-US" w:eastAsia="ko-KR"/>
              </w:rPr>
              <w:t>4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4F218E">
              <w:rPr>
                <w:rFonts w:ascii="맑은 고딕" w:eastAsia="맑은 고딕" w:hAnsi="맑은 고딕"/>
                <w:bCs/>
                <w:lang w:val="en-US" w:eastAsia="ko-KR"/>
              </w:rPr>
              <w:t>1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~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.0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4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08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C41AF2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착수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4A8736" w14:textId="77777777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착수</w:t>
            </w:r>
          </w:p>
          <w:p w14:paraId="1231FF88" w14:textId="77777777" w:rsidR="00560EBB" w:rsidRPr="00593B4F" w:rsidRDefault="00560EBB" w:rsidP="0087180D">
            <w:pPr>
              <w:numPr>
                <w:ilvl w:val="0"/>
                <w:numId w:val="7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계획 수립</w:t>
            </w:r>
          </w:p>
          <w:p w14:paraId="2324C0E0" w14:textId="77777777" w:rsidR="006C671D" w:rsidRPr="00593B4F" w:rsidRDefault="00560EBB" w:rsidP="0087180D">
            <w:pPr>
              <w:numPr>
                <w:ilvl w:val="0"/>
                <w:numId w:val="7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Kick-Off</w:t>
            </w:r>
          </w:p>
        </w:tc>
      </w:tr>
      <w:tr w:rsidR="006C671D" w:rsidRPr="00593B4F" w14:paraId="261D600E" w14:textId="77777777" w:rsidTr="00590238">
        <w:trPr>
          <w:trHeight w:val="1231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0A6A33" w14:textId="42679027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560EBB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4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06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~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5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701E47">
              <w:rPr>
                <w:rFonts w:ascii="맑은 고딕" w:eastAsia="맑은 고딕" w:hAnsi="맑은 고딕"/>
                <w:bCs/>
                <w:lang w:val="en-US" w:eastAsia="ko-KR"/>
              </w:rPr>
              <w:t>22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898FB58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분석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/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설계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EF507C" w14:textId="77777777" w:rsidR="006C671D" w:rsidRPr="00593B4F" w:rsidRDefault="00083932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범위 및 요구사항 </w:t>
            </w:r>
            <w:r w:rsidR="004C4CD9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수집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및 통합</w:t>
            </w:r>
          </w:p>
          <w:p w14:paraId="2AEF8601" w14:textId="77777777" w:rsidR="006C671D" w:rsidRPr="00593B4F" w:rsidRDefault="00083932" w:rsidP="0087180D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각 항목별 요구사항 취합</w:t>
            </w:r>
          </w:p>
          <w:p w14:paraId="41F4AFDA" w14:textId="77777777" w:rsidR="0085426F" w:rsidRPr="00593B4F" w:rsidRDefault="0085426F" w:rsidP="0087180D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 xml:space="preserve">요구사항 </w:t>
            </w:r>
            <w:r w:rsidRPr="00593B4F">
              <w:rPr>
                <w:rFonts w:ascii="맑은 고딕" w:eastAsia="맑은 고딕" w:hAnsi="맑은 고딕"/>
                <w:lang w:val="en-US" w:eastAsia="ko-KR"/>
              </w:rPr>
              <w:t xml:space="preserve">/ </w:t>
            </w: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G</w:t>
            </w:r>
            <w:r w:rsidRPr="00593B4F">
              <w:rPr>
                <w:rFonts w:ascii="맑은 고딕" w:eastAsia="맑은 고딕" w:hAnsi="맑은 고딕"/>
                <w:lang w:val="en-US" w:eastAsia="ko-KR"/>
              </w:rPr>
              <w:t xml:space="preserve">AP </w:t>
            </w: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분석</w:t>
            </w:r>
          </w:p>
          <w:p w14:paraId="630B0FB7" w14:textId="77777777" w:rsidR="00083932" w:rsidRPr="00593B4F" w:rsidRDefault="00083932" w:rsidP="00F31749">
            <w:pPr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포탈 및 그룹웨어 구성</w:t>
            </w:r>
          </w:p>
          <w:p w14:paraId="3A66D14C" w14:textId="77777777" w:rsidR="00083932" w:rsidRPr="00593B4F" w:rsidRDefault="00083932" w:rsidP="0087180D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화면 시안 </w:t>
            </w:r>
            <w:r w:rsidR="0085426F" w:rsidRPr="00593B4F">
              <w:rPr>
                <w:rFonts w:ascii="맑은 고딕" w:eastAsia="맑은 고딕" w:hAnsi="맑은 고딕"/>
                <w:bCs/>
                <w:lang w:val="en-US" w:eastAsia="ko-KR"/>
              </w:rPr>
              <w:t>/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메뉴 체계 </w:t>
            </w:r>
            <w:r w:rsidR="0085426F" w:rsidRPr="00593B4F">
              <w:rPr>
                <w:rFonts w:ascii="맑은 고딕" w:eastAsia="맑은 고딕" w:hAnsi="맑은 고딕"/>
                <w:bCs/>
                <w:lang w:val="en-US" w:eastAsia="ko-KR"/>
              </w:rPr>
              <w:t>/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권한 구성</w:t>
            </w:r>
          </w:p>
          <w:p w14:paraId="15782714" w14:textId="77777777" w:rsidR="00083932" w:rsidRPr="00593B4F" w:rsidRDefault="00083932" w:rsidP="00F31749">
            <w:pPr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시스템 별 기능 설계</w:t>
            </w:r>
          </w:p>
          <w:p w14:paraId="3D7FF545" w14:textId="77777777" w:rsidR="00083932" w:rsidRPr="00593B4F" w:rsidRDefault="00083932" w:rsidP="0087180D">
            <w:pPr>
              <w:numPr>
                <w:ilvl w:val="0"/>
                <w:numId w:val="8"/>
              </w:numPr>
              <w:ind w:hanging="159"/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화면 및 기능 설계,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인터페이스 설계,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테이블 설계</w:t>
            </w:r>
          </w:p>
          <w:p w14:paraId="70F12B16" w14:textId="77777777" w:rsidR="0085426F" w:rsidRPr="00593B4F" w:rsidRDefault="009737E2" w:rsidP="0085426F">
            <w:pPr>
              <w:rPr>
                <w:rFonts w:ascii="맑은 고딕" w:eastAsia="맑은 고딕" w:hAnsi="맑은 고딕"/>
                <w:bCs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시스템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/ </w:t>
            </w:r>
            <w:r w:rsidR="0085426F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인프라 설계</w:t>
            </w:r>
          </w:p>
          <w:p w14:paraId="6F0ECEB8" w14:textId="77777777" w:rsidR="00F31749" w:rsidRPr="00593B4F" w:rsidRDefault="00083932" w:rsidP="00083932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패키지 배포 및 개발환경 구성</w:t>
            </w:r>
          </w:p>
        </w:tc>
      </w:tr>
      <w:tr w:rsidR="006C671D" w:rsidRPr="00593B4F" w14:paraId="0FDBEA28" w14:textId="77777777" w:rsidTr="00590238">
        <w:trPr>
          <w:trHeight w:val="545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FAD2A0" w14:textId="32E137D3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560EBB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5</w:t>
            </w:r>
            <w:r w:rsidR="00E762F9">
              <w:rPr>
                <w:rFonts w:ascii="맑은 고딕" w:eastAsia="맑은 고딕" w:hAnsi="맑은 고딕"/>
                <w:bCs/>
                <w:lang w:val="en-US" w:eastAsia="ko-KR"/>
              </w:rPr>
              <w:t>.18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~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B71778">
              <w:rPr>
                <w:rFonts w:ascii="맑은 고딕" w:eastAsia="맑은 고딕" w:hAnsi="맑은 고딕"/>
                <w:bCs/>
                <w:lang w:val="en-US" w:eastAsia="ko-KR"/>
              </w:rPr>
              <w:t>7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24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6F2049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개발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6367A65" w14:textId="77777777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구현/구성 완료</w:t>
            </w:r>
          </w:p>
          <w:p w14:paraId="4302416B" w14:textId="77777777" w:rsidR="006C671D" w:rsidRPr="00593B4F" w:rsidRDefault="006C671D" w:rsidP="0087180D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기본 솔루션 커스터마이징 </w:t>
            </w:r>
          </w:p>
          <w:p w14:paraId="48947FB6" w14:textId="77777777" w:rsidR="006C671D" w:rsidRPr="00593B4F" w:rsidRDefault="006C671D" w:rsidP="0087180D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추가 커스터마이징 설계 및 구현</w:t>
            </w:r>
          </w:p>
          <w:p w14:paraId="03F43ACB" w14:textId="77777777" w:rsidR="006C671D" w:rsidRPr="00593B4F" w:rsidRDefault="006C671D" w:rsidP="0087180D">
            <w:pPr>
              <w:numPr>
                <w:ilvl w:val="0"/>
                <w:numId w:val="9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단위 테스트 계획 및 실행</w:t>
            </w:r>
          </w:p>
          <w:p w14:paraId="4B8030C6" w14:textId="77777777" w:rsidR="00083932" w:rsidRPr="00593B4F" w:rsidRDefault="00083932" w:rsidP="00083932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lang w:val="en-US" w:eastAsia="ko-KR"/>
              </w:rPr>
              <w:t>운영환경 준비</w:t>
            </w:r>
          </w:p>
        </w:tc>
      </w:tr>
      <w:tr w:rsidR="006C671D" w:rsidRPr="00593B4F" w14:paraId="52E91E2E" w14:textId="77777777" w:rsidTr="00590238">
        <w:trPr>
          <w:trHeight w:val="937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B2CC4A" w14:textId="09B16718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B71778">
              <w:rPr>
                <w:rFonts w:ascii="맑은 고딕" w:eastAsia="맑은 고딕" w:hAnsi="맑은 고딕"/>
                <w:bCs/>
                <w:lang w:val="en-US" w:eastAsia="ko-KR"/>
              </w:rPr>
              <w:t>7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27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~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B71778">
              <w:rPr>
                <w:rFonts w:ascii="맑은 고딕" w:eastAsia="맑은 고딕" w:hAnsi="맑은 고딕"/>
                <w:bCs/>
                <w:lang w:val="en-US"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21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53D880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테스트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A56105" w14:textId="77777777" w:rsidR="006C671D" w:rsidRPr="00593B4F" w:rsidRDefault="00D55FFA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구현 검증</w:t>
            </w:r>
          </w:p>
          <w:p w14:paraId="2287E857" w14:textId="77777777" w:rsidR="006C671D" w:rsidRPr="00593B4F" w:rsidRDefault="006C671D" w:rsidP="0087180D">
            <w:pPr>
              <w:numPr>
                <w:ilvl w:val="0"/>
                <w:numId w:val="10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통합 테스트 계획 및 실행</w:t>
            </w:r>
          </w:p>
        </w:tc>
      </w:tr>
      <w:tr w:rsidR="006C671D" w:rsidRPr="00593B4F" w14:paraId="753BD556" w14:textId="77777777" w:rsidTr="00590238">
        <w:trPr>
          <w:trHeight w:val="1272"/>
        </w:trPr>
        <w:tc>
          <w:tcPr>
            <w:tcW w:w="2451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37BCFA" w14:textId="39659E00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E85E96" w:rsidRPr="00593B4F">
              <w:rPr>
                <w:rFonts w:ascii="맑은 고딕" w:eastAsia="맑은 고딕" w:hAnsi="맑은 고딕"/>
                <w:bCs/>
                <w:lang w:val="en-US" w:eastAsia="ko-KR"/>
              </w:rPr>
              <w:t>0</w:t>
            </w:r>
            <w:r w:rsidR="00B71778">
              <w:rPr>
                <w:rFonts w:ascii="맑은 고딕" w:eastAsia="맑은 고딕" w:hAnsi="맑은 고딕"/>
                <w:bCs/>
                <w:lang w:val="en-US" w:eastAsia="ko-KR"/>
              </w:rPr>
              <w:t>8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24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/>
                <w:bCs/>
                <w:lang w:val="en-US" w:eastAsia="ko-KR"/>
              </w:rPr>
              <w:t>~</w:t>
            </w:r>
            <w:r w:rsidR="00123873" w:rsidRPr="00593B4F">
              <w:rPr>
                <w:rFonts w:ascii="맑은 고딕" w:eastAsia="맑은 고딕" w:hAnsi="맑은 고딕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20</w:t>
            </w:r>
            <w:r w:rsidR="00D03720" w:rsidRPr="00593B4F">
              <w:rPr>
                <w:rFonts w:ascii="맑은 고딕" w:eastAsia="맑은 고딕" w:hAnsi="맑은 고딕"/>
                <w:bCs/>
                <w:lang w:val="en-US" w:eastAsia="ko-KR"/>
              </w:rPr>
              <w:t>20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.0</w:t>
            </w:r>
            <w:r w:rsidR="00CE2350">
              <w:rPr>
                <w:rFonts w:ascii="맑은 고딕" w:eastAsia="맑은 고딕" w:hAnsi="맑은 고딕"/>
                <w:bCs/>
                <w:lang w:val="en-US" w:eastAsia="ko-KR"/>
              </w:rPr>
              <w:t>9.30</w:t>
            </w:r>
          </w:p>
        </w:tc>
        <w:tc>
          <w:tcPr>
            <w:tcW w:w="2019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599CBB" w14:textId="77777777" w:rsidR="006C671D" w:rsidRPr="00593B4F" w:rsidRDefault="006C671D" w:rsidP="00233E5B">
            <w:pPr>
              <w:jc w:val="center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이행</w:t>
            </w:r>
            <w:r w:rsidR="00091677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단계</w:t>
            </w:r>
          </w:p>
        </w:tc>
        <w:tc>
          <w:tcPr>
            <w:tcW w:w="5623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DEB0EF" w14:textId="77777777" w:rsidR="006C671D" w:rsidRPr="00593B4F" w:rsidRDefault="006C671D" w:rsidP="00233E5B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시스템 오픈</w:t>
            </w:r>
          </w:p>
          <w:p w14:paraId="6336BC87" w14:textId="77777777" w:rsidR="006C671D" w:rsidRPr="00593B4F" w:rsidRDefault="006C671D" w:rsidP="0087180D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이행 계획 및 오픈 실행</w:t>
            </w:r>
          </w:p>
          <w:p w14:paraId="45EB830D" w14:textId="77777777" w:rsidR="006C671D" w:rsidRPr="00593B4F" w:rsidRDefault="00F31749" w:rsidP="0087180D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 xml:space="preserve">사용자 교육 및 </w:t>
            </w:r>
            <w:r w:rsidR="006C671D"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안정화 지원</w:t>
            </w:r>
          </w:p>
          <w:p w14:paraId="770F54CC" w14:textId="77777777" w:rsidR="00F31749" w:rsidRPr="00593B4F" w:rsidRDefault="00F31749" w:rsidP="00F31749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프로젝트 종료</w:t>
            </w:r>
          </w:p>
          <w:p w14:paraId="22351677" w14:textId="77777777" w:rsidR="00F31749" w:rsidRPr="00593B4F" w:rsidRDefault="00F31749" w:rsidP="0087180D">
            <w:pPr>
              <w:numPr>
                <w:ilvl w:val="0"/>
                <w:numId w:val="11"/>
              </w:numPr>
              <w:ind w:hanging="159"/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산출물 제출 및 검수 완료</w:t>
            </w:r>
          </w:p>
          <w:p w14:paraId="69AB8C8C" w14:textId="77777777" w:rsidR="009737E2" w:rsidRPr="00593B4F" w:rsidRDefault="009737E2" w:rsidP="009737E2">
            <w:pPr>
              <w:rPr>
                <w:rFonts w:ascii="맑은 고딕" w:eastAsia="맑은 고딕" w:hAnsi="맑은 고딕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lang w:val="en-US" w:eastAsia="ko-KR"/>
              </w:rPr>
              <w:t>인수인계</w:t>
            </w:r>
          </w:p>
        </w:tc>
      </w:tr>
    </w:tbl>
    <w:p w14:paraId="13743576" w14:textId="4C85A494" w:rsidR="006C671D" w:rsidRPr="00593B4F" w:rsidRDefault="00590238" w:rsidP="002E7F55">
      <w:pPr>
        <w:jc w:val="right"/>
        <w:rPr>
          <w:rFonts w:ascii="맑은 고딕" w:eastAsia="맑은 고딕" w:hAnsi="맑은 고딕"/>
          <w:lang w:val="en-US"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="0087180D" w:rsidRPr="00593B4F">
        <w:rPr>
          <w:rFonts w:ascii="맑은 고딕" w:eastAsia="맑은 고딕" w:hAnsi="맑은 고딕" w:hint="eastAsia"/>
          <w:lang w:eastAsia="ko-KR"/>
        </w:rPr>
        <w:t xml:space="preserve">세부일정은 협의 후 </w:t>
      </w:r>
      <w:r w:rsidRPr="00593B4F">
        <w:rPr>
          <w:rFonts w:ascii="맑은 고딕" w:eastAsia="맑은 고딕" w:hAnsi="맑은 고딕" w:hint="eastAsia"/>
          <w:lang w:eastAsia="ko-KR"/>
        </w:rPr>
        <w:t>변경될 수 있음</w:t>
      </w:r>
    </w:p>
    <w:p w14:paraId="6C33B506" w14:textId="77777777" w:rsidR="000D5FEE" w:rsidRPr="00593B4F" w:rsidRDefault="000D5FEE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 w:eastAsia="ko-KR"/>
        </w:rPr>
        <w:br w:type="page"/>
      </w:r>
    </w:p>
    <w:p w14:paraId="16B49A1F" w14:textId="77777777" w:rsidR="0098798F" w:rsidRPr="00593B4F" w:rsidRDefault="0098798F" w:rsidP="0098798F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45" w:name="_Toc35421218"/>
      <w:r w:rsidRPr="00593B4F">
        <w:rPr>
          <w:rFonts w:ascii="맑은 고딕" w:eastAsia="맑은 고딕" w:hAnsi="맑은 고딕"/>
          <w:sz w:val="24"/>
          <w:lang w:val="en-US"/>
        </w:rPr>
        <w:lastRenderedPageBreak/>
        <w:t xml:space="preserve">의사 </w:t>
      </w:r>
      <w:r w:rsidRPr="00593B4F">
        <w:rPr>
          <w:rFonts w:ascii="맑은 고딕" w:eastAsia="맑은 고딕" w:hAnsi="맑은 고딕" w:hint="eastAsia"/>
          <w:sz w:val="24"/>
          <w:lang w:val="en-US"/>
        </w:rPr>
        <w:t>소통 계</w:t>
      </w:r>
      <w:r w:rsidRPr="00593B4F">
        <w:rPr>
          <w:rFonts w:ascii="맑은 고딕" w:eastAsia="맑은 고딕" w:hAnsi="맑은 고딕"/>
          <w:sz w:val="24"/>
          <w:lang w:val="en-US"/>
        </w:rPr>
        <w:t>획</w:t>
      </w:r>
      <w:bookmarkEnd w:id="145"/>
    </w:p>
    <w:p w14:paraId="29896351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  <w:bookmarkStart w:id="146" w:name="_Toc509919710"/>
    </w:p>
    <w:p w14:paraId="16B3DBEA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0D087069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17CD1BCD" w14:textId="77777777" w:rsidR="007422FC" w:rsidRPr="00593B4F" w:rsidRDefault="007422FC" w:rsidP="00CD7E84">
      <w:pPr>
        <w:pStyle w:val="af5"/>
        <w:keepNext/>
        <w:numPr>
          <w:ilvl w:val="0"/>
          <w:numId w:val="6"/>
        </w:numPr>
        <w:spacing w:before="240" w:after="60"/>
        <w:ind w:leftChars="0"/>
        <w:jc w:val="both"/>
        <w:outlineLvl w:val="1"/>
        <w:rPr>
          <w:rFonts w:ascii="맑은 고딕" w:eastAsia="맑은 고딕" w:hAnsi="맑은 고딕" w:cs="Times New Roman"/>
          <w:b/>
          <w:vanish/>
          <w:sz w:val="20"/>
          <w:szCs w:val="20"/>
          <w:lang w:val="en-GB"/>
        </w:rPr>
      </w:pPr>
    </w:p>
    <w:p w14:paraId="32B04F08" w14:textId="0E1C0259" w:rsidR="0098798F" w:rsidRPr="00593B4F" w:rsidRDefault="0098798F" w:rsidP="00CD7E84">
      <w:pPr>
        <w:pStyle w:val="Numberedlist22"/>
        <w:numPr>
          <w:ilvl w:val="1"/>
          <w:numId w:val="6"/>
        </w:numPr>
        <w:ind w:left="720" w:hanging="720"/>
        <w:jc w:val="both"/>
        <w:rPr>
          <w:rFonts w:ascii="맑은 고딕" w:eastAsia="맑은 고딕" w:hAnsi="맑은 고딕"/>
          <w:sz w:val="20"/>
          <w:lang w:eastAsia="ko-KR"/>
        </w:rPr>
      </w:pPr>
      <w:bookmarkStart w:id="147" w:name="_Toc509919711"/>
      <w:bookmarkStart w:id="148" w:name="_Toc35421219"/>
      <w:bookmarkEnd w:id="146"/>
      <w:r w:rsidRPr="00593B4F">
        <w:rPr>
          <w:rFonts w:ascii="맑은 고딕" w:eastAsia="맑은 고딕" w:hAnsi="맑은 고딕"/>
          <w:sz w:val="20"/>
          <w:lang w:eastAsia="ko-KR"/>
        </w:rPr>
        <w:t>의사</w:t>
      </w:r>
      <w:r w:rsidR="00107D9D">
        <w:rPr>
          <w:rFonts w:ascii="맑은 고딕" w:eastAsia="맑은 고딕" w:hAnsi="맑은 고딕" w:hint="eastAsia"/>
          <w:sz w:val="20"/>
          <w:lang w:eastAsia="ko-KR"/>
        </w:rPr>
        <w:t xml:space="preserve"> </w:t>
      </w:r>
      <w:r w:rsidRPr="00593B4F">
        <w:rPr>
          <w:rFonts w:ascii="맑은 고딕" w:eastAsia="맑은 고딕" w:hAnsi="맑은 고딕"/>
          <w:sz w:val="20"/>
          <w:lang w:eastAsia="ko-KR"/>
        </w:rPr>
        <w:t xml:space="preserve">교환 </w:t>
      </w:r>
      <w:r w:rsidR="00107D9D">
        <w:rPr>
          <w:rFonts w:ascii="맑은 고딕" w:eastAsia="맑은 고딕" w:hAnsi="맑은 고딕" w:hint="eastAsia"/>
          <w:sz w:val="20"/>
          <w:lang w:eastAsia="ko-KR"/>
        </w:rPr>
        <w:t>시기 및 내용</w:t>
      </w:r>
      <w:bookmarkEnd w:id="147"/>
      <w:bookmarkEnd w:id="148"/>
    </w:p>
    <w:tbl>
      <w:tblPr>
        <w:tblW w:w="10093" w:type="dxa"/>
        <w:tblInd w:w="11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21"/>
        <w:gridCol w:w="1454"/>
        <w:gridCol w:w="3894"/>
        <w:gridCol w:w="1585"/>
        <w:gridCol w:w="1939"/>
      </w:tblGrid>
      <w:tr w:rsidR="0098798F" w:rsidRPr="00593B4F" w14:paraId="6CE94350" w14:textId="77777777" w:rsidTr="00524670">
        <w:trPr>
          <w:trHeight w:val="397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0D4AB4B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구분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9BC175D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시기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FD930AF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보고</w:t>
            </w:r>
            <w:proofErr w:type="spellEnd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내용</w:t>
            </w:r>
            <w:proofErr w:type="spellEnd"/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A2DAAF9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산출물</w:t>
            </w:r>
            <w:proofErr w:type="spell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450506F8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보고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</w:rPr>
              <w:t>주체</w:t>
            </w:r>
            <w:proofErr w:type="spellEnd"/>
          </w:p>
        </w:tc>
      </w:tr>
      <w:tr w:rsidR="0098798F" w:rsidRPr="00593B4F" w14:paraId="613F71C8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8517E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주간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5C0C" w14:textId="48FB1479" w:rsidR="0098798F" w:rsidRPr="00593B4F" w:rsidRDefault="0098798F" w:rsidP="00E762F9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매주</w:t>
            </w:r>
            <w:proofErr w:type="spellEnd"/>
            <w:r w:rsidR="00E762F9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목요일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3D35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주간 업무계획 대비 실적</w:t>
            </w:r>
          </w:p>
          <w:p w14:paraId="34A1F60B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차주 계획</w:t>
            </w:r>
          </w:p>
          <w:p w14:paraId="4468CB07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특이사항과 문제점 보고</w:t>
            </w:r>
          </w:p>
          <w:p w14:paraId="0341ACE1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주요 의사결정 및 협조사항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E558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주간보고서</w:t>
            </w:r>
            <w:proofErr w:type="spell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181DE3" w14:textId="77777777" w:rsidR="0098798F" w:rsidRPr="00593B4F" w:rsidRDefault="0098798F" w:rsidP="00914666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프로젝트관리자</w:t>
            </w:r>
          </w:p>
        </w:tc>
      </w:tr>
      <w:tr w:rsidR="0098798F" w:rsidRPr="00593B4F" w14:paraId="56D99896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CFEE4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중간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469F" w14:textId="4C250795" w:rsidR="0098798F" w:rsidRPr="00593B4F" w:rsidRDefault="00911C52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협의</w:t>
            </w: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11AC6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중간 업무계획 대비 실적</w:t>
            </w:r>
          </w:p>
          <w:p w14:paraId="364D160A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이후 추진 계획</w:t>
            </w:r>
          </w:p>
          <w:p w14:paraId="46535DFE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특이사항과 문제점 보고</w:t>
            </w:r>
          </w:p>
          <w:p w14:paraId="0749A362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주요 의사결정 및 협조사항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D8C5E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중간보고서</w:t>
            </w:r>
            <w:proofErr w:type="spell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CEBA9B" w14:textId="77777777" w:rsidR="0098798F" w:rsidRPr="00593B4F" w:rsidRDefault="0098798F" w:rsidP="00914666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관리자</w:t>
            </w:r>
          </w:p>
        </w:tc>
      </w:tr>
      <w:tr w:rsidR="0098798F" w:rsidRPr="00593B4F" w14:paraId="58596CBD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88E2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수시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3307F" w14:textId="24FBD63C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수시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875A3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이슈사항에 대한 협의가 필요할 때</w:t>
            </w:r>
          </w:p>
          <w:p w14:paraId="51E5F802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투입인력에 대한 변동이 필요할 때</w:t>
            </w:r>
          </w:p>
          <w:p w14:paraId="7E684010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기타 특이사항에 대한 협의가 필요할 때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E8FC4" w14:textId="77777777" w:rsidR="005C2863" w:rsidRPr="00593B4F" w:rsidRDefault="005C2863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I</w:t>
            </w:r>
            <w:r w:rsidRPr="00593B4F">
              <w:rPr>
                <w:rFonts w:ascii="맑은 고딕" w:eastAsia="맑은 고딕" w:hAnsi="맑은 고딕"/>
                <w:szCs w:val="18"/>
                <w:lang w:eastAsia="ko-KR"/>
              </w:rPr>
              <w:t xml:space="preserve">ssue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보고서</w:t>
            </w:r>
          </w:p>
          <w:p w14:paraId="2C8DFFB0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회의록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96C03A" w14:textId="77777777" w:rsidR="0098798F" w:rsidRPr="00593B4F" w:rsidRDefault="0098798F" w:rsidP="00914666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프로젝트 관리자</w:t>
            </w:r>
          </w:p>
        </w:tc>
      </w:tr>
      <w:tr w:rsidR="0098798F" w:rsidRPr="00593B4F" w14:paraId="5331EBBF" w14:textId="77777777" w:rsidTr="00524670">
        <w:trPr>
          <w:trHeight w:val="283"/>
        </w:trPr>
        <w:tc>
          <w:tcPr>
            <w:tcW w:w="12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73F6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완료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보고</w:t>
            </w:r>
            <w:proofErr w:type="spellEnd"/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69463" w14:textId="77777777" w:rsidR="0098798F" w:rsidRPr="00593B4F" w:rsidRDefault="0098798F" w:rsidP="00233E5B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사업종료</w:t>
            </w:r>
            <w:proofErr w:type="spellEnd"/>
            <w:r w:rsidR="00091677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시점</w:t>
            </w:r>
            <w:proofErr w:type="spellEnd"/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62B8" w14:textId="77777777" w:rsidR="0098798F" w:rsidRPr="00593B4F" w:rsidRDefault="0098798F" w:rsidP="00233E5B">
            <w:pPr>
              <w:widowControl w:val="0"/>
              <w:spacing w:line="280" w:lineRule="exact"/>
              <w:jc w:val="both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- 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과업별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사업수행 실적 최종 보고</w:t>
            </w:r>
          </w:p>
          <w:p w14:paraId="4A5314FE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- 개발완료</w:t>
            </w:r>
            <w:r w:rsidR="00524670"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>보고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9408B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완료보고서</w:t>
            </w:r>
            <w:proofErr w:type="spellEnd"/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0E0065" w14:textId="77777777" w:rsidR="0098798F" w:rsidRPr="00593B4F" w:rsidRDefault="0098798F" w:rsidP="00233E5B">
            <w:pPr>
              <w:widowControl w:val="0"/>
              <w:spacing w:line="280" w:lineRule="exact"/>
              <w:rPr>
                <w:rFonts w:ascii="맑은 고딕" w:eastAsia="맑은 고딕" w:hAnsi="맑은 고딕"/>
                <w:szCs w:val="18"/>
              </w:rPr>
            </w:pP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프로젝트</w:t>
            </w:r>
            <w:proofErr w:type="spellEnd"/>
            <w:r w:rsidRPr="00593B4F">
              <w:rPr>
                <w:rFonts w:ascii="맑은 고딕" w:eastAsia="맑은 고딕" w:hAnsi="맑은 고딕" w:hint="eastAsia"/>
                <w:szCs w:val="18"/>
                <w:lang w:eastAsia="ko-KR"/>
              </w:rPr>
              <w:t xml:space="preserve"> 관</w:t>
            </w:r>
            <w:proofErr w:type="spellStart"/>
            <w:r w:rsidRPr="00593B4F">
              <w:rPr>
                <w:rFonts w:ascii="맑은 고딕" w:eastAsia="맑은 고딕" w:hAnsi="맑은 고딕" w:hint="eastAsia"/>
                <w:szCs w:val="18"/>
              </w:rPr>
              <w:t>리자</w:t>
            </w:r>
            <w:proofErr w:type="spellEnd"/>
          </w:p>
        </w:tc>
      </w:tr>
    </w:tbl>
    <w:p w14:paraId="3D2DDC0C" w14:textId="77777777" w:rsidR="0098798F" w:rsidRPr="00593B4F" w:rsidRDefault="0098798F" w:rsidP="0098798F">
      <w:pPr>
        <w:jc w:val="both"/>
        <w:rPr>
          <w:rFonts w:ascii="맑은 고딕" w:eastAsia="맑은 고딕" w:hAnsi="맑은 고딕"/>
          <w:sz w:val="20"/>
          <w:lang w:eastAsia="ko-KR"/>
        </w:rPr>
      </w:pPr>
    </w:p>
    <w:p w14:paraId="235F9426" w14:textId="77777777" w:rsidR="00C531D6" w:rsidRPr="00593B4F" w:rsidRDefault="00C531D6" w:rsidP="0098798F">
      <w:pPr>
        <w:jc w:val="both"/>
        <w:rPr>
          <w:rFonts w:ascii="맑은 고딕" w:eastAsia="맑은 고딕" w:hAnsi="맑은 고딕"/>
          <w:sz w:val="20"/>
          <w:lang w:eastAsia="ko-KR"/>
        </w:rPr>
      </w:pPr>
    </w:p>
    <w:p w14:paraId="24C33CD7" w14:textId="77777777" w:rsidR="00670773" w:rsidRPr="00593B4F" w:rsidRDefault="00670773" w:rsidP="0098798F">
      <w:pPr>
        <w:jc w:val="both"/>
        <w:rPr>
          <w:rFonts w:ascii="맑은 고딕" w:eastAsia="맑은 고딕" w:hAnsi="맑은 고딕"/>
          <w:sz w:val="20"/>
          <w:lang w:eastAsia="ko-KR"/>
        </w:rPr>
      </w:pPr>
    </w:p>
    <w:bookmarkEnd w:id="124"/>
    <w:bookmarkEnd w:id="125"/>
    <w:bookmarkEnd w:id="126"/>
    <w:bookmarkEnd w:id="127"/>
    <w:bookmarkEnd w:id="128"/>
    <w:bookmarkEnd w:id="129"/>
    <w:bookmarkEnd w:id="130"/>
    <w:bookmarkEnd w:id="131"/>
    <w:bookmarkEnd w:id="132"/>
    <w:bookmarkEnd w:id="133"/>
    <w:bookmarkEnd w:id="134"/>
    <w:bookmarkEnd w:id="135"/>
    <w:bookmarkEnd w:id="136"/>
    <w:bookmarkEnd w:id="137"/>
    <w:bookmarkEnd w:id="138"/>
    <w:bookmarkEnd w:id="139"/>
    <w:bookmarkEnd w:id="140"/>
    <w:bookmarkEnd w:id="141"/>
    <w:bookmarkEnd w:id="142"/>
    <w:p w14:paraId="7101BF12" w14:textId="77777777" w:rsidR="000D5FEE" w:rsidRPr="00593B4F" w:rsidRDefault="000D5FEE">
      <w:pPr>
        <w:rPr>
          <w:rFonts w:ascii="맑은 고딕" w:eastAsia="맑은 고딕" w:hAnsi="맑은 고딕"/>
          <w:b/>
          <w:kern w:val="28"/>
          <w:sz w:val="24"/>
          <w:lang w:val="en-US" w:eastAsia="ko-KR"/>
        </w:rPr>
      </w:pPr>
      <w:r w:rsidRPr="00593B4F">
        <w:rPr>
          <w:rFonts w:ascii="맑은 고딕" w:eastAsia="맑은 고딕" w:hAnsi="맑은 고딕"/>
          <w:sz w:val="24"/>
          <w:lang w:val="en-US"/>
        </w:rPr>
        <w:br w:type="page"/>
      </w:r>
    </w:p>
    <w:p w14:paraId="6B0C13DE" w14:textId="77777777" w:rsidR="009E1EDB" w:rsidRPr="00593B4F" w:rsidRDefault="009E1EDB" w:rsidP="00B70390">
      <w:pPr>
        <w:pStyle w:val="Numberedlist21"/>
        <w:tabs>
          <w:tab w:val="clear" w:pos="720"/>
        </w:tabs>
        <w:jc w:val="both"/>
        <w:rPr>
          <w:rFonts w:ascii="맑은 고딕" w:eastAsia="맑은 고딕" w:hAnsi="맑은 고딕"/>
          <w:sz w:val="24"/>
          <w:lang w:val="en-US"/>
        </w:rPr>
      </w:pPr>
      <w:bookmarkStart w:id="149" w:name="_Toc35421220"/>
      <w:r w:rsidRPr="00593B4F">
        <w:rPr>
          <w:rFonts w:ascii="맑은 고딕" w:eastAsia="맑은 고딕" w:hAnsi="맑은 고딕" w:hint="eastAsia"/>
          <w:sz w:val="24"/>
          <w:lang w:val="en-US"/>
        </w:rPr>
        <w:lastRenderedPageBreak/>
        <w:t>교육 및 기술이전 계획</w:t>
      </w:r>
      <w:bookmarkEnd w:id="149"/>
    </w:p>
    <w:p w14:paraId="49630F14" w14:textId="1E03C436" w:rsidR="007464AF" w:rsidRPr="00593B4F" w:rsidRDefault="009E1EDB" w:rsidP="007464AF">
      <w:pPr>
        <w:pStyle w:val="Numberedlist22"/>
        <w:rPr>
          <w:rFonts w:ascii="맑은 고딕" w:eastAsia="맑은 고딕" w:hAnsi="맑은 고딕"/>
          <w:sz w:val="20"/>
          <w:lang w:eastAsia="ko-KR"/>
        </w:rPr>
      </w:pPr>
      <w:bookmarkStart w:id="150" w:name="_Toc35421221"/>
      <w:bookmarkStart w:id="151" w:name="_Toc100740502"/>
      <w:bookmarkStart w:id="152" w:name="_Toc142052188"/>
      <w:bookmarkStart w:id="153" w:name="_Toc142423375"/>
      <w:bookmarkStart w:id="154" w:name="_Toc176928164"/>
      <w:r w:rsidRPr="00593B4F">
        <w:rPr>
          <w:rFonts w:ascii="맑은 고딕" w:eastAsia="맑은 고딕" w:hAnsi="맑은 고딕" w:hint="eastAsia"/>
          <w:sz w:val="20"/>
          <w:lang w:eastAsia="ko-KR"/>
        </w:rPr>
        <w:t>교육</w:t>
      </w:r>
      <w:r w:rsidR="00107D9D">
        <w:rPr>
          <w:rFonts w:ascii="맑은 고딕" w:eastAsia="맑은 고딕" w:hAnsi="맑은 고딕" w:hint="eastAsia"/>
          <w:sz w:val="20"/>
          <w:lang w:eastAsia="ko-KR"/>
        </w:rPr>
        <w:t xml:space="preserve"> 대상 및 내용</w:t>
      </w:r>
      <w:bookmarkEnd w:id="150"/>
    </w:p>
    <w:tbl>
      <w:tblPr>
        <w:tblW w:w="10093" w:type="dxa"/>
        <w:tblInd w:w="-14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87"/>
        <w:gridCol w:w="4181"/>
        <w:gridCol w:w="1874"/>
        <w:gridCol w:w="2451"/>
      </w:tblGrid>
      <w:tr w:rsidR="00D65130" w:rsidRPr="00593B4F" w14:paraId="1454F4E8" w14:textId="77777777" w:rsidTr="00FA18A5">
        <w:trPr>
          <w:trHeight w:val="454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8464D9A" w14:textId="77777777" w:rsidR="00D65130" w:rsidRPr="00593B4F" w:rsidRDefault="00D65130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대상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C1BF6E5" w14:textId="77777777" w:rsidR="00D65130" w:rsidRPr="00593B4F" w:rsidRDefault="003D2B9B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교육</w:t>
            </w:r>
            <w:r w:rsidR="00FA18A5"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내용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7DB830A" w14:textId="77777777" w:rsidR="00D65130" w:rsidRPr="00593B4F" w:rsidRDefault="00D65130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교육</w:t>
            </w:r>
            <w:r w:rsidR="00FA18A5"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시간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14:paraId="5B3ED3EC" w14:textId="77777777" w:rsidR="00D65130" w:rsidRPr="00593B4F" w:rsidRDefault="00D65130" w:rsidP="007464AF">
            <w:pPr>
              <w:widowControl w:val="0"/>
              <w:spacing w:line="280" w:lineRule="exact"/>
              <w:jc w:val="center"/>
              <w:rPr>
                <w:rFonts w:ascii="맑은 고딕" w:eastAsia="맑은 고딕" w:hAnsi="맑은 고딕"/>
                <w:b/>
                <w:color w:val="000000"/>
                <w:szCs w:val="18"/>
              </w:rPr>
            </w:pP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교육</w:t>
            </w:r>
            <w:r w:rsidR="00FA18A5"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/>
                <w:color w:val="000000"/>
                <w:szCs w:val="18"/>
                <w:lang w:eastAsia="ko-KR"/>
              </w:rPr>
              <w:t>시점</w:t>
            </w:r>
          </w:p>
        </w:tc>
      </w:tr>
      <w:tr w:rsidR="00D65130" w:rsidRPr="00593B4F" w14:paraId="6555D936" w14:textId="77777777" w:rsidTr="00FA18A5"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A44188A" w14:textId="77777777" w:rsidR="00D65130" w:rsidRPr="00593B4F" w:rsidRDefault="00837F13" w:rsidP="00D65130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운영자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18B6" w14:textId="77777777" w:rsidR="00D65130" w:rsidRPr="00593B4F" w:rsidRDefault="00D65130" w:rsidP="00D65130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구축 시스템 및 기반환경 개념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C8E5" w14:textId="77777777" w:rsidR="00D65130" w:rsidRPr="00593B4F" w:rsidRDefault="00D65130" w:rsidP="00837F13">
            <w:pPr>
              <w:jc w:val="both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1일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A45DDAB" w14:textId="5108D140" w:rsidR="00D65130" w:rsidRPr="00593B4F" w:rsidRDefault="00491178" w:rsidP="007464AF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안정화 기간(협의)</w:t>
            </w:r>
          </w:p>
        </w:tc>
      </w:tr>
      <w:tr w:rsidR="00D65130" w:rsidRPr="00593B4F" w14:paraId="1755939F" w14:textId="77777777" w:rsidTr="00FA18A5">
        <w:trPr>
          <w:trHeight w:val="283"/>
        </w:trPr>
        <w:tc>
          <w:tcPr>
            <w:tcW w:w="1560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97AE2A2" w14:textId="77777777" w:rsidR="00D65130" w:rsidRPr="00593B4F" w:rsidRDefault="00837F13" w:rsidP="00D65130">
            <w:pPr>
              <w:jc w:val="center"/>
              <w:rPr>
                <w:rFonts w:ascii="맑은 고딕" w:eastAsia="맑은 고딕" w:hAnsi="맑은 고딕"/>
                <w:szCs w:val="18"/>
                <w:lang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개발자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5178C" w14:textId="77777777" w:rsidR="00D65130" w:rsidRPr="00593B4F" w:rsidRDefault="00D65130" w:rsidP="007464AF">
            <w:pPr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개발 패턴</w:t>
            </w:r>
            <w:r w:rsidRPr="00593B4F"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및 개발 가이드 교육</w:t>
            </w:r>
          </w:p>
          <w:p w14:paraId="5D7546A0" w14:textId="77777777" w:rsidR="00837F13" w:rsidRPr="00593B4F" w:rsidRDefault="00837F13" w:rsidP="007464AF">
            <w:pPr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-</w:t>
            </w:r>
            <w:r w:rsidRPr="00593B4F"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웹 파트</w:t>
            </w:r>
          </w:p>
          <w:p w14:paraId="7723501F" w14:textId="77777777" w:rsidR="00837F13" w:rsidRPr="00593B4F" w:rsidRDefault="00837F13" w:rsidP="007464AF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-</w:t>
            </w:r>
            <w:r w:rsidRPr="00593B4F"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전자결재 양식 개발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5B9F6" w14:textId="77777777" w:rsidR="00D65130" w:rsidRPr="00593B4F" w:rsidRDefault="00837F13" w:rsidP="00837F13">
            <w:pPr>
              <w:jc w:val="both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val="en-US" w:eastAsia="ko-KR"/>
              </w:rPr>
              <w:t>2</w:t>
            </w:r>
            <w:r w:rsidR="00D65130"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일</w:t>
            </w:r>
          </w:p>
        </w:tc>
        <w:tc>
          <w:tcPr>
            <w:tcW w:w="2410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C7BE037" w14:textId="7182DA29" w:rsidR="00D65130" w:rsidRPr="00593B4F" w:rsidRDefault="00491178" w:rsidP="007464AF">
            <w:pPr>
              <w:rPr>
                <w:rFonts w:ascii="맑은 고딕" w:eastAsia="맑은 고딕" w:hAnsi="맑은 고딕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eastAsia="ko-KR"/>
              </w:rPr>
              <w:t>협의</w:t>
            </w:r>
          </w:p>
        </w:tc>
      </w:tr>
      <w:tr w:rsidR="00D65130" w:rsidRPr="00593B4F" w14:paraId="6A6910DB" w14:textId="77777777" w:rsidTr="00FA18A5"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0CF4FB" w14:textId="77777777" w:rsidR="00D65130" w:rsidRPr="00593B4F" w:rsidRDefault="00D65130" w:rsidP="00D65130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관리자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F2032" w14:textId="77777777" w:rsidR="00D65130" w:rsidRPr="00593B4F" w:rsidRDefault="00D65130" w:rsidP="007464AF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포탈/그룹웨어,</w:t>
            </w:r>
            <w:r w:rsidR="00837F13" w:rsidRPr="00593B4F">
              <w:rPr>
                <w:rFonts w:ascii="맑은 고딕" w:eastAsia="맑은 고딕" w:hAnsi="맑은 고딕"/>
                <w:bCs/>
                <w:szCs w:val="18"/>
                <w:lang w:val="en-US" w:eastAsia="ko-KR"/>
              </w:rPr>
              <w:t xml:space="preserve"> </w:t>
            </w: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전자결재 관리자 교육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DDED" w14:textId="77777777" w:rsidR="00D65130" w:rsidRPr="00593B4F" w:rsidRDefault="00837F13" w:rsidP="00837F13">
            <w:pPr>
              <w:jc w:val="both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/>
                <w:szCs w:val="18"/>
                <w:lang w:val="en-US" w:eastAsia="ko-KR"/>
              </w:rPr>
              <w:t>2</w:t>
            </w:r>
            <w:r w:rsidR="00D65130"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일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A8BD0A" w14:textId="7CF81DF5" w:rsidR="00D65130" w:rsidRPr="00593B4F" w:rsidRDefault="00491178" w:rsidP="00D65130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안정화 기간(협의)</w:t>
            </w:r>
          </w:p>
        </w:tc>
      </w:tr>
      <w:tr w:rsidR="00D65130" w:rsidRPr="00593B4F" w14:paraId="32544910" w14:textId="77777777" w:rsidTr="00FA18A5"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B894CC" w14:textId="77777777" w:rsidR="00D65130" w:rsidRPr="00593B4F" w:rsidRDefault="00D65130" w:rsidP="00D65130">
            <w:pPr>
              <w:jc w:val="center"/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사용자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3DE2" w14:textId="77777777" w:rsidR="00D65130" w:rsidRPr="00593B4F" w:rsidRDefault="00D65130" w:rsidP="007464AF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bCs/>
                <w:szCs w:val="18"/>
                <w:lang w:val="en-US" w:eastAsia="ko-KR"/>
              </w:rPr>
              <w:t>그룹웨어 전반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F6E6" w14:textId="77777777" w:rsidR="00D65130" w:rsidRPr="00593B4F" w:rsidRDefault="00560EBB" w:rsidP="007464AF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2</w:t>
            </w:r>
            <w:r w:rsidR="00D65130" w:rsidRPr="00593B4F"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시간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4F8955" w14:textId="36205981" w:rsidR="00D65130" w:rsidRPr="00593B4F" w:rsidRDefault="00491178" w:rsidP="00FA06C5">
            <w:pPr>
              <w:rPr>
                <w:rFonts w:ascii="맑은 고딕" w:eastAsia="맑은 고딕" w:hAnsi="맑은 고딕"/>
                <w:szCs w:val="18"/>
                <w:lang w:val="en-US" w:eastAsia="ko-KR"/>
              </w:rPr>
            </w:pPr>
            <w:r>
              <w:rPr>
                <w:rFonts w:ascii="맑은 고딕" w:eastAsia="맑은 고딕" w:hAnsi="맑은 고딕" w:hint="eastAsia"/>
                <w:szCs w:val="18"/>
                <w:lang w:val="en-US" w:eastAsia="ko-KR"/>
              </w:rPr>
              <w:t>오픈 전(협의)</w:t>
            </w:r>
          </w:p>
        </w:tc>
      </w:tr>
    </w:tbl>
    <w:bookmarkEnd w:id="151"/>
    <w:bookmarkEnd w:id="152"/>
    <w:bookmarkEnd w:id="153"/>
    <w:bookmarkEnd w:id="154"/>
    <w:p w14:paraId="6683B3B7" w14:textId="77777777" w:rsidR="007464AF" w:rsidRPr="00593B4F" w:rsidRDefault="00837F13" w:rsidP="00524670">
      <w:pPr>
        <w:ind w:rightChars="-242" w:right="-436"/>
        <w:jc w:val="right"/>
        <w:rPr>
          <w:rFonts w:ascii="맑은 고딕" w:eastAsia="맑은 고딕" w:hAnsi="맑은 고딕"/>
          <w:lang w:eastAsia="ko-KR"/>
        </w:rPr>
      </w:pPr>
      <w:r w:rsidRPr="00593B4F">
        <w:rPr>
          <w:rFonts w:ascii="맑은 고딕" w:eastAsia="맑은 고딕" w:hAnsi="맑은 고딕" w:hint="eastAsia"/>
          <w:lang w:eastAsia="ko-KR"/>
        </w:rPr>
        <w:t>*</w:t>
      </w:r>
      <w:r w:rsidRPr="00593B4F">
        <w:rPr>
          <w:rFonts w:ascii="맑은 고딕" w:eastAsia="맑은 고딕" w:hAnsi="맑은 고딕"/>
          <w:lang w:eastAsia="ko-KR"/>
        </w:rPr>
        <w:t xml:space="preserve"> </w:t>
      </w:r>
      <w:r w:rsidRPr="00593B4F">
        <w:rPr>
          <w:rFonts w:ascii="맑은 고딕" w:eastAsia="맑은 고딕" w:hAnsi="맑은 고딕" w:hint="eastAsia"/>
          <w:lang w:eastAsia="ko-KR"/>
        </w:rPr>
        <w:t>개발자 교육은 고객사에 개발자가 있을 경우에 한함</w:t>
      </w:r>
    </w:p>
    <w:sectPr w:rsidR="007464AF" w:rsidRPr="00593B4F" w:rsidSect="00917F9E">
      <w:pgSz w:w="11907" w:h="16840" w:code="9"/>
      <w:pgMar w:top="1440" w:right="1225" w:bottom="1440" w:left="1196" w:header="72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9EFFD9" w14:textId="77777777" w:rsidR="00951432" w:rsidRDefault="00951432">
      <w:r>
        <w:separator/>
      </w:r>
    </w:p>
  </w:endnote>
  <w:endnote w:type="continuationSeparator" w:id="0">
    <w:p w14:paraId="4FF1EBBB" w14:textId="77777777" w:rsidR="00951432" w:rsidRDefault="00951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Futura Md">
    <w:altName w:val="Lucida Sans Unicode"/>
    <w:charset w:val="00"/>
    <w:family w:val="swiss"/>
    <w:pitch w:val="variable"/>
    <w:sig w:usb0="00000001" w:usb1="5000204A" w:usb2="00000000" w:usb3="00000000" w:csb0="0000009F" w:csb1="00000000"/>
  </w:font>
  <w:font w:name="HY울릉도M">
    <w:altName w:val="바탕"/>
    <w:charset w:val="81"/>
    <w:family w:val="roman"/>
    <w:pitch w:val="variable"/>
    <w:sig w:usb0="800002A7" w:usb1="19D77CF9" w:usb2="00000010" w:usb3="00000000" w:csb0="00080000" w:csb1="00000000"/>
  </w:font>
  <w:font w:name="ITCCenturyBook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HP Logo LG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Plogostd">
    <w:altName w:val="Symbol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EE641C" w14:paraId="779C4B39" w14:textId="77777777">
      <w:tc>
        <w:tcPr>
          <w:tcW w:w="2610" w:type="dxa"/>
          <w:tcBorders>
            <w:bottom w:val="single" w:sz="12" w:space="0" w:color="auto"/>
          </w:tcBorders>
        </w:tcPr>
        <w:p w14:paraId="4C0FA9A4" w14:textId="77777777" w:rsidR="00EE641C" w:rsidRDefault="00EE641C" w:rsidP="00A1792E">
          <w:pPr>
            <w:keepNext/>
            <w:keepLines/>
            <w:spacing w:before="60" w:after="20"/>
            <w:rPr>
              <w:lang w:eastAsia="ko-KR"/>
            </w:rPr>
          </w:pPr>
          <w:bookmarkStart w:id="3" w:name="hp_Footer"/>
        </w:p>
      </w:tc>
      <w:tc>
        <w:tcPr>
          <w:tcW w:w="4320" w:type="dxa"/>
          <w:tcBorders>
            <w:bottom w:val="single" w:sz="12" w:space="0" w:color="auto"/>
          </w:tcBorders>
        </w:tcPr>
        <w:p w14:paraId="0FEBC947" w14:textId="1B1CB6CD" w:rsidR="00EE641C" w:rsidRPr="00593B4F" w:rsidRDefault="00EE641C">
          <w:pPr>
            <w:pStyle w:val="Table"/>
            <w:spacing w:before="60" w:after="20"/>
            <w:jc w:val="center"/>
            <w:rPr>
              <w:rFonts w:ascii="맑은 고딕" w:eastAsia="맑은 고딕" w:hAnsi="맑은 고딕"/>
              <w:iCs/>
              <w:lang w:eastAsia="ko-KR"/>
            </w:rPr>
          </w:pPr>
          <w:r w:rsidRPr="00593B4F">
            <w:rPr>
              <w:rFonts w:ascii="맑은 고딕" w:eastAsia="맑은 고딕" w:hAnsi="맑은 고딕"/>
              <w:i/>
            </w:rPr>
            <w:fldChar w:fldCharType="begin"/>
          </w:r>
          <w:r w:rsidRPr="00593B4F">
            <w:rPr>
              <w:rFonts w:ascii="맑은 고딕" w:eastAsia="맑은 고딕" w:hAnsi="맑은 고딕"/>
              <w:i/>
              <w:lang w:eastAsia="ko-KR"/>
            </w:rPr>
            <w:instrText xml:space="preserve"> DOCPROPERTY "ToggleDesignation"  \* MERGEFORMAT </w:instrText>
          </w:r>
          <w:r w:rsidRPr="00593B4F">
            <w:rPr>
              <w:rFonts w:ascii="맑은 고딕" w:eastAsia="맑은 고딕" w:hAnsi="맑은 고딕"/>
              <w:i/>
            </w:rPr>
            <w:fldChar w:fldCharType="end"/>
          </w:r>
          <w:r w:rsidRPr="00593B4F">
            <w:rPr>
              <w:rFonts w:ascii="맑은 고딕" w:eastAsia="맑은 고딕" w:hAnsi="맑은 고딕" w:hint="eastAsia"/>
              <w:iCs/>
              <w:lang w:eastAsia="ko-KR"/>
            </w:rPr>
            <w:t>프로젝트 수행 계획서</w:t>
          </w:r>
        </w:p>
      </w:tc>
      <w:tc>
        <w:tcPr>
          <w:tcW w:w="2880" w:type="dxa"/>
        </w:tcPr>
        <w:p w14:paraId="63957452" w14:textId="3F6EB0B2" w:rsidR="00EE641C" w:rsidRDefault="00EE641C">
          <w:pPr>
            <w:spacing w:before="60" w:after="20"/>
            <w:jc w:val="right"/>
          </w:pPr>
          <w:r>
            <w:rPr>
              <w:lang w:eastAsia="ko-KR"/>
            </w:rPr>
            <w:t xml:space="preserve">Page </w:t>
          </w:r>
          <w:r>
            <w:fldChar w:fldCharType="begin"/>
          </w:r>
          <w:r>
            <w:instrText xml:space="preserve"> PAGE  \* MERGEFORMAT </w:instrText>
          </w:r>
          <w:r>
            <w:fldChar w:fldCharType="separate"/>
          </w:r>
          <w:r w:rsidR="00917F9E">
            <w:rPr>
              <w:noProof/>
            </w:rPr>
            <w:t>18</w:t>
          </w:r>
          <w:r>
            <w:fldChar w:fldCharType="end"/>
          </w:r>
          <w: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 w:rsidR="00917F9E"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</w:tc>
    </w:tr>
    <w:tr w:rsidR="00EE641C" w:rsidRPr="00D73732" w14:paraId="78383337" w14:textId="77777777">
      <w:tc>
        <w:tcPr>
          <w:tcW w:w="2610" w:type="dxa"/>
          <w:tcBorders>
            <w:top w:val="single" w:sz="12" w:space="0" w:color="auto"/>
          </w:tcBorders>
        </w:tcPr>
        <w:p w14:paraId="41FEB6F4" w14:textId="77777777" w:rsidR="00EE641C" w:rsidRPr="00D73732" w:rsidRDefault="00EE641C" w:rsidP="00A1792E">
          <w:pPr>
            <w:keepNext/>
            <w:keepLines/>
            <w:spacing w:before="40"/>
            <w:rPr>
              <w:sz w:val="12"/>
              <w:lang w:val="fr-FR" w:eastAsia="ko-KR"/>
            </w:rPr>
          </w:pPr>
          <w:r>
            <w:rPr>
              <w:rFonts w:hint="eastAsia"/>
              <w:sz w:val="12"/>
              <w:lang w:eastAsia="ko-KR"/>
            </w:rPr>
            <w:t>Project Plan</w:t>
          </w:r>
        </w:p>
      </w:tc>
      <w:tc>
        <w:tcPr>
          <w:tcW w:w="7200" w:type="dxa"/>
          <w:gridSpan w:val="2"/>
          <w:tcBorders>
            <w:top w:val="single" w:sz="12" w:space="0" w:color="auto"/>
          </w:tcBorders>
        </w:tcPr>
        <w:p w14:paraId="63BD822F" w14:textId="77777777" w:rsidR="00EE641C" w:rsidRPr="00D73732" w:rsidRDefault="00EE641C" w:rsidP="00A15041">
          <w:pPr>
            <w:keepNext/>
            <w:keepLines/>
            <w:spacing w:before="40"/>
            <w:jc w:val="right"/>
            <w:rPr>
              <w:sz w:val="12"/>
              <w:lang w:val="fr-FR" w:eastAsia="ko-KR"/>
            </w:rPr>
          </w:pPr>
        </w:p>
      </w:tc>
    </w:tr>
    <w:bookmarkEnd w:id="3"/>
  </w:tbl>
  <w:p w14:paraId="1F11C5A2" w14:textId="77777777" w:rsidR="00EE641C" w:rsidRPr="00D73732" w:rsidRDefault="00EE641C">
    <w:pPr>
      <w:pStyle w:val="a9"/>
      <w:rPr>
        <w:sz w:val="4"/>
        <w:lang w:val="fr-FR"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2E532" w14:textId="77777777" w:rsidR="00951432" w:rsidRDefault="00951432">
      <w:bookmarkStart w:id="0" w:name="_Hlk15652139"/>
      <w:bookmarkEnd w:id="0"/>
      <w:r>
        <w:separator/>
      </w:r>
    </w:p>
  </w:footnote>
  <w:footnote w:type="continuationSeparator" w:id="0">
    <w:p w14:paraId="46235960" w14:textId="77777777" w:rsidR="00951432" w:rsidRDefault="00951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-23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00"/>
      <w:gridCol w:w="4252"/>
      <w:gridCol w:w="2787"/>
    </w:tblGrid>
    <w:tr w:rsidR="00EE641C" w14:paraId="5B994E31" w14:textId="77777777" w:rsidTr="00806FB4">
      <w:trPr>
        <w:cantSplit/>
        <w:trHeight w:val="680"/>
      </w:trPr>
      <w:tc>
        <w:tcPr>
          <w:tcW w:w="2600" w:type="dxa"/>
          <w:vMerge w:val="restart"/>
          <w:tcBorders>
            <w:top w:val="double" w:sz="6" w:space="0" w:color="auto"/>
            <w:left w:val="double" w:sz="6" w:space="0" w:color="auto"/>
            <w:right w:val="dotted" w:sz="4" w:space="0" w:color="auto"/>
          </w:tcBorders>
          <w:vAlign w:val="center"/>
        </w:tcPr>
        <w:p w14:paraId="78166CFD" w14:textId="3F9AA474" w:rsidR="00EE641C" w:rsidRPr="00665E73" w:rsidRDefault="00726FD9" w:rsidP="0037032D">
          <w:pPr>
            <w:pStyle w:val="1"/>
            <w:spacing w:before="60" w:after="40"/>
            <w:jc w:val="center"/>
            <w:rPr>
              <w:rFonts w:ascii="맑은 고딕" w:eastAsia="맑은 고딕" w:hAnsi="맑은 고딕"/>
              <w:kern w:val="0"/>
              <w:sz w:val="24"/>
              <w:szCs w:val="24"/>
              <w:lang w:eastAsia="ko-KR"/>
            </w:rPr>
          </w:pPr>
          <w:r>
            <w:rPr>
              <w:rFonts w:hint="eastAsia"/>
              <w:noProof/>
              <w:lang w:val="en-US" w:eastAsia="ko-KR"/>
            </w:rPr>
            <w:t>고객사</w:t>
          </w:r>
          <w:r>
            <w:rPr>
              <w:rFonts w:hint="eastAsia"/>
              <w:noProof/>
              <w:lang w:val="en-US" w:eastAsia="ko-KR"/>
            </w:rPr>
            <w:t xml:space="preserve"> </w:t>
          </w:r>
          <w:r>
            <w:rPr>
              <w:rFonts w:hint="eastAsia"/>
              <w:noProof/>
              <w:lang w:val="en-US" w:eastAsia="ko-KR"/>
            </w:rPr>
            <w:t>로고</w:t>
          </w:r>
        </w:p>
      </w:tc>
      <w:tc>
        <w:tcPr>
          <w:tcW w:w="4252" w:type="dxa"/>
          <w:tcBorders>
            <w:left w:val="nil"/>
            <w:bottom w:val="single" w:sz="4" w:space="0" w:color="C0C0C0"/>
            <w:right w:val="nil"/>
          </w:tcBorders>
        </w:tcPr>
        <w:p w14:paraId="0F6018A1" w14:textId="77777777" w:rsidR="00EE641C" w:rsidRPr="00F3476D" w:rsidRDefault="00EE641C" w:rsidP="0037032D">
          <w:pPr>
            <w:spacing w:before="100" w:after="60"/>
            <w:jc w:val="center"/>
            <w:rPr>
              <w:rFonts w:ascii="맑은 고딕" w:eastAsia="맑은 고딕" w:hAnsi="맑은 고딕"/>
              <w:b/>
              <w:sz w:val="28"/>
              <w:lang w:eastAsia="ko-KR"/>
            </w:rPr>
          </w:pPr>
          <w:r w:rsidRPr="00F3476D">
            <w:rPr>
              <w:rFonts w:ascii="맑은 고딕" w:eastAsia="맑은 고딕" w:hAnsi="맑은 고딕" w:hint="eastAsia"/>
              <w:b/>
              <w:sz w:val="28"/>
              <w:lang w:eastAsia="ko-KR"/>
            </w:rPr>
            <w:t>프로젝트 수행 계획서</w:t>
          </w:r>
        </w:p>
      </w:tc>
      <w:tc>
        <w:tcPr>
          <w:tcW w:w="2787" w:type="dxa"/>
          <w:vMerge w:val="restart"/>
          <w:tcBorders>
            <w:top w:val="double" w:sz="6" w:space="0" w:color="auto"/>
            <w:left w:val="dotted" w:sz="4" w:space="0" w:color="auto"/>
          </w:tcBorders>
          <w:vAlign w:val="center"/>
        </w:tcPr>
        <w:p w14:paraId="749D8F8F" w14:textId="77777777" w:rsidR="00EE641C" w:rsidRDefault="00EE641C" w:rsidP="0037032D">
          <w:pPr>
            <w:spacing w:before="60" w:after="40"/>
            <w:ind w:right="-72"/>
            <w:jc w:val="center"/>
            <w:rPr>
              <w:rFonts w:ascii="HPlogostd" w:hAnsi="HPlogostd"/>
              <w:sz w:val="32"/>
              <w:lang w:eastAsia="ko-KR"/>
            </w:rPr>
          </w:pPr>
          <w:r w:rsidRPr="00B93901">
            <w:rPr>
              <w:rFonts w:ascii="HPlogostd" w:hAnsi="HPlogostd"/>
              <w:noProof/>
              <w:sz w:val="32"/>
              <w:lang w:val="en-US" w:eastAsia="ko-KR"/>
            </w:rPr>
            <w:drawing>
              <wp:inline distT="0" distB="0" distL="0" distR="0" wp14:anchorId="2685A29A" wp14:editId="6FBBAAB6">
                <wp:extent cx="1272117" cy="306000"/>
                <wp:effectExtent l="0" t="0" r="0" b="0"/>
                <wp:docPr id="115" name="그림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1CA721-62A9-485F-9A10-70453C06C7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그림 8">
                          <a:extLst>
                            <a:ext uri="{FF2B5EF4-FFF2-40B4-BE49-F238E27FC236}">
                              <a16:creationId xmlns:a16="http://schemas.microsoft.com/office/drawing/2014/main" id="{F91CA721-62A9-485F-9A10-70453C06C7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r="1553"/>
                        <a:stretch/>
                      </pic:blipFill>
                      <pic:spPr>
                        <a:xfrm>
                          <a:off x="0" y="0"/>
                          <a:ext cx="1272117" cy="30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E641C" w:rsidRPr="00A563AC" w14:paraId="78A71896" w14:textId="77777777" w:rsidTr="00806FB4">
      <w:trPr>
        <w:cantSplit/>
      </w:trPr>
      <w:tc>
        <w:tcPr>
          <w:tcW w:w="2600" w:type="dxa"/>
          <w:vMerge/>
          <w:tcBorders>
            <w:left w:val="double" w:sz="6" w:space="0" w:color="auto"/>
            <w:bottom w:val="double" w:sz="6" w:space="0" w:color="auto"/>
            <w:right w:val="dotted" w:sz="4" w:space="0" w:color="auto"/>
          </w:tcBorders>
          <w:vAlign w:val="center"/>
        </w:tcPr>
        <w:p w14:paraId="2359A7B6" w14:textId="77777777" w:rsidR="00EE641C" w:rsidRPr="00763F80" w:rsidRDefault="00EE641C" w:rsidP="0037032D">
          <w:pPr>
            <w:pStyle w:val="4"/>
            <w:ind w:left="1200" w:hanging="400"/>
            <w:jc w:val="center"/>
            <w:rPr>
              <w:rFonts w:ascii="맑은 고딕" w:eastAsia="맑은 고딕" w:hAnsi="맑은 고딕"/>
              <w:szCs w:val="18"/>
              <w:lang w:eastAsia="ko-KR"/>
            </w:rPr>
          </w:pPr>
        </w:p>
      </w:tc>
      <w:tc>
        <w:tcPr>
          <w:tcW w:w="4252" w:type="dxa"/>
          <w:tcBorders>
            <w:top w:val="single" w:sz="4" w:space="0" w:color="C0C0C0"/>
            <w:left w:val="nil"/>
            <w:right w:val="nil"/>
          </w:tcBorders>
          <w:vAlign w:val="center"/>
        </w:tcPr>
        <w:p w14:paraId="4183B8E6" w14:textId="3953E3C6" w:rsidR="00EE641C" w:rsidRPr="00F3476D" w:rsidRDefault="00726FD9" w:rsidP="0037032D">
          <w:pPr>
            <w:pStyle w:val="TableSmallCenter"/>
            <w:spacing w:before="80" w:after="80"/>
            <w:rPr>
              <w:rFonts w:ascii="맑은 고딕" w:eastAsia="맑은 고딕" w:hAnsi="맑은 고딕"/>
              <w:lang w:eastAsia="ko-KR"/>
            </w:rPr>
          </w:pPr>
          <w:r>
            <w:rPr>
              <w:rFonts w:ascii="맑은 고딕" w:eastAsia="맑은 고딕" w:hAnsi="맑은 고딕" w:hint="eastAsia"/>
              <w:lang w:eastAsia="ko-KR"/>
            </w:rPr>
            <w:t>프로젝트 명</w:t>
          </w:r>
        </w:p>
      </w:tc>
      <w:tc>
        <w:tcPr>
          <w:tcW w:w="2787" w:type="dxa"/>
          <w:vMerge/>
          <w:tcBorders>
            <w:left w:val="dotted" w:sz="4" w:space="0" w:color="auto"/>
            <w:bottom w:val="double" w:sz="6" w:space="0" w:color="auto"/>
          </w:tcBorders>
        </w:tcPr>
        <w:p w14:paraId="755929D7" w14:textId="77777777" w:rsidR="00EE641C" w:rsidRDefault="00EE641C" w:rsidP="0037032D">
          <w:pPr>
            <w:spacing w:before="80" w:after="80"/>
            <w:jc w:val="right"/>
            <w:rPr>
              <w:b/>
              <w:lang w:eastAsia="ko-KR"/>
            </w:rPr>
          </w:pPr>
        </w:p>
      </w:tc>
    </w:tr>
  </w:tbl>
  <w:p w14:paraId="3D671985" w14:textId="77777777" w:rsidR="00EE641C" w:rsidRPr="0037032D" w:rsidRDefault="00EE641C">
    <w:pPr>
      <w:pStyle w:val="a8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E55EB"/>
    <w:multiLevelType w:val="hybridMultilevel"/>
    <w:tmpl w:val="691240AC"/>
    <w:lvl w:ilvl="0" w:tplc="7D2ED6A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8903291"/>
    <w:multiLevelType w:val="hybridMultilevel"/>
    <w:tmpl w:val="64465546"/>
    <w:lvl w:ilvl="0" w:tplc="E2BAB3F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C60DB56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8E2EB7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C88E27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DDE4F8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50A64D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392CBFD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2BC80A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96684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0A947203"/>
    <w:multiLevelType w:val="hybridMultilevel"/>
    <w:tmpl w:val="404AA26E"/>
    <w:lvl w:ilvl="0" w:tplc="840C2D52">
      <w:start w:val="1"/>
      <w:numFmt w:val="decimalEnclosedCircle"/>
      <w:lvlText w:val="%1"/>
      <w:lvlJc w:val="left"/>
      <w:pPr>
        <w:ind w:left="20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51" w:hanging="400"/>
      </w:pPr>
    </w:lvl>
    <w:lvl w:ilvl="2" w:tplc="0409001B" w:tentative="1">
      <w:start w:val="1"/>
      <w:numFmt w:val="lowerRoman"/>
      <w:lvlText w:val="%3."/>
      <w:lvlJc w:val="right"/>
      <w:pPr>
        <w:ind w:left="2851" w:hanging="400"/>
      </w:pPr>
    </w:lvl>
    <w:lvl w:ilvl="3" w:tplc="0409000F" w:tentative="1">
      <w:start w:val="1"/>
      <w:numFmt w:val="decimal"/>
      <w:lvlText w:val="%4."/>
      <w:lvlJc w:val="left"/>
      <w:pPr>
        <w:ind w:left="3251" w:hanging="400"/>
      </w:pPr>
    </w:lvl>
    <w:lvl w:ilvl="4" w:tplc="04090019" w:tentative="1">
      <w:start w:val="1"/>
      <w:numFmt w:val="upperLetter"/>
      <w:lvlText w:val="%5."/>
      <w:lvlJc w:val="left"/>
      <w:pPr>
        <w:ind w:left="3651" w:hanging="400"/>
      </w:pPr>
    </w:lvl>
    <w:lvl w:ilvl="5" w:tplc="0409001B" w:tentative="1">
      <w:start w:val="1"/>
      <w:numFmt w:val="lowerRoman"/>
      <w:lvlText w:val="%6."/>
      <w:lvlJc w:val="right"/>
      <w:pPr>
        <w:ind w:left="4051" w:hanging="400"/>
      </w:pPr>
    </w:lvl>
    <w:lvl w:ilvl="6" w:tplc="0409000F" w:tentative="1">
      <w:start w:val="1"/>
      <w:numFmt w:val="decimal"/>
      <w:lvlText w:val="%7."/>
      <w:lvlJc w:val="left"/>
      <w:pPr>
        <w:ind w:left="4451" w:hanging="400"/>
      </w:pPr>
    </w:lvl>
    <w:lvl w:ilvl="7" w:tplc="04090019" w:tentative="1">
      <w:start w:val="1"/>
      <w:numFmt w:val="upperLetter"/>
      <w:lvlText w:val="%8."/>
      <w:lvlJc w:val="left"/>
      <w:pPr>
        <w:ind w:left="4851" w:hanging="400"/>
      </w:pPr>
    </w:lvl>
    <w:lvl w:ilvl="8" w:tplc="0409001B" w:tentative="1">
      <w:start w:val="1"/>
      <w:numFmt w:val="lowerRoman"/>
      <w:lvlText w:val="%9."/>
      <w:lvlJc w:val="right"/>
      <w:pPr>
        <w:ind w:left="5251" w:hanging="400"/>
      </w:pPr>
    </w:lvl>
  </w:abstractNum>
  <w:abstractNum w:abstractNumId="3" w15:restartNumberingAfterBreak="0">
    <w:nsid w:val="0C6A703E"/>
    <w:multiLevelType w:val="hybridMultilevel"/>
    <w:tmpl w:val="AABA3892"/>
    <w:lvl w:ilvl="0" w:tplc="901C1FF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01057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584BD5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00AB77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5A76C62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626F81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D869D1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B38785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362B18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0F3C1B33"/>
    <w:multiLevelType w:val="hybridMultilevel"/>
    <w:tmpl w:val="1A046BB4"/>
    <w:lvl w:ilvl="0" w:tplc="A58A4E8E">
      <w:start w:val="1"/>
      <w:numFmt w:val="decimal"/>
      <w:lvlText w:val="(%1)"/>
      <w:lvlJc w:val="left"/>
      <w:pPr>
        <w:ind w:left="11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2" w:hanging="400"/>
      </w:pPr>
    </w:lvl>
    <w:lvl w:ilvl="2" w:tplc="0409001B" w:tentative="1">
      <w:start w:val="1"/>
      <w:numFmt w:val="lowerRoman"/>
      <w:lvlText w:val="%3."/>
      <w:lvlJc w:val="right"/>
      <w:pPr>
        <w:ind w:left="1982" w:hanging="400"/>
      </w:pPr>
    </w:lvl>
    <w:lvl w:ilvl="3" w:tplc="0409000F" w:tentative="1">
      <w:start w:val="1"/>
      <w:numFmt w:val="decimal"/>
      <w:lvlText w:val="%4."/>
      <w:lvlJc w:val="left"/>
      <w:pPr>
        <w:ind w:left="2382" w:hanging="400"/>
      </w:pPr>
    </w:lvl>
    <w:lvl w:ilvl="4" w:tplc="04090019" w:tentative="1">
      <w:start w:val="1"/>
      <w:numFmt w:val="upperLetter"/>
      <w:lvlText w:val="%5."/>
      <w:lvlJc w:val="left"/>
      <w:pPr>
        <w:ind w:left="2782" w:hanging="400"/>
      </w:pPr>
    </w:lvl>
    <w:lvl w:ilvl="5" w:tplc="0409001B" w:tentative="1">
      <w:start w:val="1"/>
      <w:numFmt w:val="lowerRoman"/>
      <w:lvlText w:val="%6."/>
      <w:lvlJc w:val="right"/>
      <w:pPr>
        <w:ind w:left="3182" w:hanging="400"/>
      </w:pPr>
    </w:lvl>
    <w:lvl w:ilvl="6" w:tplc="0409000F" w:tentative="1">
      <w:start w:val="1"/>
      <w:numFmt w:val="decimal"/>
      <w:lvlText w:val="%7."/>
      <w:lvlJc w:val="left"/>
      <w:pPr>
        <w:ind w:left="3582" w:hanging="400"/>
      </w:pPr>
    </w:lvl>
    <w:lvl w:ilvl="7" w:tplc="04090019" w:tentative="1">
      <w:start w:val="1"/>
      <w:numFmt w:val="upperLetter"/>
      <w:lvlText w:val="%8."/>
      <w:lvlJc w:val="left"/>
      <w:pPr>
        <w:ind w:left="3982" w:hanging="400"/>
      </w:pPr>
    </w:lvl>
    <w:lvl w:ilvl="8" w:tplc="0409001B" w:tentative="1">
      <w:start w:val="1"/>
      <w:numFmt w:val="lowerRoman"/>
      <w:lvlText w:val="%9."/>
      <w:lvlJc w:val="right"/>
      <w:pPr>
        <w:ind w:left="4382" w:hanging="400"/>
      </w:pPr>
    </w:lvl>
  </w:abstractNum>
  <w:abstractNum w:abstractNumId="5" w15:restartNumberingAfterBreak="0">
    <w:nsid w:val="10AC3DB8"/>
    <w:multiLevelType w:val="singleLevel"/>
    <w:tmpl w:val="EFD455C0"/>
    <w:lvl w:ilvl="0">
      <w:start w:val="1"/>
      <w:numFmt w:val="decimal"/>
      <w:pStyle w:val="Number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1896C12"/>
    <w:multiLevelType w:val="multilevel"/>
    <w:tmpl w:val="772C62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7" w15:restartNumberingAfterBreak="0">
    <w:nsid w:val="164D490D"/>
    <w:multiLevelType w:val="singleLevel"/>
    <w:tmpl w:val="0298EFBC"/>
    <w:lvl w:ilvl="0">
      <w:start w:val="1"/>
      <w:numFmt w:val="bullet"/>
      <w:pStyle w:val="BodyBulletSQ"/>
      <w:lvlText w:val=""/>
      <w:lvlJc w:val="left"/>
      <w:pPr>
        <w:tabs>
          <w:tab w:val="num" w:pos="720"/>
        </w:tabs>
        <w:ind w:left="360" w:firstLine="0"/>
      </w:pPr>
      <w:rPr>
        <w:rFonts w:ascii="Wingdings" w:hAnsi="Wingdings" w:hint="default"/>
      </w:rPr>
    </w:lvl>
  </w:abstractNum>
  <w:abstractNum w:abstractNumId="8" w15:restartNumberingAfterBreak="0">
    <w:nsid w:val="24423B7A"/>
    <w:multiLevelType w:val="singleLevel"/>
    <w:tmpl w:val="E48C952A"/>
    <w:lvl w:ilvl="0">
      <w:start w:val="1"/>
      <w:numFmt w:val="bullet"/>
      <w:pStyle w:val="2"/>
      <w:lvlText w:val="-"/>
      <w:lvlJc w:val="left"/>
      <w:pPr>
        <w:tabs>
          <w:tab w:val="num" w:pos="975"/>
        </w:tabs>
        <w:ind w:left="975" w:hanging="360"/>
      </w:pPr>
      <w:rPr>
        <w:rFonts w:ascii="Times New Roman" w:eastAsia="굴림체" w:hAnsi="Times New Roman" w:hint="default"/>
      </w:rPr>
    </w:lvl>
  </w:abstractNum>
  <w:abstractNum w:abstractNumId="9" w15:restartNumberingAfterBreak="0">
    <w:nsid w:val="30BF45B3"/>
    <w:multiLevelType w:val="hybridMultilevel"/>
    <w:tmpl w:val="56F0CCA8"/>
    <w:lvl w:ilvl="0" w:tplc="02723B8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A904985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0372A6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174AB20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99023E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FB4670F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1898D80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8BA000A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7BA26E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0" w15:restartNumberingAfterBreak="0">
    <w:nsid w:val="3BC25109"/>
    <w:multiLevelType w:val="hybridMultilevel"/>
    <w:tmpl w:val="5F800C66"/>
    <w:lvl w:ilvl="0" w:tplc="DDF6E338">
      <w:start w:val="1"/>
      <w:numFmt w:val="decimal"/>
      <w:lvlText w:val="%1)"/>
      <w:lvlJc w:val="left"/>
      <w:pPr>
        <w:ind w:left="760" w:hanging="360"/>
      </w:pPr>
      <w:rPr>
        <w:rFonts w:ascii="맑은 고딕" w:eastAsia="맑은 고딕" w:hAnsi="맑은 고딕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0A6643"/>
    <w:multiLevelType w:val="hybridMultilevel"/>
    <w:tmpl w:val="DB723AEA"/>
    <w:lvl w:ilvl="0" w:tplc="8396B8D4">
      <w:start w:val="1"/>
      <w:numFmt w:val="decimal"/>
      <w:lvlText w:val="%1)"/>
      <w:lvlJc w:val="left"/>
      <w:pPr>
        <w:ind w:left="760" w:hanging="360"/>
      </w:pPr>
      <w:rPr>
        <w:rFonts w:asciiTheme="minorEastAsia" w:eastAsiaTheme="minorEastAsia" w:hAnsiTheme="minorEastAsia" w:cs="굴림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456B4DB9"/>
    <w:multiLevelType w:val="hybridMultilevel"/>
    <w:tmpl w:val="DB9C9FF8"/>
    <w:lvl w:ilvl="0" w:tplc="840C2D52">
      <w:start w:val="1"/>
      <w:numFmt w:val="decimalEnclosedCircle"/>
      <w:lvlText w:val="%1"/>
      <w:lvlJc w:val="left"/>
      <w:pPr>
        <w:ind w:left="1651" w:hanging="400"/>
      </w:pPr>
      <w:rPr>
        <w:rFonts w:hint="eastAsia"/>
      </w:rPr>
    </w:lvl>
    <w:lvl w:ilvl="1" w:tplc="840C2D52">
      <w:start w:val="1"/>
      <w:numFmt w:val="decimalEnclosedCircle"/>
      <w:lvlText w:val="%2"/>
      <w:lvlJc w:val="left"/>
      <w:pPr>
        <w:tabs>
          <w:tab w:val="num" w:pos="2011"/>
        </w:tabs>
        <w:ind w:left="2011" w:hanging="360"/>
      </w:pPr>
      <w:rPr>
        <w:rFonts w:hint="eastAsia"/>
        <w:color w:val="auto"/>
      </w:rPr>
    </w:lvl>
    <w:lvl w:ilvl="2" w:tplc="EAC89734">
      <w:start w:val="1"/>
      <w:numFmt w:val="decimal"/>
      <w:lvlText w:val="%3)"/>
      <w:lvlJc w:val="left"/>
      <w:pPr>
        <w:ind w:left="2411" w:hanging="360"/>
      </w:pPr>
      <w:rPr>
        <w:rFonts w:hint="default"/>
      </w:rPr>
    </w:lvl>
    <w:lvl w:ilvl="3" w:tplc="BD505ED2">
      <w:start w:val="2"/>
      <w:numFmt w:val="bullet"/>
      <w:lvlText w:val="-"/>
      <w:lvlJc w:val="left"/>
      <w:pPr>
        <w:ind w:left="2811" w:hanging="360"/>
      </w:pPr>
      <w:rPr>
        <w:rFonts w:ascii="맑은 고딕" w:eastAsia="맑은 고딕" w:hAnsi="맑은 고딕" w:cs="Times New Roman" w:hint="eastAsia"/>
      </w:rPr>
    </w:lvl>
    <w:lvl w:ilvl="4" w:tplc="892E24EC">
      <w:start w:val="2020"/>
      <w:numFmt w:val="bullet"/>
      <w:lvlText w:val=""/>
      <w:lvlJc w:val="left"/>
      <w:pPr>
        <w:ind w:left="3211" w:hanging="360"/>
      </w:pPr>
      <w:rPr>
        <w:rFonts w:ascii="Wingdings" w:eastAsia="맑은 고딕" w:hAnsi="Wingdings" w:cs="Times New Roman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13" w15:restartNumberingAfterBreak="0">
    <w:nsid w:val="4DE33A3B"/>
    <w:multiLevelType w:val="hybridMultilevel"/>
    <w:tmpl w:val="591C1CBE"/>
    <w:lvl w:ilvl="0" w:tplc="F474B94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67F8241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0DACCF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9B438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C4AA18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93720F5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32835E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67BCF5B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E94E54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5066301A"/>
    <w:multiLevelType w:val="multilevel"/>
    <w:tmpl w:val="9AB6CD14"/>
    <w:lvl w:ilvl="0">
      <w:start w:val="1"/>
      <w:numFmt w:val="upperRoman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3367" w:hanging="567"/>
      </w:pPr>
      <w:rPr>
        <w:rFonts w:hint="default"/>
      </w:rPr>
    </w:lvl>
    <w:lvl w:ilvl="3">
      <w:start w:val="1"/>
      <w:numFmt w:val="bullet"/>
      <w:lvlText w:val=""/>
      <w:lvlJc w:val="left"/>
      <w:pPr>
        <w:ind w:left="1984" w:hanging="708"/>
      </w:pPr>
      <w:rPr>
        <w:rFonts w:ascii="Wingdings" w:hAnsi="Wingdings" w:hint="default"/>
        <w:lang w:val="en-US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6A00EB1"/>
    <w:multiLevelType w:val="singleLevel"/>
    <w:tmpl w:val="EFBCAFDE"/>
    <w:lvl w:ilvl="0">
      <w:start w:val="1"/>
      <w:numFmt w:val="bullet"/>
      <w:pStyle w:val="a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6" w15:restartNumberingAfterBreak="0">
    <w:nsid w:val="68804DFB"/>
    <w:multiLevelType w:val="multilevel"/>
    <w:tmpl w:val="90EAECAA"/>
    <w:lvl w:ilvl="0">
      <w:start w:val="1"/>
      <w:numFmt w:val="decimal"/>
      <w:pStyle w:val="Numberedlist21"/>
      <w:lvlText w:val="%1."/>
      <w:lvlJc w:val="left"/>
      <w:pPr>
        <w:tabs>
          <w:tab w:val="num" w:pos="1777"/>
        </w:tabs>
        <w:ind w:left="454" w:hanging="454"/>
      </w:pPr>
      <w:rPr>
        <w:rFonts w:ascii="맑은 고딕" w:eastAsia="맑은 고딕" w:hAnsi="맑은 고딕" w:hint="eastAsia"/>
        <w:sz w:val="24"/>
        <w:szCs w:val="24"/>
      </w:rPr>
    </w:lvl>
    <w:lvl w:ilvl="1">
      <w:start w:val="1"/>
      <w:numFmt w:val="decimal"/>
      <w:pStyle w:val="Numberedlist22"/>
      <w:lvlText w:val="%1.%2."/>
      <w:lvlJc w:val="left"/>
      <w:pPr>
        <w:tabs>
          <w:tab w:val="num" w:pos="567"/>
        </w:tabs>
        <w:ind w:left="284" w:hanging="284"/>
      </w:pPr>
      <w:rPr>
        <w:rFonts w:hint="eastAsia"/>
        <w:sz w:val="20"/>
      </w:rPr>
    </w:lvl>
    <w:lvl w:ilvl="2">
      <w:start w:val="1"/>
      <w:numFmt w:val="decimal"/>
      <w:pStyle w:val="Numberedlist23"/>
      <w:lvlText w:val="%1.%2.%3."/>
      <w:lvlJc w:val="left"/>
      <w:pPr>
        <w:tabs>
          <w:tab w:val="num" w:pos="851"/>
        </w:tabs>
        <w:ind w:left="680" w:hanging="680"/>
      </w:pPr>
      <w:rPr>
        <w:rFonts w:asciiTheme="minorHAnsi" w:eastAsia="바탕" w:hAnsiTheme="minorHAnsi" w:hint="eastAsia"/>
        <w:b/>
        <w:sz w:val="20"/>
      </w:rPr>
    </w:lvl>
    <w:lvl w:ilvl="3">
      <w:start w:val="1"/>
      <w:numFmt w:val="decimal"/>
      <w:pStyle w:val="Numberedlist24"/>
      <w:lvlText w:val="%1.%2.%3.%4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4">
      <w:start w:val="1"/>
      <w:numFmt w:val="lowerLetter"/>
      <w:lvlText w:val="(%5)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5">
      <w:start w:val="1"/>
      <w:numFmt w:val="lowerRoman"/>
      <w:lvlText w:val="(%6)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1777"/>
        </w:tabs>
        <w:ind w:left="284" w:hanging="284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1777"/>
        </w:tabs>
        <w:ind w:left="284" w:hanging="284"/>
      </w:pPr>
      <w:rPr>
        <w:rFonts w:hint="eastAsia"/>
      </w:rPr>
    </w:lvl>
  </w:abstractNum>
  <w:abstractNum w:abstractNumId="17" w15:restartNumberingAfterBreak="0">
    <w:nsid w:val="6CEC565B"/>
    <w:multiLevelType w:val="multilevel"/>
    <w:tmpl w:val="41C6B5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2893636"/>
    <w:multiLevelType w:val="hybridMultilevel"/>
    <w:tmpl w:val="2D267054"/>
    <w:lvl w:ilvl="0" w:tplc="C1FEBE1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C50617C"/>
    <w:multiLevelType w:val="hybridMultilevel"/>
    <w:tmpl w:val="41C0E914"/>
    <w:lvl w:ilvl="0" w:tplc="5FDCFCE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900832C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91E95D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49C98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AB5C644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D3EC840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884415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EE4C65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DD4379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8"/>
  </w:num>
  <w:num w:numId="5">
    <w:abstractNumId w:val="6"/>
  </w:num>
  <w:num w:numId="6">
    <w:abstractNumId w:val="17"/>
  </w:num>
  <w:num w:numId="7">
    <w:abstractNumId w:val="3"/>
  </w:num>
  <w:num w:numId="8">
    <w:abstractNumId w:val="1"/>
  </w:num>
  <w:num w:numId="9">
    <w:abstractNumId w:val="19"/>
  </w:num>
  <w:num w:numId="10">
    <w:abstractNumId w:val="13"/>
  </w:num>
  <w:num w:numId="11">
    <w:abstractNumId w:val="9"/>
  </w:num>
  <w:num w:numId="12">
    <w:abstractNumId w:val="16"/>
  </w:num>
  <w:num w:numId="13">
    <w:abstractNumId w:val="4"/>
  </w:num>
  <w:num w:numId="14">
    <w:abstractNumId w:val="11"/>
  </w:num>
  <w:num w:numId="15">
    <w:abstractNumId w:val="10"/>
  </w:num>
  <w:num w:numId="16">
    <w:abstractNumId w:val="14"/>
  </w:num>
  <w:num w:numId="17">
    <w:abstractNumId w:val="12"/>
  </w:num>
  <w:num w:numId="18">
    <w:abstractNumId w:val="2"/>
  </w:num>
  <w:num w:numId="19">
    <w:abstractNumId w:val="0"/>
  </w:num>
  <w:num w:numId="20">
    <w:abstractNumId w:val="1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hideGrammaticalErrors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en-GB" w:vendorID="64" w:dllVersion="0" w:nlCheck="1" w:checkStyle="0"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ko-KR" w:vendorID="64" w:dllVersion="4096" w:nlCheck="1" w:checkStyle="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#fc0" stroke="f">
      <v:fill color="#fc0" opacity="20972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A5"/>
    <w:rsid w:val="000008E5"/>
    <w:rsid w:val="00002FCE"/>
    <w:rsid w:val="00003551"/>
    <w:rsid w:val="000047A3"/>
    <w:rsid w:val="0000746D"/>
    <w:rsid w:val="0000777F"/>
    <w:rsid w:val="000102E0"/>
    <w:rsid w:val="000104D0"/>
    <w:rsid w:val="000127E5"/>
    <w:rsid w:val="0002044D"/>
    <w:rsid w:val="00020D6B"/>
    <w:rsid w:val="000218B5"/>
    <w:rsid w:val="000229AC"/>
    <w:rsid w:val="00023469"/>
    <w:rsid w:val="00024A32"/>
    <w:rsid w:val="00025E18"/>
    <w:rsid w:val="00026719"/>
    <w:rsid w:val="00026D51"/>
    <w:rsid w:val="000275ED"/>
    <w:rsid w:val="000311D0"/>
    <w:rsid w:val="00032066"/>
    <w:rsid w:val="000326FB"/>
    <w:rsid w:val="00032B0D"/>
    <w:rsid w:val="0003539C"/>
    <w:rsid w:val="00036563"/>
    <w:rsid w:val="00036997"/>
    <w:rsid w:val="00037E28"/>
    <w:rsid w:val="00040708"/>
    <w:rsid w:val="00041C24"/>
    <w:rsid w:val="000433D2"/>
    <w:rsid w:val="0004513E"/>
    <w:rsid w:val="00045736"/>
    <w:rsid w:val="000460C9"/>
    <w:rsid w:val="00046A9C"/>
    <w:rsid w:val="00046BA5"/>
    <w:rsid w:val="00046E2E"/>
    <w:rsid w:val="00050649"/>
    <w:rsid w:val="0005112E"/>
    <w:rsid w:val="00051142"/>
    <w:rsid w:val="00051F21"/>
    <w:rsid w:val="00052866"/>
    <w:rsid w:val="0005352A"/>
    <w:rsid w:val="00053555"/>
    <w:rsid w:val="0005663A"/>
    <w:rsid w:val="00056E04"/>
    <w:rsid w:val="00057D9B"/>
    <w:rsid w:val="00060EFE"/>
    <w:rsid w:val="00060FD0"/>
    <w:rsid w:val="000631D7"/>
    <w:rsid w:val="00064133"/>
    <w:rsid w:val="00065143"/>
    <w:rsid w:val="00065629"/>
    <w:rsid w:val="00065A0C"/>
    <w:rsid w:val="00065DC4"/>
    <w:rsid w:val="0007119D"/>
    <w:rsid w:val="000715A2"/>
    <w:rsid w:val="00073146"/>
    <w:rsid w:val="000748BA"/>
    <w:rsid w:val="000749D8"/>
    <w:rsid w:val="0007502A"/>
    <w:rsid w:val="00075A14"/>
    <w:rsid w:val="00077623"/>
    <w:rsid w:val="00080DE6"/>
    <w:rsid w:val="000812AC"/>
    <w:rsid w:val="00081984"/>
    <w:rsid w:val="00083932"/>
    <w:rsid w:val="00084D95"/>
    <w:rsid w:val="000852E5"/>
    <w:rsid w:val="000865CD"/>
    <w:rsid w:val="000866ED"/>
    <w:rsid w:val="00087F76"/>
    <w:rsid w:val="00091677"/>
    <w:rsid w:val="00091AB9"/>
    <w:rsid w:val="000923D7"/>
    <w:rsid w:val="0009511B"/>
    <w:rsid w:val="000A17A9"/>
    <w:rsid w:val="000A2059"/>
    <w:rsid w:val="000A2457"/>
    <w:rsid w:val="000A2EDF"/>
    <w:rsid w:val="000A7084"/>
    <w:rsid w:val="000B3A3B"/>
    <w:rsid w:val="000B42CB"/>
    <w:rsid w:val="000C0F32"/>
    <w:rsid w:val="000C2105"/>
    <w:rsid w:val="000C3A5C"/>
    <w:rsid w:val="000C59A5"/>
    <w:rsid w:val="000C7F05"/>
    <w:rsid w:val="000D3761"/>
    <w:rsid w:val="000D40D3"/>
    <w:rsid w:val="000D4455"/>
    <w:rsid w:val="000D4A72"/>
    <w:rsid w:val="000D5FEE"/>
    <w:rsid w:val="000D6B7F"/>
    <w:rsid w:val="000D6C2D"/>
    <w:rsid w:val="000E096A"/>
    <w:rsid w:val="000E1667"/>
    <w:rsid w:val="000E25D7"/>
    <w:rsid w:val="000E3CB5"/>
    <w:rsid w:val="000E4F94"/>
    <w:rsid w:val="000E57E2"/>
    <w:rsid w:val="000F0350"/>
    <w:rsid w:val="000F159E"/>
    <w:rsid w:val="000F30BF"/>
    <w:rsid w:val="000F34FF"/>
    <w:rsid w:val="000F3CD5"/>
    <w:rsid w:val="000F50ED"/>
    <w:rsid w:val="000F593F"/>
    <w:rsid w:val="000F77D4"/>
    <w:rsid w:val="000F79C4"/>
    <w:rsid w:val="000F7F45"/>
    <w:rsid w:val="00101E09"/>
    <w:rsid w:val="001035F9"/>
    <w:rsid w:val="0010420C"/>
    <w:rsid w:val="00104BB6"/>
    <w:rsid w:val="00106352"/>
    <w:rsid w:val="00106BF2"/>
    <w:rsid w:val="00107C08"/>
    <w:rsid w:val="00107D9D"/>
    <w:rsid w:val="00107DD7"/>
    <w:rsid w:val="0011202B"/>
    <w:rsid w:val="00113798"/>
    <w:rsid w:val="00116D4E"/>
    <w:rsid w:val="00116FD1"/>
    <w:rsid w:val="00117A4D"/>
    <w:rsid w:val="00117D64"/>
    <w:rsid w:val="00123873"/>
    <w:rsid w:val="00124858"/>
    <w:rsid w:val="00124A59"/>
    <w:rsid w:val="0012583D"/>
    <w:rsid w:val="00130BF4"/>
    <w:rsid w:val="00133CD0"/>
    <w:rsid w:val="00134329"/>
    <w:rsid w:val="00134401"/>
    <w:rsid w:val="00135526"/>
    <w:rsid w:val="0013659C"/>
    <w:rsid w:val="00136E62"/>
    <w:rsid w:val="00140227"/>
    <w:rsid w:val="0014336F"/>
    <w:rsid w:val="001433BD"/>
    <w:rsid w:val="001434CE"/>
    <w:rsid w:val="001438A6"/>
    <w:rsid w:val="00143987"/>
    <w:rsid w:val="00147440"/>
    <w:rsid w:val="00150771"/>
    <w:rsid w:val="00151DB0"/>
    <w:rsid w:val="001526C6"/>
    <w:rsid w:val="00154644"/>
    <w:rsid w:val="00157069"/>
    <w:rsid w:val="0016204C"/>
    <w:rsid w:val="00162F8B"/>
    <w:rsid w:val="00164415"/>
    <w:rsid w:val="00164C5D"/>
    <w:rsid w:val="00164D66"/>
    <w:rsid w:val="00166370"/>
    <w:rsid w:val="00166376"/>
    <w:rsid w:val="001663A5"/>
    <w:rsid w:val="00166D27"/>
    <w:rsid w:val="00167D37"/>
    <w:rsid w:val="00170B38"/>
    <w:rsid w:val="00171BD2"/>
    <w:rsid w:val="001721CA"/>
    <w:rsid w:val="0017228C"/>
    <w:rsid w:val="001723D9"/>
    <w:rsid w:val="00172E4F"/>
    <w:rsid w:val="001733C4"/>
    <w:rsid w:val="001736CE"/>
    <w:rsid w:val="0017441B"/>
    <w:rsid w:val="00182012"/>
    <w:rsid w:val="00182CE1"/>
    <w:rsid w:val="00183589"/>
    <w:rsid w:val="001846A3"/>
    <w:rsid w:val="00184BE5"/>
    <w:rsid w:val="00184BF5"/>
    <w:rsid w:val="00184D00"/>
    <w:rsid w:val="001870CF"/>
    <w:rsid w:val="00187676"/>
    <w:rsid w:val="00187763"/>
    <w:rsid w:val="00187F0C"/>
    <w:rsid w:val="0019081A"/>
    <w:rsid w:val="00194C2C"/>
    <w:rsid w:val="00194E05"/>
    <w:rsid w:val="001959B6"/>
    <w:rsid w:val="00195A94"/>
    <w:rsid w:val="001977F4"/>
    <w:rsid w:val="0019787A"/>
    <w:rsid w:val="001A0FF3"/>
    <w:rsid w:val="001A37BA"/>
    <w:rsid w:val="001A4962"/>
    <w:rsid w:val="001A5A3D"/>
    <w:rsid w:val="001A6632"/>
    <w:rsid w:val="001A678B"/>
    <w:rsid w:val="001A7F4B"/>
    <w:rsid w:val="001B014C"/>
    <w:rsid w:val="001B0943"/>
    <w:rsid w:val="001B173E"/>
    <w:rsid w:val="001B2E84"/>
    <w:rsid w:val="001B305D"/>
    <w:rsid w:val="001B3352"/>
    <w:rsid w:val="001B5196"/>
    <w:rsid w:val="001B54FC"/>
    <w:rsid w:val="001B7B5F"/>
    <w:rsid w:val="001C0F12"/>
    <w:rsid w:val="001C1A48"/>
    <w:rsid w:val="001C2FBA"/>
    <w:rsid w:val="001C441F"/>
    <w:rsid w:val="001C64B5"/>
    <w:rsid w:val="001D053C"/>
    <w:rsid w:val="001D2B40"/>
    <w:rsid w:val="001D2D41"/>
    <w:rsid w:val="001D3B57"/>
    <w:rsid w:val="001D54DF"/>
    <w:rsid w:val="001D67EB"/>
    <w:rsid w:val="001D7B61"/>
    <w:rsid w:val="001E02D2"/>
    <w:rsid w:val="001E0D71"/>
    <w:rsid w:val="001E125B"/>
    <w:rsid w:val="001E31AA"/>
    <w:rsid w:val="001E3D72"/>
    <w:rsid w:val="001E4DD8"/>
    <w:rsid w:val="001E6A88"/>
    <w:rsid w:val="001F0B5D"/>
    <w:rsid w:val="001F0F5A"/>
    <w:rsid w:val="001F286E"/>
    <w:rsid w:val="001F35C8"/>
    <w:rsid w:val="001F3BED"/>
    <w:rsid w:val="001F3EE9"/>
    <w:rsid w:val="001F6480"/>
    <w:rsid w:val="001F6F45"/>
    <w:rsid w:val="001F72F1"/>
    <w:rsid w:val="001F796D"/>
    <w:rsid w:val="002035D2"/>
    <w:rsid w:val="00203CFA"/>
    <w:rsid w:val="002046F3"/>
    <w:rsid w:val="00204C05"/>
    <w:rsid w:val="00206220"/>
    <w:rsid w:val="0020687F"/>
    <w:rsid w:val="00206F65"/>
    <w:rsid w:val="002111CC"/>
    <w:rsid w:val="00211E6B"/>
    <w:rsid w:val="00214232"/>
    <w:rsid w:val="00214503"/>
    <w:rsid w:val="00215A96"/>
    <w:rsid w:val="00215F41"/>
    <w:rsid w:val="00216423"/>
    <w:rsid w:val="00216911"/>
    <w:rsid w:val="00217C7E"/>
    <w:rsid w:val="00222E6A"/>
    <w:rsid w:val="00226FBF"/>
    <w:rsid w:val="00227118"/>
    <w:rsid w:val="0023012B"/>
    <w:rsid w:val="002306DE"/>
    <w:rsid w:val="002326C0"/>
    <w:rsid w:val="002330C9"/>
    <w:rsid w:val="002336B5"/>
    <w:rsid w:val="00233E5B"/>
    <w:rsid w:val="00234BE6"/>
    <w:rsid w:val="00235E0D"/>
    <w:rsid w:val="0023755F"/>
    <w:rsid w:val="00237BD7"/>
    <w:rsid w:val="00240C25"/>
    <w:rsid w:val="00241444"/>
    <w:rsid w:val="00242945"/>
    <w:rsid w:val="00243931"/>
    <w:rsid w:val="00244408"/>
    <w:rsid w:val="00244E14"/>
    <w:rsid w:val="002463FF"/>
    <w:rsid w:val="002464CB"/>
    <w:rsid w:val="00246CC7"/>
    <w:rsid w:val="00247225"/>
    <w:rsid w:val="002479B6"/>
    <w:rsid w:val="00250748"/>
    <w:rsid w:val="00251DE0"/>
    <w:rsid w:val="00251F72"/>
    <w:rsid w:val="00253562"/>
    <w:rsid w:val="00253E3A"/>
    <w:rsid w:val="00255BE8"/>
    <w:rsid w:val="002563D4"/>
    <w:rsid w:val="002566D0"/>
    <w:rsid w:val="00264923"/>
    <w:rsid w:val="00265041"/>
    <w:rsid w:val="00266C59"/>
    <w:rsid w:val="002707FF"/>
    <w:rsid w:val="002722E9"/>
    <w:rsid w:val="00273AF6"/>
    <w:rsid w:val="00273FE5"/>
    <w:rsid w:val="002760B6"/>
    <w:rsid w:val="00276282"/>
    <w:rsid w:val="002763A9"/>
    <w:rsid w:val="00277225"/>
    <w:rsid w:val="002775DF"/>
    <w:rsid w:val="00280944"/>
    <w:rsid w:val="00281E6B"/>
    <w:rsid w:val="002828E9"/>
    <w:rsid w:val="00282977"/>
    <w:rsid w:val="00282FA2"/>
    <w:rsid w:val="0028351B"/>
    <w:rsid w:val="002866F0"/>
    <w:rsid w:val="0029024D"/>
    <w:rsid w:val="002911DA"/>
    <w:rsid w:val="002925CF"/>
    <w:rsid w:val="002948C6"/>
    <w:rsid w:val="00294B8A"/>
    <w:rsid w:val="00294CF2"/>
    <w:rsid w:val="0029550D"/>
    <w:rsid w:val="002955C7"/>
    <w:rsid w:val="0029595F"/>
    <w:rsid w:val="002978BC"/>
    <w:rsid w:val="002A05CC"/>
    <w:rsid w:val="002A0CC0"/>
    <w:rsid w:val="002A107E"/>
    <w:rsid w:val="002A1195"/>
    <w:rsid w:val="002A183D"/>
    <w:rsid w:val="002A2347"/>
    <w:rsid w:val="002A23A4"/>
    <w:rsid w:val="002A24BD"/>
    <w:rsid w:val="002A2D96"/>
    <w:rsid w:val="002A2E21"/>
    <w:rsid w:val="002A2FBA"/>
    <w:rsid w:val="002A450A"/>
    <w:rsid w:val="002A51BC"/>
    <w:rsid w:val="002A5432"/>
    <w:rsid w:val="002A5571"/>
    <w:rsid w:val="002A5A18"/>
    <w:rsid w:val="002A7375"/>
    <w:rsid w:val="002B3516"/>
    <w:rsid w:val="002B5319"/>
    <w:rsid w:val="002B5950"/>
    <w:rsid w:val="002B7439"/>
    <w:rsid w:val="002C0300"/>
    <w:rsid w:val="002C0757"/>
    <w:rsid w:val="002C0867"/>
    <w:rsid w:val="002C40AB"/>
    <w:rsid w:val="002C47E2"/>
    <w:rsid w:val="002C49BA"/>
    <w:rsid w:val="002C5FD7"/>
    <w:rsid w:val="002D2475"/>
    <w:rsid w:val="002D4915"/>
    <w:rsid w:val="002D554B"/>
    <w:rsid w:val="002D61E3"/>
    <w:rsid w:val="002D6862"/>
    <w:rsid w:val="002D6A80"/>
    <w:rsid w:val="002E056D"/>
    <w:rsid w:val="002E1243"/>
    <w:rsid w:val="002E2FCA"/>
    <w:rsid w:val="002E5FC5"/>
    <w:rsid w:val="002E6023"/>
    <w:rsid w:val="002E7F55"/>
    <w:rsid w:val="002F2907"/>
    <w:rsid w:val="002F3428"/>
    <w:rsid w:val="002F42E2"/>
    <w:rsid w:val="002F5032"/>
    <w:rsid w:val="002F71EB"/>
    <w:rsid w:val="00300DE9"/>
    <w:rsid w:val="003017C2"/>
    <w:rsid w:val="00301807"/>
    <w:rsid w:val="00301A11"/>
    <w:rsid w:val="00304B25"/>
    <w:rsid w:val="003051C9"/>
    <w:rsid w:val="00305E6B"/>
    <w:rsid w:val="00306202"/>
    <w:rsid w:val="00307DEF"/>
    <w:rsid w:val="003109E2"/>
    <w:rsid w:val="00311601"/>
    <w:rsid w:val="00312006"/>
    <w:rsid w:val="00312B79"/>
    <w:rsid w:val="003160DE"/>
    <w:rsid w:val="00316A52"/>
    <w:rsid w:val="00316B36"/>
    <w:rsid w:val="00320030"/>
    <w:rsid w:val="00325F43"/>
    <w:rsid w:val="003309F0"/>
    <w:rsid w:val="00331004"/>
    <w:rsid w:val="0033139E"/>
    <w:rsid w:val="0033302B"/>
    <w:rsid w:val="00333F14"/>
    <w:rsid w:val="00334429"/>
    <w:rsid w:val="003358ED"/>
    <w:rsid w:val="00341024"/>
    <w:rsid w:val="00341A68"/>
    <w:rsid w:val="00342ED7"/>
    <w:rsid w:val="00343014"/>
    <w:rsid w:val="00343977"/>
    <w:rsid w:val="00344ABE"/>
    <w:rsid w:val="003461E0"/>
    <w:rsid w:val="003473E6"/>
    <w:rsid w:val="00347B99"/>
    <w:rsid w:val="00347D44"/>
    <w:rsid w:val="00351EF6"/>
    <w:rsid w:val="003525E0"/>
    <w:rsid w:val="0035349D"/>
    <w:rsid w:val="00355275"/>
    <w:rsid w:val="0035559E"/>
    <w:rsid w:val="00356D89"/>
    <w:rsid w:val="00362D5D"/>
    <w:rsid w:val="0036357F"/>
    <w:rsid w:val="00365219"/>
    <w:rsid w:val="003663E9"/>
    <w:rsid w:val="0037032D"/>
    <w:rsid w:val="003731D1"/>
    <w:rsid w:val="003731EB"/>
    <w:rsid w:val="00373FE5"/>
    <w:rsid w:val="00375DBD"/>
    <w:rsid w:val="0037608B"/>
    <w:rsid w:val="00380DEA"/>
    <w:rsid w:val="00382EE4"/>
    <w:rsid w:val="00386382"/>
    <w:rsid w:val="00386D44"/>
    <w:rsid w:val="00387223"/>
    <w:rsid w:val="003875CC"/>
    <w:rsid w:val="00387E88"/>
    <w:rsid w:val="00391559"/>
    <w:rsid w:val="0039328A"/>
    <w:rsid w:val="003933FF"/>
    <w:rsid w:val="0039402E"/>
    <w:rsid w:val="0039434A"/>
    <w:rsid w:val="00395A67"/>
    <w:rsid w:val="00397564"/>
    <w:rsid w:val="003A2E0D"/>
    <w:rsid w:val="003A33EB"/>
    <w:rsid w:val="003A37A7"/>
    <w:rsid w:val="003A7B08"/>
    <w:rsid w:val="003B01D2"/>
    <w:rsid w:val="003B0EA3"/>
    <w:rsid w:val="003B3073"/>
    <w:rsid w:val="003B3875"/>
    <w:rsid w:val="003B7D22"/>
    <w:rsid w:val="003C06A8"/>
    <w:rsid w:val="003C0756"/>
    <w:rsid w:val="003C328D"/>
    <w:rsid w:val="003C3C91"/>
    <w:rsid w:val="003C4D7B"/>
    <w:rsid w:val="003C4FF3"/>
    <w:rsid w:val="003C612C"/>
    <w:rsid w:val="003C6775"/>
    <w:rsid w:val="003C6F05"/>
    <w:rsid w:val="003C7659"/>
    <w:rsid w:val="003C7A5D"/>
    <w:rsid w:val="003C7E73"/>
    <w:rsid w:val="003D043C"/>
    <w:rsid w:val="003D205B"/>
    <w:rsid w:val="003D2B9B"/>
    <w:rsid w:val="003D3570"/>
    <w:rsid w:val="003D3CE1"/>
    <w:rsid w:val="003D452D"/>
    <w:rsid w:val="003D45F7"/>
    <w:rsid w:val="003D46A1"/>
    <w:rsid w:val="003D49DA"/>
    <w:rsid w:val="003D73D6"/>
    <w:rsid w:val="003D783E"/>
    <w:rsid w:val="003E02D8"/>
    <w:rsid w:val="003E03B6"/>
    <w:rsid w:val="003E07A3"/>
    <w:rsid w:val="003E2A22"/>
    <w:rsid w:val="003E5B7C"/>
    <w:rsid w:val="003E5D08"/>
    <w:rsid w:val="003E6ED1"/>
    <w:rsid w:val="003F1DB2"/>
    <w:rsid w:val="003F38B0"/>
    <w:rsid w:val="003F6186"/>
    <w:rsid w:val="003F6729"/>
    <w:rsid w:val="003F6ADE"/>
    <w:rsid w:val="003F7F8F"/>
    <w:rsid w:val="0040186D"/>
    <w:rsid w:val="0040191E"/>
    <w:rsid w:val="00404282"/>
    <w:rsid w:val="00405676"/>
    <w:rsid w:val="004120D0"/>
    <w:rsid w:val="00413271"/>
    <w:rsid w:val="00413365"/>
    <w:rsid w:val="00413C9C"/>
    <w:rsid w:val="0041434E"/>
    <w:rsid w:val="00414D99"/>
    <w:rsid w:val="0041594E"/>
    <w:rsid w:val="00416199"/>
    <w:rsid w:val="0041640F"/>
    <w:rsid w:val="0041724F"/>
    <w:rsid w:val="00420760"/>
    <w:rsid w:val="004224A8"/>
    <w:rsid w:val="00422E77"/>
    <w:rsid w:val="00423C79"/>
    <w:rsid w:val="004269A3"/>
    <w:rsid w:val="00426C03"/>
    <w:rsid w:val="00426E3C"/>
    <w:rsid w:val="00426F5B"/>
    <w:rsid w:val="0042797B"/>
    <w:rsid w:val="004306CF"/>
    <w:rsid w:val="004306DE"/>
    <w:rsid w:val="00431DB1"/>
    <w:rsid w:val="00432161"/>
    <w:rsid w:val="00432AA5"/>
    <w:rsid w:val="00432F12"/>
    <w:rsid w:val="00433FC8"/>
    <w:rsid w:val="00434C45"/>
    <w:rsid w:val="00435243"/>
    <w:rsid w:val="00435D20"/>
    <w:rsid w:val="00436649"/>
    <w:rsid w:val="00440156"/>
    <w:rsid w:val="0044093E"/>
    <w:rsid w:val="00441F61"/>
    <w:rsid w:val="00442CD5"/>
    <w:rsid w:val="0044334C"/>
    <w:rsid w:val="00444870"/>
    <w:rsid w:val="00444D0D"/>
    <w:rsid w:val="0044621F"/>
    <w:rsid w:val="0044639E"/>
    <w:rsid w:val="004464F1"/>
    <w:rsid w:val="004474FB"/>
    <w:rsid w:val="004503DD"/>
    <w:rsid w:val="00450FB5"/>
    <w:rsid w:val="004513B1"/>
    <w:rsid w:val="004550F9"/>
    <w:rsid w:val="00455159"/>
    <w:rsid w:val="00455C04"/>
    <w:rsid w:val="004567DE"/>
    <w:rsid w:val="0045768B"/>
    <w:rsid w:val="004605D8"/>
    <w:rsid w:val="00463386"/>
    <w:rsid w:val="0046378E"/>
    <w:rsid w:val="0046421A"/>
    <w:rsid w:val="004645B3"/>
    <w:rsid w:val="00464C39"/>
    <w:rsid w:val="00465282"/>
    <w:rsid w:val="004655EC"/>
    <w:rsid w:val="004660CE"/>
    <w:rsid w:val="0046649A"/>
    <w:rsid w:val="00467463"/>
    <w:rsid w:val="004700AC"/>
    <w:rsid w:val="00471378"/>
    <w:rsid w:val="00471613"/>
    <w:rsid w:val="00471931"/>
    <w:rsid w:val="00472CC0"/>
    <w:rsid w:val="004756CE"/>
    <w:rsid w:val="0047594C"/>
    <w:rsid w:val="0047779A"/>
    <w:rsid w:val="00477EDB"/>
    <w:rsid w:val="00482044"/>
    <w:rsid w:val="0048232D"/>
    <w:rsid w:val="00482CDE"/>
    <w:rsid w:val="00484E33"/>
    <w:rsid w:val="004856F8"/>
    <w:rsid w:val="00485A11"/>
    <w:rsid w:val="00485C0C"/>
    <w:rsid w:val="00486511"/>
    <w:rsid w:val="004874B8"/>
    <w:rsid w:val="00491178"/>
    <w:rsid w:val="0049188C"/>
    <w:rsid w:val="00491DEE"/>
    <w:rsid w:val="00493030"/>
    <w:rsid w:val="00495154"/>
    <w:rsid w:val="00495843"/>
    <w:rsid w:val="00497090"/>
    <w:rsid w:val="00497643"/>
    <w:rsid w:val="00497D0C"/>
    <w:rsid w:val="004A1E4E"/>
    <w:rsid w:val="004A39A6"/>
    <w:rsid w:val="004A44FA"/>
    <w:rsid w:val="004A455A"/>
    <w:rsid w:val="004A4F9E"/>
    <w:rsid w:val="004A6F5A"/>
    <w:rsid w:val="004A7831"/>
    <w:rsid w:val="004B1E08"/>
    <w:rsid w:val="004B1F09"/>
    <w:rsid w:val="004C137A"/>
    <w:rsid w:val="004C2191"/>
    <w:rsid w:val="004C2A1C"/>
    <w:rsid w:val="004C2C96"/>
    <w:rsid w:val="004C2DDA"/>
    <w:rsid w:val="004C3F90"/>
    <w:rsid w:val="004C4047"/>
    <w:rsid w:val="004C4CD9"/>
    <w:rsid w:val="004C6F61"/>
    <w:rsid w:val="004C740A"/>
    <w:rsid w:val="004D0148"/>
    <w:rsid w:val="004D01DB"/>
    <w:rsid w:val="004D23FE"/>
    <w:rsid w:val="004D4177"/>
    <w:rsid w:val="004D4816"/>
    <w:rsid w:val="004D4A38"/>
    <w:rsid w:val="004D5CBD"/>
    <w:rsid w:val="004D6DE9"/>
    <w:rsid w:val="004D73DE"/>
    <w:rsid w:val="004E0F5B"/>
    <w:rsid w:val="004E12D4"/>
    <w:rsid w:val="004E2FB5"/>
    <w:rsid w:val="004E3229"/>
    <w:rsid w:val="004E3C28"/>
    <w:rsid w:val="004E5A6B"/>
    <w:rsid w:val="004E5AD5"/>
    <w:rsid w:val="004E5B3D"/>
    <w:rsid w:val="004E605C"/>
    <w:rsid w:val="004E6433"/>
    <w:rsid w:val="004E7C46"/>
    <w:rsid w:val="004E7EBD"/>
    <w:rsid w:val="004F218E"/>
    <w:rsid w:val="004F46CF"/>
    <w:rsid w:val="004F5515"/>
    <w:rsid w:val="004F6604"/>
    <w:rsid w:val="00500590"/>
    <w:rsid w:val="00500A5D"/>
    <w:rsid w:val="00500C02"/>
    <w:rsid w:val="005035E5"/>
    <w:rsid w:val="005104D3"/>
    <w:rsid w:val="00510CC5"/>
    <w:rsid w:val="00512116"/>
    <w:rsid w:val="00512BD2"/>
    <w:rsid w:val="005209C2"/>
    <w:rsid w:val="00524670"/>
    <w:rsid w:val="005255C5"/>
    <w:rsid w:val="00525A84"/>
    <w:rsid w:val="00526A7F"/>
    <w:rsid w:val="00527DDB"/>
    <w:rsid w:val="005301B0"/>
    <w:rsid w:val="005324BC"/>
    <w:rsid w:val="005326EE"/>
    <w:rsid w:val="00535325"/>
    <w:rsid w:val="0053610B"/>
    <w:rsid w:val="00536977"/>
    <w:rsid w:val="00536F69"/>
    <w:rsid w:val="00537F19"/>
    <w:rsid w:val="00537FBB"/>
    <w:rsid w:val="005404C8"/>
    <w:rsid w:val="00540783"/>
    <w:rsid w:val="00540977"/>
    <w:rsid w:val="00540AC3"/>
    <w:rsid w:val="00540C09"/>
    <w:rsid w:val="0054169E"/>
    <w:rsid w:val="00541C79"/>
    <w:rsid w:val="00541DEE"/>
    <w:rsid w:val="00542124"/>
    <w:rsid w:val="00542974"/>
    <w:rsid w:val="00544FE8"/>
    <w:rsid w:val="00545847"/>
    <w:rsid w:val="00545A49"/>
    <w:rsid w:val="00547FB5"/>
    <w:rsid w:val="00550365"/>
    <w:rsid w:val="0055199A"/>
    <w:rsid w:val="00552FE7"/>
    <w:rsid w:val="00556659"/>
    <w:rsid w:val="00556D07"/>
    <w:rsid w:val="00560EBB"/>
    <w:rsid w:val="00561563"/>
    <w:rsid w:val="005627B5"/>
    <w:rsid w:val="00564BB8"/>
    <w:rsid w:val="005658AC"/>
    <w:rsid w:val="0056711D"/>
    <w:rsid w:val="00567530"/>
    <w:rsid w:val="005676DA"/>
    <w:rsid w:val="00570FC9"/>
    <w:rsid w:val="005719E9"/>
    <w:rsid w:val="005727B3"/>
    <w:rsid w:val="00572B46"/>
    <w:rsid w:val="005749FC"/>
    <w:rsid w:val="00576357"/>
    <w:rsid w:val="00577D7C"/>
    <w:rsid w:val="0058294B"/>
    <w:rsid w:val="00583363"/>
    <w:rsid w:val="00583EAD"/>
    <w:rsid w:val="00584C80"/>
    <w:rsid w:val="0058577A"/>
    <w:rsid w:val="00585D6D"/>
    <w:rsid w:val="00585FF4"/>
    <w:rsid w:val="005862C2"/>
    <w:rsid w:val="00586B82"/>
    <w:rsid w:val="005873F3"/>
    <w:rsid w:val="00590238"/>
    <w:rsid w:val="005909CC"/>
    <w:rsid w:val="005929EA"/>
    <w:rsid w:val="00593258"/>
    <w:rsid w:val="0059388F"/>
    <w:rsid w:val="005939FD"/>
    <w:rsid w:val="00593B4F"/>
    <w:rsid w:val="005947B5"/>
    <w:rsid w:val="00594DD6"/>
    <w:rsid w:val="00596045"/>
    <w:rsid w:val="005969A7"/>
    <w:rsid w:val="005971AE"/>
    <w:rsid w:val="00597B52"/>
    <w:rsid w:val="005A0EAD"/>
    <w:rsid w:val="005A11AE"/>
    <w:rsid w:val="005A22BA"/>
    <w:rsid w:val="005A35A4"/>
    <w:rsid w:val="005A3C13"/>
    <w:rsid w:val="005A5B3B"/>
    <w:rsid w:val="005A689A"/>
    <w:rsid w:val="005A6E92"/>
    <w:rsid w:val="005A6FE7"/>
    <w:rsid w:val="005A7544"/>
    <w:rsid w:val="005A7B78"/>
    <w:rsid w:val="005B0263"/>
    <w:rsid w:val="005B0436"/>
    <w:rsid w:val="005B17CE"/>
    <w:rsid w:val="005B1BBB"/>
    <w:rsid w:val="005B1BE6"/>
    <w:rsid w:val="005B2066"/>
    <w:rsid w:val="005B4006"/>
    <w:rsid w:val="005B4EB4"/>
    <w:rsid w:val="005B55F5"/>
    <w:rsid w:val="005B7F34"/>
    <w:rsid w:val="005C0595"/>
    <w:rsid w:val="005C0D7A"/>
    <w:rsid w:val="005C1FCC"/>
    <w:rsid w:val="005C2863"/>
    <w:rsid w:val="005C3C7A"/>
    <w:rsid w:val="005C452F"/>
    <w:rsid w:val="005C63C9"/>
    <w:rsid w:val="005C6E8F"/>
    <w:rsid w:val="005C7AFE"/>
    <w:rsid w:val="005C7E8D"/>
    <w:rsid w:val="005D00D0"/>
    <w:rsid w:val="005D03C1"/>
    <w:rsid w:val="005D068A"/>
    <w:rsid w:val="005D11BE"/>
    <w:rsid w:val="005D2236"/>
    <w:rsid w:val="005D23A7"/>
    <w:rsid w:val="005D2A4A"/>
    <w:rsid w:val="005D307F"/>
    <w:rsid w:val="005D3362"/>
    <w:rsid w:val="005D4103"/>
    <w:rsid w:val="005D484F"/>
    <w:rsid w:val="005D6D65"/>
    <w:rsid w:val="005D7798"/>
    <w:rsid w:val="005E0F22"/>
    <w:rsid w:val="005E2EEF"/>
    <w:rsid w:val="005E3248"/>
    <w:rsid w:val="005E74B9"/>
    <w:rsid w:val="005E76E2"/>
    <w:rsid w:val="005F029A"/>
    <w:rsid w:val="005F0A47"/>
    <w:rsid w:val="005F15F9"/>
    <w:rsid w:val="005F1A16"/>
    <w:rsid w:val="005F2836"/>
    <w:rsid w:val="005F2F80"/>
    <w:rsid w:val="005F3758"/>
    <w:rsid w:val="005F41C6"/>
    <w:rsid w:val="005F4D05"/>
    <w:rsid w:val="005F4F8F"/>
    <w:rsid w:val="005F506E"/>
    <w:rsid w:val="005F5A50"/>
    <w:rsid w:val="005F5D49"/>
    <w:rsid w:val="005F6AA5"/>
    <w:rsid w:val="005F6E28"/>
    <w:rsid w:val="005F74FD"/>
    <w:rsid w:val="006003D0"/>
    <w:rsid w:val="0060070D"/>
    <w:rsid w:val="00600855"/>
    <w:rsid w:val="006015FA"/>
    <w:rsid w:val="00601C44"/>
    <w:rsid w:val="0060444E"/>
    <w:rsid w:val="00607624"/>
    <w:rsid w:val="00607F0A"/>
    <w:rsid w:val="006113B9"/>
    <w:rsid w:val="006114C5"/>
    <w:rsid w:val="00611795"/>
    <w:rsid w:val="00612004"/>
    <w:rsid w:val="00613BBF"/>
    <w:rsid w:val="006145D9"/>
    <w:rsid w:val="00614A70"/>
    <w:rsid w:val="00615B02"/>
    <w:rsid w:val="00617A17"/>
    <w:rsid w:val="00622975"/>
    <w:rsid w:val="00623C52"/>
    <w:rsid w:val="00626E94"/>
    <w:rsid w:val="00631FD0"/>
    <w:rsid w:val="0063492C"/>
    <w:rsid w:val="006368CD"/>
    <w:rsid w:val="0063792A"/>
    <w:rsid w:val="00640C23"/>
    <w:rsid w:val="0064151D"/>
    <w:rsid w:val="006416CA"/>
    <w:rsid w:val="00641BA7"/>
    <w:rsid w:val="00642167"/>
    <w:rsid w:val="006423B3"/>
    <w:rsid w:val="0064361A"/>
    <w:rsid w:val="0064453C"/>
    <w:rsid w:val="00646F61"/>
    <w:rsid w:val="006470EE"/>
    <w:rsid w:val="006475A0"/>
    <w:rsid w:val="006479A9"/>
    <w:rsid w:val="00647A67"/>
    <w:rsid w:val="00651BB4"/>
    <w:rsid w:val="00652368"/>
    <w:rsid w:val="00653221"/>
    <w:rsid w:val="00654710"/>
    <w:rsid w:val="0065584F"/>
    <w:rsid w:val="00656568"/>
    <w:rsid w:val="006574B6"/>
    <w:rsid w:val="0066356D"/>
    <w:rsid w:val="00664DCF"/>
    <w:rsid w:val="00665446"/>
    <w:rsid w:val="00665E73"/>
    <w:rsid w:val="00666D5D"/>
    <w:rsid w:val="0066768E"/>
    <w:rsid w:val="00670773"/>
    <w:rsid w:val="00670B5A"/>
    <w:rsid w:val="00671C20"/>
    <w:rsid w:val="006724C0"/>
    <w:rsid w:val="00672D74"/>
    <w:rsid w:val="00675FDF"/>
    <w:rsid w:val="0067704B"/>
    <w:rsid w:val="00677705"/>
    <w:rsid w:val="00680BDC"/>
    <w:rsid w:val="00681397"/>
    <w:rsid w:val="00681B00"/>
    <w:rsid w:val="00681C2C"/>
    <w:rsid w:val="00684C9F"/>
    <w:rsid w:val="00686F1E"/>
    <w:rsid w:val="00687C1B"/>
    <w:rsid w:val="00691791"/>
    <w:rsid w:val="00696C2A"/>
    <w:rsid w:val="00696E9E"/>
    <w:rsid w:val="00697ED9"/>
    <w:rsid w:val="00697F09"/>
    <w:rsid w:val="006A106C"/>
    <w:rsid w:val="006A1B01"/>
    <w:rsid w:val="006A229D"/>
    <w:rsid w:val="006A29F6"/>
    <w:rsid w:val="006A29FA"/>
    <w:rsid w:val="006A373B"/>
    <w:rsid w:val="006A3849"/>
    <w:rsid w:val="006A392F"/>
    <w:rsid w:val="006A74A3"/>
    <w:rsid w:val="006B045B"/>
    <w:rsid w:val="006B3614"/>
    <w:rsid w:val="006B39B2"/>
    <w:rsid w:val="006B47AE"/>
    <w:rsid w:val="006B5BFD"/>
    <w:rsid w:val="006B610B"/>
    <w:rsid w:val="006B7162"/>
    <w:rsid w:val="006C161F"/>
    <w:rsid w:val="006C1C37"/>
    <w:rsid w:val="006C24A6"/>
    <w:rsid w:val="006C28AD"/>
    <w:rsid w:val="006C2F26"/>
    <w:rsid w:val="006C447E"/>
    <w:rsid w:val="006C5F7A"/>
    <w:rsid w:val="006C671D"/>
    <w:rsid w:val="006C7593"/>
    <w:rsid w:val="006D2090"/>
    <w:rsid w:val="006D2341"/>
    <w:rsid w:val="006D33F8"/>
    <w:rsid w:val="006D4C61"/>
    <w:rsid w:val="006D52F2"/>
    <w:rsid w:val="006D5B5C"/>
    <w:rsid w:val="006D70DB"/>
    <w:rsid w:val="006E012D"/>
    <w:rsid w:val="006E1A7D"/>
    <w:rsid w:val="006E2615"/>
    <w:rsid w:val="006E2690"/>
    <w:rsid w:val="006E30F3"/>
    <w:rsid w:val="006E3DC6"/>
    <w:rsid w:val="006E3EAB"/>
    <w:rsid w:val="006E6EA9"/>
    <w:rsid w:val="006E7470"/>
    <w:rsid w:val="006E74C8"/>
    <w:rsid w:val="006F0253"/>
    <w:rsid w:val="006F3631"/>
    <w:rsid w:val="006F3CE2"/>
    <w:rsid w:val="006F41B2"/>
    <w:rsid w:val="006F4653"/>
    <w:rsid w:val="006F570F"/>
    <w:rsid w:val="00701081"/>
    <w:rsid w:val="00701E47"/>
    <w:rsid w:val="00704501"/>
    <w:rsid w:val="0070488D"/>
    <w:rsid w:val="00705B07"/>
    <w:rsid w:val="00705E6B"/>
    <w:rsid w:val="0071070F"/>
    <w:rsid w:val="00713B5A"/>
    <w:rsid w:val="007225DD"/>
    <w:rsid w:val="00722650"/>
    <w:rsid w:val="007248E5"/>
    <w:rsid w:val="007255E7"/>
    <w:rsid w:val="00726D0C"/>
    <w:rsid w:val="00726FD9"/>
    <w:rsid w:val="0072775B"/>
    <w:rsid w:val="007303F1"/>
    <w:rsid w:val="00730947"/>
    <w:rsid w:val="00731056"/>
    <w:rsid w:val="00731556"/>
    <w:rsid w:val="0073174D"/>
    <w:rsid w:val="007350A9"/>
    <w:rsid w:val="00735103"/>
    <w:rsid w:val="0073579C"/>
    <w:rsid w:val="007361B2"/>
    <w:rsid w:val="00736AB3"/>
    <w:rsid w:val="00736D7F"/>
    <w:rsid w:val="00737206"/>
    <w:rsid w:val="00737503"/>
    <w:rsid w:val="00737D2B"/>
    <w:rsid w:val="00740E34"/>
    <w:rsid w:val="00741596"/>
    <w:rsid w:val="00741D4C"/>
    <w:rsid w:val="007422FC"/>
    <w:rsid w:val="00742A60"/>
    <w:rsid w:val="007433AA"/>
    <w:rsid w:val="007445AB"/>
    <w:rsid w:val="007453F5"/>
    <w:rsid w:val="0074541A"/>
    <w:rsid w:val="007463FD"/>
    <w:rsid w:val="007464AF"/>
    <w:rsid w:val="00747060"/>
    <w:rsid w:val="007474D8"/>
    <w:rsid w:val="007501AB"/>
    <w:rsid w:val="00750764"/>
    <w:rsid w:val="00751914"/>
    <w:rsid w:val="0075327B"/>
    <w:rsid w:val="00754180"/>
    <w:rsid w:val="007558E9"/>
    <w:rsid w:val="0075685C"/>
    <w:rsid w:val="00756C6E"/>
    <w:rsid w:val="00760EF6"/>
    <w:rsid w:val="00761D6C"/>
    <w:rsid w:val="0076375D"/>
    <w:rsid w:val="00763F80"/>
    <w:rsid w:val="00764F66"/>
    <w:rsid w:val="00765679"/>
    <w:rsid w:val="00766958"/>
    <w:rsid w:val="00767ED7"/>
    <w:rsid w:val="00770768"/>
    <w:rsid w:val="007722D3"/>
    <w:rsid w:val="0077236B"/>
    <w:rsid w:val="007745A3"/>
    <w:rsid w:val="00774A98"/>
    <w:rsid w:val="00775F41"/>
    <w:rsid w:val="00776085"/>
    <w:rsid w:val="00780C7B"/>
    <w:rsid w:val="00780D38"/>
    <w:rsid w:val="007821FF"/>
    <w:rsid w:val="0078272C"/>
    <w:rsid w:val="00782C8D"/>
    <w:rsid w:val="00782DCD"/>
    <w:rsid w:val="00787DF7"/>
    <w:rsid w:val="007903AD"/>
    <w:rsid w:val="00790B5A"/>
    <w:rsid w:val="00791D25"/>
    <w:rsid w:val="00792D74"/>
    <w:rsid w:val="007971F5"/>
    <w:rsid w:val="007A0B25"/>
    <w:rsid w:val="007A0D84"/>
    <w:rsid w:val="007A1698"/>
    <w:rsid w:val="007A250F"/>
    <w:rsid w:val="007A2F4A"/>
    <w:rsid w:val="007A3219"/>
    <w:rsid w:val="007A588B"/>
    <w:rsid w:val="007A5E7B"/>
    <w:rsid w:val="007B2DED"/>
    <w:rsid w:val="007B4A2D"/>
    <w:rsid w:val="007B4E2E"/>
    <w:rsid w:val="007C0E56"/>
    <w:rsid w:val="007C38E5"/>
    <w:rsid w:val="007C3917"/>
    <w:rsid w:val="007C4800"/>
    <w:rsid w:val="007C52CB"/>
    <w:rsid w:val="007C587C"/>
    <w:rsid w:val="007C7AF0"/>
    <w:rsid w:val="007D0E9A"/>
    <w:rsid w:val="007D13E7"/>
    <w:rsid w:val="007D2149"/>
    <w:rsid w:val="007D2D04"/>
    <w:rsid w:val="007D4414"/>
    <w:rsid w:val="007D4F72"/>
    <w:rsid w:val="007D5DB5"/>
    <w:rsid w:val="007D6F72"/>
    <w:rsid w:val="007E0689"/>
    <w:rsid w:val="007E28A1"/>
    <w:rsid w:val="007E3E26"/>
    <w:rsid w:val="007E4031"/>
    <w:rsid w:val="007E42A5"/>
    <w:rsid w:val="007E56BE"/>
    <w:rsid w:val="007E57F4"/>
    <w:rsid w:val="007E5AFA"/>
    <w:rsid w:val="007E6678"/>
    <w:rsid w:val="007E7A15"/>
    <w:rsid w:val="007F0426"/>
    <w:rsid w:val="007F0DBA"/>
    <w:rsid w:val="007F1467"/>
    <w:rsid w:val="007F285C"/>
    <w:rsid w:val="007F43A5"/>
    <w:rsid w:val="007F4B71"/>
    <w:rsid w:val="007F6E4B"/>
    <w:rsid w:val="007F7163"/>
    <w:rsid w:val="007F7EE1"/>
    <w:rsid w:val="00801D13"/>
    <w:rsid w:val="00804BFA"/>
    <w:rsid w:val="00804C24"/>
    <w:rsid w:val="008051DF"/>
    <w:rsid w:val="00805822"/>
    <w:rsid w:val="00805D76"/>
    <w:rsid w:val="00806388"/>
    <w:rsid w:val="00806D1B"/>
    <w:rsid w:val="00806FB4"/>
    <w:rsid w:val="00807464"/>
    <w:rsid w:val="00807661"/>
    <w:rsid w:val="00807AF3"/>
    <w:rsid w:val="00810FCB"/>
    <w:rsid w:val="00813A34"/>
    <w:rsid w:val="008146D9"/>
    <w:rsid w:val="008165EC"/>
    <w:rsid w:val="008172B4"/>
    <w:rsid w:val="00820A70"/>
    <w:rsid w:val="00820E4A"/>
    <w:rsid w:val="00822165"/>
    <w:rsid w:val="008228B7"/>
    <w:rsid w:val="00822D95"/>
    <w:rsid w:val="008241E1"/>
    <w:rsid w:val="008271FC"/>
    <w:rsid w:val="0082738C"/>
    <w:rsid w:val="008305FF"/>
    <w:rsid w:val="00831379"/>
    <w:rsid w:val="00832A74"/>
    <w:rsid w:val="00833196"/>
    <w:rsid w:val="008334FE"/>
    <w:rsid w:val="008347D3"/>
    <w:rsid w:val="008361CB"/>
    <w:rsid w:val="00836A41"/>
    <w:rsid w:val="00837F13"/>
    <w:rsid w:val="00841E87"/>
    <w:rsid w:val="008433D1"/>
    <w:rsid w:val="008437FB"/>
    <w:rsid w:val="00844FE6"/>
    <w:rsid w:val="00846A59"/>
    <w:rsid w:val="008503A4"/>
    <w:rsid w:val="0085426F"/>
    <w:rsid w:val="00854EBB"/>
    <w:rsid w:val="0085515B"/>
    <w:rsid w:val="00855F55"/>
    <w:rsid w:val="008579AC"/>
    <w:rsid w:val="00857BF8"/>
    <w:rsid w:val="008600EB"/>
    <w:rsid w:val="00862094"/>
    <w:rsid w:val="00862240"/>
    <w:rsid w:val="008633E2"/>
    <w:rsid w:val="00864B06"/>
    <w:rsid w:val="008653F5"/>
    <w:rsid w:val="008674F6"/>
    <w:rsid w:val="008707BB"/>
    <w:rsid w:val="008707F1"/>
    <w:rsid w:val="0087135B"/>
    <w:rsid w:val="008715F3"/>
    <w:rsid w:val="0087180D"/>
    <w:rsid w:val="00872DDC"/>
    <w:rsid w:val="0087407E"/>
    <w:rsid w:val="008803B0"/>
    <w:rsid w:val="00880BA3"/>
    <w:rsid w:val="0088184E"/>
    <w:rsid w:val="008819E1"/>
    <w:rsid w:val="00881BA2"/>
    <w:rsid w:val="00882128"/>
    <w:rsid w:val="00883889"/>
    <w:rsid w:val="008845D9"/>
    <w:rsid w:val="008854C3"/>
    <w:rsid w:val="008917BB"/>
    <w:rsid w:val="00896E0A"/>
    <w:rsid w:val="008A02C5"/>
    <w:rsid w:val="008A1A82"/>
    <w:rsid w:val="008A2E32"/>
    <w:rsid w:val="008A37BC"/>
    <w:rsid w:val="008A5D40"/>
    <w:rsid w:val="008A6209"/>
    <w:rsid w:val="008A65A9"/>
    <w:rsid w:val="008A6EF0"/>
    <w:rsid w:val="008B1A0B"/>
    <w:rsid w:val="008B2E33"/>
    <w:rsid w:val="008B3852"/>
    <w:rsid w:val="008B5DB6"/>
    <w:rsid w:val="008B7F16"/>
    <w:rsid w:val="008C0DB8"/>
    <w:rsid w:val="008C0FA9"/>
    <w:rsid w:val="008C11FE"/>
    <w:rsid w:val="008C289C"/>
    <w:rsid w:val="008C4ABC"/>
    <w:rsid w:val="008C5220"/>
    <w:rsid w:val="008C74DA"/>
    <w:rsid w:val="008D0945"/>
    <w:rsid w:val="008D1446"/>
    <w:rsid w:val="008D191E"/>
    <w:rsid w:val="008D2F38"/>
    <w:rsid w:val="008D43DC"/>
    <w:rsid w:val="008D4B8E"/>
    <w:rsid w:val="008D4CC7"/>
    <w:rsid w:val="008D4F3C"/>
    <w:rsid w:val="008D5361"/>
    <w:rsid w:val="008E06F1"/>
    <w:rsid w:val="008E0D1F"/>
    <w:rsid w:val="008E2F6D"/>
    <w:rsid w:val="008E3091"/>
    <w:rsid w:val="008E4D15"/>
    <w:rsid w:val="008E71B6"/>
    <w:rsid w:val="008E7D39"/>
    <w:rsid w:val="008F0A41"/>
    <w:rsid w:val="008F324D"/>
    <w:rsid w:val="008F4638"/>
    <w:rsid w:val="008F4CBB"/>
    <w:rsid w:val="008F5190"/>
    <w:rsid w:val="008F5641"/>
    <w:rsid w:val="008F5C92"/>
    <w:rsid w:val="008F5F31"/>
    <w:rsid w:val="008F65CD"/>
    <w:rsid w:val="00900165"/>
    <w:rsid w:val="00903B3D"/>
    <w:rsid w:val="009072C9"/>
    <w:rsid w:val="00910599"/>
    <w:rsid w:val="0091175D"/>
    <w:rsid w:val="00911BC5"/>
    <w:rsid w:val="00911C52"/>
    <w:rsid w:val="00912898"/>
    <w:rsid w:val="0091303E"/>
    <w:rsid w:val="00913564"/>
    <w:rsid w:val="00913CC6"/>
    <w:rsid w:val="009143D5"/>
    <w:rsid w:val="00914666"/>
    <w:rsid w:val="0091761D"/>
    <w:rsid w:val="00917F9E"/>
    <w:rsid w:val="009203B8"/>
    <w:rsid w:val="00920EF3"/>
    <w:rsid w:val="0092144B"/>
    <w:rsid w:val="00922265"/>
    <w:rsid w:val="00922433"/>
    <w:rsid w:val="00923C5C"/>
    <w:rsid w:val="00924EB5"/>
    <w:rsid w:val="00926BF0"/>
    <w:rsid w:val="00930DE7"/>
    <w:rsid w:val="009310A8"/>
    <w:rsid w:val="0093208C"/>
    <w:rsid w:val="00933996"/>
    <w:rsid w:val="00933BA8"/>
    <w:rsid w:val="009364B1"/>
    <w:rsid w:val="0093771E"/>
    <w:rsid w:val="00937EE6"/>
    <w:rsid w:val="00941C38"/>
    <w:rsid w:val="00942E99"/>
    <w:rsid w:val="00943A8F"/>
    <w:rsid w:val="00943AF8"/>
    <w:rsid w:val="009445C4"/>
    <w:rsid w:val="009450EB"/>
    <w:rsid w:val="00945D83"/>
    <w:rsid w:val="00946791"/>
    <w:rsid w:val="00947298"/>
    <w:rsid w:val="00950A2F"/>
    <w:rsid w:val="00951432"/>
    <w:rsid w:val="009526D0"/>
    <w:rsid w:val="009530AC"/>
    <w:rsid w:val="00953FA5"/>
    <w:rsid w:val="00954571"/>
    <w:rsid w:val="00954BD9"/>
    <w:rsid w:val="00955403"/>
    <w:rsid w:val="0095566E"/>
    <w:rsid w:val="00956BED"/>
    <w:rsid w:val="00956E3A"/>
    <w:rsid w:val="00956FC0"/>
    <w:rsid w:val="0095758E"/>
    <w:rsid w:val="0095779B"/>
    <w:rsid w:val="00957E96"/>
    <w:rsid w:val="0096014F"/>
    <w:rsid w:val="00960E91"/>
    <w:rsid w:val="0096107C"/>
    <w:rsid w:val="00961C7F"/>
    <w:rsid w:val="009620D8"/>
    <w:rsid w:val="0096249B"/>
    <w:rsid w:val="009626A9"/>
    <w:rsid w:val="00963294"/>
    <w:rsid w:val="00963484"/>
    <w:rsid w:val="009650B8"/>
    <w:rsid w:val="009657FE"/>
    <w:rsid w:val="00966B28"/>
    <w:rsid w:val="00966F2D"/>
    <w:rsid w:val="00970239"/>
    <w:rsid w:val="00970CCE"/>
    <w:rsid w:val="00971423"/>
    <w:rsid w:val="00972101"/>
    <w:rsid w:val="0097228D"/>
    <w:rsid w:val="009727FC"/>
    <w:rsid w:val="009737E2"/>
    <w:rsid w:val="009742A8"/>
    <w:rsid w:val="0097476E"/>
    <w:rsid w:val="00974A1E"/>
    <w:rsid w:val="00975E54"/>
    <w:rsid w:val="00976025"/>
    <w:rsid w:val="0097648B"/>
    <w:rsid w:val="00980158"/>
    <w:rsid w:val="0098284B"/>
    <w:rsid w:val="00984651"/>
    <w:rsid w:val="00987162"/>
    <w:rsid w:val="009872BA"/>
    <w:rsid w:val="0098798F"/>
    <w:rsid w:val="00987A17"/>
    <w:rsid w:val="00987E33"/>
    <w:rsid w:val="009902F3"/>
    <w:rsid w:val="009911AB"/>
    <w:rsid w:val="00991E84"/>
    <w:rsid w:val="00994417"/>
    <w:rsid w:val="009944EB"/>
    <w:rsid w:val="00994E0D"/>
    <w:rsid w:val="009966F6"/>
    <w:rsid w:val="009A0970"/>
    <w:rsid w:val="009A0AC5"/>
    <w:rsid w:val="009A1DD8"/>
    <w:rsid w:val="009A3527"/>
    <w:rsid w:val="009A398E"/>
    <w:rsid w:val="009A452E"/>
    <w:rsid w:val="009A4F4E"/>
    <w:rsid w:val="009A66B8"/>
    <w:rsid w:val="009A6920"/>
    <w:rsid w:val="009B01AD"/>
    <w:rsid w:val="009B03D8"/>
    <w:rsid w:val="009B08B5"/>
    <w:rsid w:val="009B29B8"/>
    <w:rsid w:val="009B4634"/>
    <w:rsid w:val="009B601B"/>
    <w:rsid w:val="009B6234"/>
    <w:rsid w:val="009B6529"/>
    <w:rsid w:val="009B659F"/>
    <w:rsid w:val="009B6B64"/>
    <w:rsid w:val="009B7527"/>
    <w:rsid w:val="009C0950"/>
    <w:rsid w:val="009C11CB"/>
    <w:rsid w:val="009C34E3"/>
    <w:rsid w:val="009C4C35"/>
    <w:rsid w:val="009C6865"/>
    <w:rsid w:val="009C6DE0"/>
    <w:rsid w:val="009D0112"/>
    <w:rsid w:val="009D0661"/>
    <w:rsid w:val="009D1068"/>
    <w:rsid w:val="009D19C5"/>
    <w:rsid w:val="009D1A5C"/>
    <w:rsid w:val="009D3935"/>
    <w:rsid w:val="009D3FC3"/>
    <w:rsid w:val="009D43A7"/>
    <w:rsid w:val="009D44DE"/>
    <w:rsid w:val="009D5091"/>
    <w:rsid w:val="009D54FA"/>
    <w:rsid w:val="009D61AF"/>
    <w:rsid w:val="009D699B"/>
    <w:rsid w:val="009E109F"/>
    <w:rsid w:val="009E1EDB"/>
    <w:rsid w:val="009E25D7"/>
    <w:rsid w:val="009E3CD9"/>
    <w:rsid w:val="009E6198"/>
    <w:rsid w:val="009E6861"/>
    <w:rsid w:val="009E6C3A"/>
    <w:rsid w:val="009E6FDF"/>
    <w:rsid w:val="009F0375"/>
    <w:rsid w:val="009F0A1E"/>
    <w:rsid w:val="009F0A61"/>
    <w:rsid w:val="009F13E3"/>
    <w:rsid w:val="009F223D"/>
    <w:rsid w:val="009F2609"/>
    <w:rsid w:val="009F2B5C"/>
    <w:rsid w:val="009F3978"/>
    <w:rsid w:val="009F6F63"/>
    <w:rsid w:val="00A03983"/>
    <w:rsid w:val="00A053DB"/>
    <w:rsid w:val="00A05F2F"/>
    <w:rsid w:val="00A06D66"/>
    <w:rsid w:val="00A10DCA"/>
    <w:rsid w:val="00A11949"/>
    <w:rsid w:val="00A15041"/>
    <w:rsid w:val="00A16305"/>
    <w:rsid w:val="00A16ACD"/>
    <w:rsid w:val="00A1792E"/>
    <w:rsid w:val="00A206C1"/>
    <w:rsid w:val="00A21E8C"/>
    <w:rsid w:val="00A23765"/>
    <w:rsid w:val="00A24172"/>
    <w:rsid w:val="00A24719"/>
    <w:rsid w:val="00A26095"/>
    <w:rsid w:val="00A3057A"/>
    <w:rsid w:val="00A334F8"/>
    <w:rsid w:val="00A346EA"/>
    <w:rsid w:val="00A365F3"/>
    <w:rsid w:val="00A40172"/>
    <w:rsid w:val="00A42753"/>
    <w:rsid w:val="00A43D06"/>
    <w:rsid w:val="00A50CC2"/>
    <w:rsid w:val="00A524F9"/>
    <w:rsid w:val="00A531F1"/>
    <w:rsid w:val="00A546A6"/>
    <w:rsid w:val="00A563AC"/>
    <w:rsid w:val="00A564F5"/>
    <w:rsid w:val="00A56DFB"/>
    <w:rsid w:val="00A60D4C"/>
    <w:rsid w:val="00A61765"/>
    <w:rsid w:val="00A62517"/>
    <w:rsid w:val="00A62F1B"/>
    <w:rsid w:val="00A672EA"/>
    <w:rsid w:val="00A70893"/>
    <w:rsid w:val="00A70BBC"/>
    <w:rsid w:val="00A71ED9"/>
    <w:rsid w:val="00A73741"/>
    <w:rsid w:val="00A74583"/>
    <w:rsid w:val="00A754F9"/>
    <w:rsid w:val="00A7654D"/>
    <w:rsid w:val="00A76A35"/>
    <w:rsid w:val="00A77256"/>
    <w:rsid w:val="00A80B81"/>
    <w:rsid w:val="00A81FDD"/>
    <w:rsid w:val="00A82B81"/>
    <w:rsid w:val="00A84285"/>
    <w:rsid w:val="00A84D18"/>
    <w:rsid w:val="00A8772B"/>
    <w:rsid w:val="00A908F7"/>
    <w:rsid w:val="00A91958"/>
    <w:rsid w:val="00A928DB"/>
    <w:rsid w:val="00A95565"/>
    <w:rsid w:val="00A956C6"/>
    <w:rsid w:val="00A959A2"/>
    <w:rsid w:val="00A96AE9"/>
    <w:rsid w:val="00A9767B"/>
    <w:rsid w:val="00A97E8F"/>
    <w:rsid w:val="00AA0783"/>
    <w:rsid w:val="00AA0DE9"/>
    <w:rsid w:val="00AA1964"/>
    <w:rsid w:val="00AA262A"/>
    <w:rsid w:val="00AA4B46"/>
    <w:rsid w:val="00AA5132"/>
    <w:rsid w:val="00AA6887"/>
    <w:rsid w:val="00AB01A0"/>
    <w:rsid w:val="00AB14A2"/>
    <w:rsid w:val="00AB1AFD"/>
    <w:rsid w:val="00AB3E38"/>
    <w:rsid w:val="00AB3F2C"/>
    <w:rsid w:val="00AB3F3E"/>
    <w:rsid w:val="00AB4AAA"/>
    <w:rsid w:val="00AB4E91"/>
    <w:rsid w:val="00AB4F7D"/>
    <w:rsid w:val="00AB58C0"/>
    <w:rsid w:val="00AB6B11"/>
    <w:rsid w:val="00AB6C83"/>
    <w:rsid w:val="00AB7AAE"/>
    <w:rsid w:val="00AC03A1"/>
    <w:rsid w:val="00AC158D"/>
    <w:rsid w:val="00AC164D"/>
    <w:rsid w:val="00AC17A4"/>
    <w:rsid w:val="00AD0215"/>
    <w:rsid w:val="00AD2246"/>
    <w:rsid w:val="00AD2D5E"/>
    <w:rsid w:val="00AD302F"/>
    <w:rsid w:val="00AD3AB0"/>
    <w:rsid w:val="00AD72AD"/>
    <w:rsid w:val="00AE388B"/>
    <w:rsid w:val="00AE4596"/>
    <w:rsid w:val="00AE460B"/>
    <w:rsid w:val="00AE5B83"/>
    <w:rsid w:val="00AE7C36"/>
    <w:rsid w:val="00AE7E31"/>
    <w:rsid w:val="00AE7F18"/>
    <w:rsid w:val="00AF36E7"/>
    <w:rsid w:val="00AF4764"/>
    <w:rsid w:val="00AF4A1E"/>
    <w:rsid w:val="00AF7A61"/>
    <w:rsid w:val="00B03255"/>
    <w:rsid w:val="00B04922"/>
    <w:rsid w:val="00B05E05"/>
    <w:rsid w:val="00B05EA2"/>
    <w:rsid w:val="00B06DB2"/>
    <w:rsid w:val="00B07201"/>
    <w:rsid w:val="00B07D4B"/>
    <w:rsid w:val="00B108AF"/>
    <w:rsid w:val="00B110C4"/>
    <w:rsid w:val="00B11302"/>
    <w:rsid w:val="00B1389C"/>
    <w:rsid w:val="00B1540B"/>
    <w:rsid w:val="00B1743B"/>
    <w:rsid w:val="00B204C5"/>
    <w:rsid w:val="00B205B9"/>
    <w:rsid w:val="00B22081"/>
    <w:rsid w:val="00B240F0"/>
    <w:rsid w:val="00B264DB"/>
    <w:rsid w:val="00B27E45"/>
    <w:rsid w:val="00B30CF6"/>
    <w:rsid w:val="00B3215B"/>
    <w:rsid w:val="00B3452A"/>
    <w:rsid w:val="00B34738"/>
    <w:rsid w:val="00B349EB"/>
    <w:rsid w:val="00B35A32"/>
    <w:rsid w:val="00B361F5"/>
    <w:rsid w:val="00B37340"/>
    <w:rsid w:val="00B40303"/>
    <w:rsid w:val="00B40FA0"/>
    <w:rsid w:val="00B43823"/>
    <w:rsid w:val="00B44B90"/>
    <w:rsid w:val="00B47320"/>
    <w:rsid w:val="00B47652"/>
    <w:rsid w:val="00B51536"/>
    <w:rsid w:val="00B527F7"/>
    <w:rsid w:val="00B53722"/>
    <w:rsid w:val="00B53936"/>
    <w:rsid w:val="00B57B18"/>
    <w:rsid w:val="00B630C0"/>
    <w:rsid w:val="00B6404F"/>
    <w:rsid w:val="00B64230"/>
    <w:rsid w:val="00B64FC7"/>
    <w:rsid w:val="00B653C2"/>
    <w:rsid w:val="00B66CFB"/>
    <w:rsid w:val="00B67B89"/>
    <w:rsid w:val="00B70180"/>
    <w:rsid w:val="00B70311"/>
    <w:rsid w:val="00B70390"/>
    <w:rsid w:val="00B70B12"/>
    <w:rsid w:val="00B710A9"/>
    <w:rsid w:val="00B71778"/>
    <w:rsid w:val="00B72042"/>
    <w:rsid w:val="00B7249C"/>
    <w:rsid w:val="00B72A18"/>
    <w:rsid w:val="00B7321F"/>
    <w:rsid w:val="00B74845"/>
    <w:rsid w:val="00B7647C"/>
    <w:rsid w:val="00B7680C"/>
    <w:rsid w:val="00B76840"/>
    <w:rsid w:val="00B76974"/>
    <w:rsid w:val="00B76E00"/>
    <w:rsid w:val="00B77337"/>
    <w:rsid w:val="00B83DBB"/>
    <w:rsid w:val="00B85357"/>
    <w:rsid w:val="00B85422"/>
    <w:rsid w:val="00B878F4"/>
    <w:rsid w:val="00B9011B"/>
    <w:rsid w:val="00B905C2"/>
    <w:rsid w:val="00B90C35"/>
    <w:rsid w:val="00B92DE8"/>
    <w:rsid w:val="00B93033"/>
    <w:rsid w:val="00B9469E"/>
    <w:rsid w:val="00B946A6"/>
    <w:rsid w:val="00B970C8"/>
    <w:rsid w:val="00BA1C09"/>
    <w:rsid w:val="00BA50FF"/>
    <w:rsid w:val="00BA598C"/>
    <w:rsid w:val="00BA6BC6"/>
    <w:rsid w:val="00BA6C89"/>
    <w:rsid w:val="00BA6E40"/>
    <w:rsid w:val="00BA7D65"/>
    <w:rsid w:val="00BB0B3C"/>
    <w:rsid w:val="00BB1F47"/>
    <w:rsid w:val="00BB2C12"/>
    <w:rsid w:val="00BB512E"/>
    <w:rsid w:val="00BB5D5B"/>
    <w:rsid w:val="00BB6169"/>
    <w:rsid w:val="00BC0A47"/>
    <w:rsid w:val="00BC1F0F"/>
    <w:rsid w:val="00BC2670"/>
    <w:rsid w:val="00BC36EA"/>
    <w:rsid w:val="00BC549C"/>
    <w:rsid w:val="00BC5909"/>
    <w:rsid w:val="00BC6F2C"/>
    <w:rsid w:val="00BC73B2"/>
    <w:rsid w:val="00BD1174"/>
    <w:rsid w:val="00BD2A35"/>
    <w:rsid w:val="00BD324A"/>
    <w:rsid w:val="00BD3EBB"/>
    <w:rsid w:val="00BD509A"/>
    <w:rsid w:val="00BD59E1"/>
    <w:rsid w:val="00BD6B38"/>
    <w:rsid w:val="00BE1082"/>
    <w:rsid w:val="00BE1286"/>
    <w:rsid w:val="00BE1582"/>
    <w:rsid w:val="00BE4676"/>
    <w:rsid w:val="00BE54DD"/>
    <w:rsid w:val="00BF02A9"/>
    <w:rsid w:val="00BF3C25"/>
    <w:rsid w:val="00BF3D33"/>
    <w:rsid w:val="00BF571F"/>
    <w:rsid w:val="00BF5EFA"/>
    <w:rsid w:val="00C00EBD"/>
    <w:rsid w:val="00C02874"/>
    <w:rsid w:val="00C03A17"/>
    <w:rsid w:val="00C03CEE"/>
    <w:rsid w:val="00C045B5"/>
    <w:rsid w:val="00C06BD0"/>
    <w:rsid w:val="00C06C66"/>
    <w:rsid w:val="00C06D17"/>
    <w:rsid w:val="00C07827"/>
    <w:rsid w:val="00C114F5"/>
    <w:rsid w:val="00C12191"/>
    <w:rsid w:val="00C12ED1"/>
    <w:rsid w:val="00C161D1"/>
    <w:rsid w:val="00C20A31"/>
    <w:rsid w:val="00C2255A"/>
    <w:rsid w:val="00C228A0"/>
    <w:rsid w:val="00C22C47"/>
    <w:rsid w:val="00C239EF"/>
    <w:rsid w:val="00C258FC"/>
    <w:rsid w:val="00C3089B"/>
    <w:rsid w:val="00C31D9C"/>
    <w:rsid w:val="00C32387"/>
    <w:rsid w:val="00C3267E"/>
    <w:rsid w:val="00C327B7"/>
    <w:rsid w:val="00C34317"/>
    <w:rsid w:val="00C36450"/>
    <w:rsid w:val="00C369ED"/>
    <w:rsid w:val="00C36CC6"/>
    <w:rsid w:val="00C3716A"/>
    <w:rsid w:val="00C421B7"/>
    <w:rsid w:val="00C428CE"/>
    <w:rsid w:val="00C43A47"/>
    <w:rsid w:val="00C4574C"/>
    <w:rsid w:val="00C479C1"/>
    <w:rsid w:val="00C5053B"/>
    <w:rsid w:val="00C5111F"/>
    <w:rsid w:val="00C52519"/>
    <w:rsid w:val="00C5300D"/>
    <w:rsid w:val="00C531D6"/>
    <w:rsid w:val="00C53A3B"/>
    <w:rsid w:val="00C55585"/>
    <w:rsid w:val="00C55FF7"/>
    <w:rsid w:val="00C562E8"/>
    <w:rsid w:val="00C60945"/>
    <w:rsid w:val="00C64675"/>
    <w:rsid w:val="00C65BFC"/>
    <w:rsid w:val="00C65C72"/>
    <w:rsid w:val="00C65ED5"/>
    <w:rsid w:val="00C7411D"/>
    <w:rsid w:val="00C75B9F"/>
    <w:rsid w:val="00C75F41"/>
    <w:rsid w:val="00C76664"/>
    <w:rsid w:val="00C77422"/>
    <w:rsid w:val="00C803CA"/>
    <w:rsid w:val="00C80B8F"/>
    <w:rsid w:val="00C80D2B"/>
    <w:rsid w:val="00C848BC"/>
    <w:rsid w:val="00C85DB2"/>
    <w:rsid w:val="00C86D0D"/>
    <w:rsid w:val="00C913F4"/>
    <w:rsid w:val="00C92095"/>
    <w:rsid w:val="00C92AEB"/>
    <w:rsid w:val="00C93D5F"/>
    <w:rsid w:val="00C947F2"/>
    <w:rsid w:val="00CA01B0"/>
    <w:rsid w:val="00CA078D"/>
    <w:rsid w:val="00CA191B"/>
    <w:rsid w:val="00CA2BFA"/>
    <w:rsid w:val="00CA3648"/>
    <w:rsid w:val="00CA436F"/>
    <w:rsid w:val="00CA6031"/>
    <w:rsid w:val="00CA7FFA"/>
    <w:rsid w:val="00CB0248"/>
    <w:rsid w:val="00CB1FF3"/>
    <w:rsid w:val="00CB353C"/>
    <w:rsid w:val="00CB3560"/>
    <w:rsid w:val="00CB3ABB"/>
    <w:rsid w:val="00CB433B"/>
    <w:rsid w:val="00CB5DD8"/>
    <w:rsid w:val="00CB61A8"/>
    <w:rsid w:val="00CB6D1D"/>
    <w:rsid w:val="00CB75CB"/>
    <w:rsid w:val="00CC14EF"/>
    <w:rsid w:val="00CC1E3F"/>
    <w:rsid w:val="00CC1E82"/>
    <w:rsid w:val="00CC238B"/>
    <w:rsid w:val="00CC3241"/>
    <w:rsid w:val="00CC3B59"/>
    <w:rsid w:val="00CC3E72"/>
    <w:rsid w:val="00CC6514"/>
    <w:rsid w:val="00CC6ADC"/>
    <w:rsid w:val="00CC7327"/>
    <w:rsid w:val="00CC7EC1"/>
    <w:rsid w:val="00CD025C"/>
    <w:rsid w:val="00CD05D2"/>
    <w:rsid w:val="00CD185E"/>
    <w:rsid w:val="00CD1EF9"/>
    <w:rsid w:val="00CD26BE"/>
    <w:rsid w:val="00CD3148"/>
    <w:rsid w:val="00CD5B19"/>
    <w:rsid w:val="00CD65CC"/>
    <w:rsid w:val="00CD762A"/>
    <w:rsid w:val="00CD7E84"/>
    <w:rsid w:val="00CE0504"/>
    <w:rsid w:val="00CE13D5"/>
    <w:rsid w:val="00CE2350"/>
    <w:rsid w:val="00CE2626"/>
    <w:rsid w:val="00CE28D7"/>
    <w:rsid w:val="00CE3881"/>
    <w:rsid w:val="00CE6750"/>
    <w:rsid w:val="00CE6CFD"/>
    <w:rsid w:val="00CE7AB3"/>
    <w:rsid w:val="00CE7E6D"/>
    <w:rsid w:val="00CE7FD9"/>
    <w:rsid w:val="00CF0ED7"/>
    <w:rsid w:val="00CF2A40"/>
    <w:rsid w:val="00CF3046"/>
    <w:rsid w:val="00CF30E4"/>
    <w:rsid w:val="00CF41ED"/>
    <w:rsid w:val="00CF4DA6"/>
    <w:rsid w:val="00D01021"/>
    <w:rsid w:val="00D01877"/>
    <w:rsid w:val="00D01B01"/>
    <w:rsid w:val="00D01CB1"/>
    <w:rsid w:val="00D020FA"/>
    <w:rsid w:val="00D03720"/>
    <w:rsid w:val="00D04B4B"/>
    <w:rsid w:val="00D04DC1"/>
    <w:rsid w:val="00D04F9D"/>
    <w:rsid w:val="00D05650"/>
    <w:rsid w:val="00D05A52"/>
    <w:rsid w:val="00D07218"/>
    <w:rsid w:val="00D07C33"/>
    <w:rsid w:val="00D1053F"/>
    <w:rsid w:val="00D10A05"/>
    <w:rsid w:val="00D116C0"/>
    <w:rsid w:val="00D1236B"/>
    <w:rsid w:val="00D1274A"/>
    <w:rsid w:val="00D13167"/>
    <w:rsid w:val="00D13873"/>
    <w:rsid w:val="00D1660B"/>
    <w:rsid w:val="00D174DF"/>
    <w:rsid w:val="00D17C81"/>
    <w:rsid w:val="00D22144"/>
    <w:rsid w:val="00D22B86"/>
    <w:rsid w:val="00D25FF5"/>
    <w:rsid w:val="00D26022"/>
    <w:rsid w:val="00D3462A"/>
    <w:rsid w:val="00D36575"/>
    <w:rsid w:val="00D36ACA"/>
    <w:rsid w:val="00D376C3"/>
    <w:rsid w:val="00D410FD"/>
    <w:rsid w:val="00D41B2B"/>
    <w:rsid w:val="00D42424"/>
    <w:rsid w:val="00D434E0"/>
    <w:rsid w:val="00D43FF1"/>
    <w:rsid w:val="00D47131"/>
    <w:rsid w:val="00D47240"/>
    <w:rsid w:val="00D509F7"/>
    <w:rsid w:val="00D51EB4"/>
    <w:rsid w:val="00D526AA"/>
    <w:rsid w:val="00D53775"/>
    <w:rsid w:val="00D55FFA"/>
    <w:rsid w:val="00D572CA"/>
    <w:rsid w:val="00D57C71"/>
    <w:rsid w:val="00D57EFD"/>
    <w:rsid w:val="00D601E5"/>
    <w:rsid w:val="00D62D99"/>
    <w:rsid w:val="00D63C1C"/>
    <w:rsid w:val="00D64BD1"/>
    <w:rsid w:val="00D65130"/>
    <w:rsid w:val="00D678FF"/>
    <w:rsid w:val="00D67DDF"/>
    <w:rsid w:val="00D70458"/>
    <w:rsid w:val="00D70D5B"/>
    <w:rsid w:val="00D7140A"/>
    <w:rsid w:val="00D72AB0"/>
    <w:rsid w:val="00D73732"/>
    <w:rsid w:val="00D7506D"/>
    <w:rsid w:val="00D75155"/>
    <w:rsid w:val="00D75788"/>
    <w:rsid w:val="00D75A6A"/>
    <w:rsid w:val="00D75C53"/>
    <w:rsid w:val="00D812C6"/>
    <w:rsid w:val="00D824B9"/>
    <w:rsid w:val="00D82A19"/>
    <w:rsid w:val="00D830D6"/>
    <w:rsid w:val="00D8331A"/>
    <w:rsid w:val="00D8445A"/>
    <w:rsid w:val="00D8792E"/>
    <w:rsid w:val="00D90138"/>
    <w:rsid w:val="00D90BDF"/>
    <w:rsid w:val="00D916C6"/>
    <w:rsid w:val="00D921AD"/>
    <w:rsid w:val="00D92C28"/>
    <w:rsid w:val="00D9414C"/>
    <w:rsid w:val="00D964E1"/>
    <w:rsid w:val="00D96515"/>
    <w:rsid w:val="00D96FA8"/>
    <w:rsid w:val="00D97702"/>
    <w:rsid w:val="00D97ADE"/>
    <w:rsid w:val="00DA04AE"/>
    <w:rsid w:val="00DA1AD6"/>
    <w:rsid w:val="00DA1CC8"/>
    <w:rsid w:val="00DA2548"/>
    <w:rsid w:val="00DA2E7E"/>
    <w:rsid w:val="00DA2FF2"/>
    <w:rsid w:val="00DA4737"/>
    <w:rsid w:val="00DA53FB"/>
    <w:rsid w:val="00DA5541"/>
    <w:rsid w:val="00DA5863"/>
    <w:rsid w:val="00DA5CAC"/>
    <w:rsid w:val="00DA6F98"/>
    <w:rsid w:val="00DA7E9D"/>
    <w:rsid w:val="00DB0668"/>
    <w:rsid w:val="00DB1043"/>
    <w:rsid w:val="00DB60E9"/>
    <w:rsid w:val="00DC0AC1"/>
    <w:rsid w:val="00DC150C"/>
    <w:rsid w:val="00DC17FE"/>
    <w:rsid w:val="00DC3E6F"/>
    <w:rsid w:val="00DC4025"/>
    <w:rsid w:val="00DC67D2"/>
    <w:rsid w:val="00DC7AC7"/>
    <w:rsid w:val="00DC7E0B"/>
    <w:rsid w:val="00DD0948"/>
    <w:rsid w:val="00DD1F97"/>
    <w:rsid w:val="00DD2153"/>
    <w:rsid w:val="00DD278E"/>
    <w:rsid w:val="00DD2E93"/>
    <w:rsid w:val="00DD645B"/>
    <w:rsid w:val="00DD7FDE"/>
    <w:rsid w:val="00DE26A6"/>
    <w:rsid w:val="00DE73FA"/>
    <w:rsid w:val="00DE78D7"/>
    <w:rsid w:val="00DF10B2"/>
    <w:rsid w:val="00DF5816"/>
    <w:rsid w:val="00DF7581"/>
    <w:rsid w:val="00E008AA"/>
    <w:rsid w:val="00E0213B"/>
    <w:rsid w:val="00E03874"/>
    <w:rsid w:val="00E04599"/>
    <w:rsid w:val="00E05D6B"/>
    <w:rsid w:val="00E102F6"/>
    <w:rsid w:val="00E10729"/>
    <w:rsid w:val="00E10FF1"/>
    <w:rsid w:val="00E1119A"/>
    <w:rsid w:val="00E11901"/>
    <w:rsid w:val="00E13156"/>
    <w:rsid w:val="00E13642"/>
    <w:rsid w:val="00E209C9"/>
    <w:rsid w:val="00E216AE"/>
    <w:rsid w:val="00E21A58"/>
    <w:rsid w:val="00E2351E"/>
    <w:rsid w:val="00E267FF"/>
    <w:rsid w:val="00E26F4D"/>
    <w:rsid w:val="00E30600"/>
    <w:rsid w:val="00E311BA"/>
    <w:rsid w:val="00E32BEF"/>
    <w:rsid w:val="00E33A75"/>
    <w:rsid w:val="00E348FB"/>
    <w:rsid w:val="00E35548"/>
    <w:rsid w:val="00E3700E"/>
    <w:rsid w:val="00E37145"/>
    <w:rsid w:val="00E372B7"/>
    <w:rsid w:val="00E403F9"/>
    <w:rsid w:val="00E40439"/>
    <w:rsid w:val="00E41665"/>
    <w:rsid w:val="00E41B91"/>
    <w:rsid w:val="00E41D74"/>
    <w:rsid w:val="00E421F0"/>
    <w:rsid w:val="00E43E55"/>
    <w:rsid w:val="00E454D7"/>
    <w:rsid w:val="00E460F4"/>
    <w:rsid w:val="00E47A49"/>
    <w:rsid w:val="00E502B8"/>
    <w:rsid w:val="00E53FF3"/>
    <w:rsid w:val="00E564A7"/>
    <w:rsid w:val="00E56811"/>
    <w:rsid w:val="00E6193A"/>
    <w:rsid w:val="00E659F3"/>
    <w:rsid w:val="00E65EA7"/>
    <w:rsid w:val="00E67F42"/>
    <w:rsid w:val="00E70F0B"/>
    <w:rsid w:val="00E72B09"/>
    <w:rsid w:val="00E73C78"/>
    <w:rsid w:val="00E749AA"/>
    <w:rsid w:val="00E7601B"/>
    <w:rsid w:val="00E762F2"/>
    <w:rsid w:val="00E762F9"/>
    <w:rsid w:val="00E80AC1"/>
    <w:rsid w:val="00E80C80"/>
    <w:rsid w:val="00E80D41"/>
    <w:rsid w:val="00E80D79"/>
    <w:rsid w:val="00E81FEE"/>
    <w:rsid w:val="00E8363F"/>
    <w:rsid w:val="00E83F3A"/>
    <w:rsid w:val="00E84F58"/>
    <w:rsid w:val="00E85E96"/>
    <w:rsid w:val="00E85F6B"/>
    <w:rsid w:val="00E86A66"/>
    <w:rsid w:val="00E876D6"/>
    <w:rsid w:val="00E90F0C"/>
    <w:rsid w:val="00E92270"/>
    <w:rsid w:val="00E925AB"/>
    <w:rsid w:val="00E926E3"/>
    <w:rsid w:val="00E928D2"/>
    <w:rsid w:val="00E94521"/>
    <w:rsid w:val="00E94D52"/>
    <w:rsid w:val="00E976D4"/>
    <w:rsid w:val="00EA146B"/>
    <w:rsid w:val="00EA39A3"/>
    <w:rsid w:val="00EA4330"/>
    <w:rsid w:val="00EA4A27"/>
    <w:rsid w:val="00EA7581"/>
    <w:rsid w:val="00EA7602"/>
    <w:rsid w:val="00EA7CCF"/>
    <w:rsid w:val="00EB1694"/>
    <w:rsid w:val="00EB2735"/>
    <w:rsid w:val="00EB3720"/>
    <w:rsid w:val="00EB3B75"/>
    <w:rsid w:val="00EB49E8"/>
    <w:rsid w:val="00EC13C2"/>
    <w:rsid w:val="00EC13DB"/>
    <w:rsid w:val="00EC14AF"/>
    <w:rsid w:val="00EC2C56"/>
    <w:rsid w:val="00EC4904"/>
    <w:rsid w:val="00EC7EA5"/>
    <w:rsid w:val="00ED0CBE"/>
    <w:rsid w:val="00ED1972"/>
    <w:rsid w:val="00ED1E96"/>
    <w:rsid w:val="00ED2AAB"/>
    <w:rsid w:val="00ED3887"/>
    <w:rsid w:val="00ED3952"/>
    <w:rsid w:val="00ED4383"/>
    <w:rsid w:val="00ED4C44"/>
    <w:rsid w:val="00ED6106"/>
    <w:rsid w:val="00ED7144"/>
    <w:rsid w:val="00ED76A2"/>
    <w:rsid w:val="00EE045A"/>
    <w:rsid w:val="00EE08DE"/>
    <w:rsid w:val="00EE10E5"/>
    <w:rsid w:val="00EE1754"/>
    <w:rsid w:val="00EE1E77"/>
    <w:rsid w:val="00EE228D"/>
    <w:rsid w:val="00EE2403"/>
    <w:rsid w:val="00EE2CED"/>
    <w:rsid w:val="00EE35C9"/>
    <w:rsid w:val="00EE575F"/>
    <w:rsid w:val="00EE641C"/>
    <w:rsid w:val="00EE6A2C"/>
    <w:rsid w:val="00EE70A2"/>
    <w:rsid w:val="00EE7D54"/>
    <w:rsid w:val="00EF1CFC"/>
    <w:rsid w:val="00EF3145"/>
    <w:rsid w:val="00EF3435"/>
    <w:rsid w:val="00EF3719"/>
    <w:rsid w:val="00EF3D83"/>
    <w:rsid w:val="00EF4CB5"/>
    <w:rsid w:val="00EF4F24"/>
    <w:rsid w:val="00EF57A1"/>
    <w:rsid w:val="00F02DCB"/>
    <w:rsid w:val="00F035F1"/>
    <w:rsid w:val="00F06CB9"/>
    <w:rsid w:val="00F07270"/>
    <w:rsid w:val="00F100D8"/>
    <w:rsid w:val="00F12B26"/>
    <w:rsid w:val="00F15FB6"/>
    <w:rsid w:val="00F170A8"/>
    <w:rsid w:val="00F218FB"/>
    <w:rsid w:val="00F21FC3"/>
    <w:rsid w:val="00F2370C"/>
    <w:rsid w:val="00F24EB2"/>
    <w:rsid w:val="00F27DEE"/>
    <w:rsid w:val="00F3132E"/>
    <w:rsid w:val="00F31749"/>
    <w:rsid w:val="00F32503"/>
    <w:rsid w:val="00F32F21"/>
    <w:rsid w:val="00F3358C"/>
    <w:rsid w:val="00F346A2"/>
    <w:rsid w:val="00F3476D"/>
    <w:rsid w:val="00F3661E"/>
    <w:rsid w:val="00F377E1"/>
    <w:rsid w:val="00F37CCE"/>
    <w:rsid w:val="00F41422"/>
    <w:rsid w:val="00F459CF"/>
    <w:rsid w:val="00F4717A"/>
    <w:rsid w:val="00F47265"/>
    <w:rsid w:val="00F47DB5"/>
    <w:rsid w:val="00F506C4"/>
    <w:rsid w:val="00F51B88"/>
    <w:rsid w:val="00F5450E"/>
    <w:rsid w:val="00F55C34"/>
    <w:rsid w:val="00F57CC1"/>
    <w:rsid w:val="00F6093D"/>
    <w:rsid w:val="00F61987"/>
    <w:rsid w:val="00F61D2D"/>
    <w:rsid w:val="00F62259"/>
    <w:rsid w:val="00F63249"/>
    <w:rsid w:val="00F6396E"/>
    <w:rsid w:val="00F64C02"/>
    <w:rsid w:val="00F65C61"/>
    <w:rsid w:val="00F67099"/>
    <w:rsid w:val="00F67A43"/>
    <w:rsid w:val="00F67D8B"/>
    <w:rsid w:val="00F714F4"/>
    <w:rsid w:val="00F739F4"/>
    <w:rsid w:val="00F74F97"/>
    <w:rsid w:val="00F75C8D"/>
    <w:rsid w:val="00F778A4"/>
    <w:rsid w:val="00F80526"/>
    <w:rsid w:val="00F80A69"/>
    <w:rsid w:val="00F81FD0"/>
    <w:rsid w:val="00F83696"/>
    <w:rsid w:val="00F838A4"/>
    <w:rsid w:val="00F85414"/>
    <w:rsid w:val="00F85ED5"/>
    <w:rsid w:val="00F875DF"/>
    <w:rsid w:val="00F90626"/>
    <w:rsid w:val="00F914CB"/>
    <w:rsid w:val="00F91C53"/>
    <w:rsid w:val="00F92350"/>
    <w:rsid w:val="00F92450"/>
    <w:rsid w:val="00F931A9"/>
    <w:rsid w:val="00F936FF"/>
    <w:rsid w:val="00F93DBB"/>
    <w:rsid w:val="00F97833"/>
    <w:rsid w:val="00FA030D"/>
    <w:rsid w:val="00FA06C5"/>
    <w:rsid w:val="00FA18A5"/>
    <w:rsid w:val="00FA2453"/>
    <w:rsid w:val="00FA2770"/>
    <w:rsid w:val="00FA49B9"/>
    <w:rsid w:val="00FA50C5"/>
    <w:rsid w:val="00FA55AC"/>
    <w:rsid w:val="00FA5FB4"/>
    <w:rsid w:val="00FA5FBD"/>
    <w:rsid w:val="00FA70BB"/>
    <w:rsid w:val="00FB03B7"/>
    <w:rsid w:val="00FB1939"/>
    <w:rsid w:val="00FB2147"/>
    <w:rsid w:val="00FC0373"/>
    <w:rsid w:val="00FC0756"/>
    <w:rsid w:val="00FC0B18"/>
    <w:rsid w:val="00FC1160"/>
    <w:rsid w:val="00FC173C"/>
    <w:rsid w:val="00FC1F5B"/>
    <w:rsid w:val="00FC467E"/>
    <w:rsid w:val="00FC49BA"/>
    <w:rsid w:val="00FC4C4B"/>
    <w:rsid w:val="00FC572E"/>
    <w:rsid w:val="00FC711C"/>
    <w:rsid w:val="00FD0064"/>
    <w:rsid w:val="00FD0148"/>
    <w:rsid w:val="00FD0987"/>
    <w:rsid w:val="00FD14F9"/>
    <w:rsid w:val="00FD351F"/>
    <w:rsid w:val="00FD6523"/>
    <w:rsid w:val="00FE03DE"/>
    <w:rsid w:val="00FE1A98"/>
    <w:rsid w:val="00FE216A"/>
    <w:rsid w:val="00FE2F5B"/>
    <w:rsid w:val="00FE5B0D"/>
    <w:rsid w:val="00FE5F13"/>
    <w:rsid w:val="00FE5F5B"/>
    <w:rsid w:val="00FF0197"/>
    <w:rsid w:val="00FF02C0"/>
    <w:rsid w:val="00FF0912"/>
    <w:rsid w:val="00FF3800"/>
    <w:rsid w:val="00FF3BFA"/>
    <w:rsid w:val="00FF3FAD"/>
    <w:rsid w:val="00FF4752"/>
    <w:rsid w:val="00FF4D59"/>
    <w:rsid w:val="00FF589C"/>
    <w:rsid w:val="00FF6BA6"/>
    <w:rsid w:val="00FF7341"/>
    <w:rsid w:val="00FF7487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fc0" stroke="f">
      <v:fill color="#fc0" opacity="20972f"/>
      <v:stroke on="f"/>
    </o:shapedefaults>
    <o:shapelayout v:ext="edit">
      <o:idmap v:ext="edit" data="1"/>
    </o:shapelayout>
  </w:shapeDefaults>
  <w:decimalSymbol w:val="."/>
  <w:listSeparator w:val=","/>
  <w14:docId w14:val="503668C6"/>
  <w15:docId w15:val="{56300912-FD40-4562-A587-5215455EC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0">
    <w:name w:val="Normal"/>
    <w:qFormat/>
    <w:rsid w:val="00F346A2"/>
    <w:rPr>
      <w:rFonts w:ascii="Futura Md" w:eastAsia="HY울릉도M" w:hAnsi="Futura Md"/>
      <w:sz w:val="18"/>
      <w:lang w:val="en-GB" w:eastAsia="en-US"/>
    </w:rPr>
  </w:style>
  <w:style w:type="paragraph" w:styleId="1">
    <w:name w:val="heading 1"/>
    <w:aliases w:val="Attribute Heading 1"/>
    <w:basedOn w:val="a0"/>
    <w:next w:val="a0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20">
    <w:name w:val="heading 2"/>
    <w:aliases w:val="Attribute Heading 2"/>
    <w:basedOn w:val="a0"/>
    <w:next w:val="a0"/>
    <w:qFormat/>
    <w:pPr>
      <w:keepNext/>
      <w:spacing w:before="240" w:after="60"/>
      <w:outlineLvl w:val="1"/>
    </w:pPr>
    <w:rPr>
      <w:b/>
      <w:sz w:val="24"/>
    </w:rPr>
  </w:style>
  <w:style w:type="paragraph" w:styleId="3">
    <w:name w:val="heading 3"/>
    <w:basedOn w:val="a0"/>
    <w:next w:val="a0"/>
    <w:qFormat/>
    <w:pPr>
      <w:keepNext/>
      <w:spacing w:before="240" w:after="60"/>
      <w:outlineLvl w:val="2"/>
    </w:pPr>
    <w:rPr>
      <w:b/>
      <w:sz w:val="22"/>
    </w:rPr>
  </w:style>
  <w:style w:type="paragraph" w:styleId="4">
    <w:name w:val="heading 4"/>
    <w:aliases w:val="h4,Table and Figures"/>
    <w:basedOn w:val="a0"/>
    <w:next w:val="a0"/>
    <w:qFormat/>
    <w:pPr>
      <w:keepNext/>
      <w:spacing w:before="240" w:after="60"/>
      <w:outlineLvl w:val="3"/>
    </w:pPr>
    <w:rPr>
      <w:b/>
    </w:rPr>
  </w:style>
  <w:style w:type="paragraph" w:styleId="5">
    <w:name w:val="heading 5"/>
    <w:basedOn w:val="a0"/>
    <w:next w:val="a0"/>
    <w:qFormat/>
    <w:pPr>
      <w:spacing w:before="240" w:after="60"/>
      <w:outlineLvl w:val="4"/>
    </w:pPr>
    <w:rPr>
      <w:b/>
      <w:i/>
    </w:rPr>
  </w:style>
  <w:style w:type="paragraph" w:styleId="6">
    <w:name w:val="heading 6"/>
    <w:basedOn w:val="a0"/>
    <w:next w:val="a0"/>
    <w:qFormat/>
    <w:pPr>
      <w:spacing w:before="240" w:after="60"/>
      <w:outlineLvl w:val="5"/>
    </w:pPr>
    <w:rPr>
      <w:i/>
    </w:rPr>
  </w:style>
  <w:style w:type="paragraph" w:styleId="7">
    <w:name w:val="heading 7"/>
    <w:basedOn w:val="a0"/>
    <w:next w:val="a0"/>
    <w:qFormat/>
    <w:pPr>
      <w:spacing w:before="240" w:after="60"/>
      <w:outlineLvl w:val="6"/>
    </w:pPr>
  </w:style>
  <w:style w:type="paragraph" w:styleId="8">
    <w:name w:val="heading 8"/>
    <w:basedOn w:val="a0"/>
    <w:next w:val="a0"/>
    <w:qFormat/>
    <w:pPr>
      <w:spacing w:before="240" w:after="60"/>
      <w:outlineLvl w:val="7"/>
    </w:pPr>
  </w:style>
  <w:style w:type="paragraph" w:styleId="9">
    <w:name w:val="heading 9"/>
    <w:basedOn w:val="a0"/>
    <w:next w:val="a0"/>
    <w:qFormat/>
    <w:pPr>
      <w:spacing w:before="240" w:after="60"/>
      <w:outlineLvl w:val="8"/>
    </w:pPr>
    <w:rPr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caption"/>
    <w:basedOn w:val="a0"/>
    <w:next w:val="a0"/>
    <w:qFormat/>
    <w:pPr>
      <w:spacing w:before="60" w:after="360"/>
      <w:jc w:val="center"/>
    </w:pPr>
    <w:rPr>
      <w:i/>
      <w:sz w:val="16"/>
    </w:rPr>
  </w:style>
  <w:style w:type="paragraph" w:customStyle="1" w:styleId="Table">
    <w:name w:val="Table"/>
    <w:basedOn w:val="a0"/>
    <w:pPr>
      <w:spacing w:before="40" w:after="40"/>
    </w:pPr>
  </w:style>
  <w:style w:type="paragraph" w:customStyle="1" w:styleId="Header1">
    <w:name w:val="Header 1"/>
    <w:basedOn w:val="a0"/>
    <w:next w:val="a0"/>
    <w:pPr>
      <w:keepLines/>
      <w:spacing w:before="80" w:after="80"/>
      <w:jc w:val="center"/>
    </w:pPr>
  </w:style>
  <w:style w:type="character" w:styleId="a5">
    <w:name w:val="page number"/>
    <w:rPr>
      <w:rFonts w:ascii="Arial" w:hAnsi="Arial"/>
      <w:sz w:val="18"/>
    </w:rPr>
  </w:style>
  <w:style w:type="paragraph" w:customStyle="1" w:styleId="Header2">
    <w:name w:val="Header 2"/>
    <w:basedOn w:val="Header1"/>
    <w:next w:val="a0"/>
    <w:pPr>
      <w:jc w:val="right"/>
    </w:pPr>
  </w:style>
  <w:style w:type="paragraph" w:styleId="21">
    <w:name w:val="toc 2"/>
    <w:basedOn w:val="a0"/>
    <w:next w:val="a0"/>
    <w:uiPriority w:val="39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styleId="a6">
    <w:name w:val="Title"/>
    <w:basedOn w:val="a0"/>
    <w:next w:val="a0"/>
    <w:qFormat/>
    <w:pPr>
      <w:keepNext/>
      <w:spacing w:before="240" w:after="60"/>
    </w:pPr>
    <w:rPr>
      <w:b/>
      <w:kern w:val="28"/>
      <w:sz w:val="24"/>
    </w:rPr>
  </w:style>
  <w:style w:type="paragraph" w:styleId="a7">
    <w:name w:val="Body Text"/>
    <w:aliases w:val="EHPT,Body Text2"/>
    <w:basedOn w:val="a0"/>
    <w:pPr>
      <w:spacing w:after="120"/>
    </w:pPr>
  </w:style>
  <w:style w:type="paragraph" w:styleId="a8">
    <w:name w:val="header"/>
    <w:aliases w:val="header odd,header odd1,header odd2,header odd3,header odd4,header odd5,header odd6,header,header odd11,header odd21,header odd31,header odd41,header odd51,header odd61,THeader,Draft,Table header,도표(-),h,머리글(왼쪽),Cover Page,he..."/>
    <w:basedOn w:val="a0"/>
    <w:link w:val="Char"/>
    <w:pPr>
      <w:tabs>
        <w:tab w:val="center" w:pos="4320"/>
        <w:tab w:val="right" w:pos="8640"/>
      </w:tabs>
    </w:pPr>
  </w:style>
  <w:style w:type="paragraph" w:styleId="30">
    <w:name w:val="toc 3"/>
    <w:basedOn w:val="a0"/>
    <w:next w:val="a0"/>
    <w:uiPriority w:val="39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styleId="40">
    <w:name w:val="toc 4"/>
    <w:basedOn w:val="a0"/>
    <w:next w:val="a0"/>
    <w:uiPriority w:val="39"/>
    <w:pPr>
      <w:tabs>
        <w:tab w:val="left" w:pos="1021"/>
        <w:tab w:val="left" w:pos="1123"/>
        <w:tab w:val="left" w:pos="1225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Header3">
    <w:name w:val="Header 3"/>
    <w:basedOn w:val="Header1"/>
    <w:next w:val="a0"/>
    <w:pPr>
      <w:jc w:val="left"/>
    </w:pPr>
  </w:style>
  <w:style w:type="character" w:customStyle="1" w:styleId="CharacterUserEntry">
    <w:name w:val="Character UserEntry"/>
    <w:rPr>
      <w:color w:val="FF0000"/>
    </w:rPr>
  </w:style>
  <w:style w:type="paragraph" w:styleId="a9">
    <w:name w:val="footer"/>
    <w:basedOn w:val="a0"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a0"/>
    <w:next w:val="a0"/>
    <w:pPr>
      <w:keepNext/>
      <w:keepLines/>
      <w:spacing w:before="240" w:after="60"/>
    </w:pPr>
    <w:rPr>
      <w:b/>
    </w:rPr>
  </w:style>
  <w:style w:type="paragraph" w:customStyle="1" w:styleId="HPInternal">
    <w:name w:val="HP_Internal"/>
    <w:basedOn w:val="a0"/>
    <w:next w:val="a0"/>
    <w:rPr>
      <w:i/>
    </w:rPr>
  </w:style>
  <w:style w:type="paragraph" w:customStyle="1" w:styleId="TableSmall">
    <w:name w:val="Table_Small"/>
    <w:basedOn w:val="Table"/>
    <w:rPr>
      <w:sz w:val="16"/>
    </w:rPr>
  </w:style>
  <w:style w:type="paragraph" w:customStyle="1" w:styleId="TableSmHeading">
    <w:name w:val="Table_Sm_Heading"/>
    <w:basedOn w:val="TableHeading"/>
    <w:pPr>
      <w:spacing w:before="60"/>
    </w:pPr>
    <w:rPr>
      <w:sz w:val="16"/>
    </w:rPr>
  </w:style>
  <w:style w:type="paragraph" w:customStyle="1" w:styleId="TableHeading">
    <w:name w:val="Table_Heading"/>
    <w:basedOn w:val="a0"/>
    <w:next w:val="Table"/>
    <w:pPr>
      <w:keepNext/>
      <w:keepLines/>
      <w:spacing w:before="40" w:after="40"/>
    </w:pPr>
    <w:rPr>
      <w:b/>
    </w:rPr>
  </w:style>
  <w:style w:type="paragraph" w:customStyle="1" w:styleId="TableSmHeadingRight">
    <w:name w:val="Table_Sm_Heading_Right"/>
    <w:basedOn w:val="TableSmHeading"/>
    <w:pPr>
      <w:jc w:val="right"/>
    </w:pPr>
  </w:style>
  <w:style w:type="paragraph" w:customStyle="1" w:styleId="TableMedium">
    <w:name w:val="Table_Medium"/>
    <w:basedOn w:val="Table"/>
  </w:style>
  <w:style w:type="paragraph" w:customStyle="1" w:styleId="TOCHeading">
    <w:name w:val="TOC_Heading"/>
    <w:basedOn w:val="a0"/>
    <w:next w:val="a0"/>
    <w:pPr>
      <w:keepNext/>
      <w:spacing w:before="80" w:after="120"/>
    </w:pPr>
    <w:rPr>
      <w:b/>
      <w:sz w:val="24"/>
    </w:rPr>
  </w:style>
  <w:style w:type="paragraph" w:customStyle="1" w:styleId="Bulletwithtext1">
    <w:name w:val="Bullet with text 1"/>
    <w:basedOn w:val="a0"/>
    <w:pPr>
      <w:tabs>
        <w:tab w:val="num" w:pos="360"/>
      </w:tabs>
      <w:ind w:left="360" w:hanging="360"/>
    </w:pPr>
  </w:style>
  <w:style w:type="paragraph" w:customStyle="1" w:styleId="Bulletwithtext2">
    <w:name w:val="Bullet with text 2"/>
    <w:basedOn w:val="a0"/>
    <w:pPr>
      <w:tabs>
        <w:tab w:val="num" w:pos="720"/>
      </w:tabs>
      <w:ind w:left="720" w:hanging="360"/>
    </w:pPr>
  </w:style>
  <w:style w:type="paragraph" w:customStyle="1" w:styleId="Bulletwithtext3">
    <w:name w:val="Bullet with text 3"/>
    <w:basedOn w:val="a0"/>
    <w:pPr>
      <w:tabs>
        <w:tab w:val="num" w:pos="1080"/>
      </w:tabs>
      <w:ind w:left="1080" w:hanging="360"/>
    </w:pPr>
  </w:style>
  <w:style w:type="paragraph" w:customStyle="1" w:styleId="Bulletwithtext4">
    <w:name w:val="Bullet with text 4"/>
    <w:basedOn w:val="a0"/>
    <w:pPr>
      <w:tabs>
        <w:tab w:val="num" w:pos="1440"/>
      </w:tabs>
      <w:ind w:left="1440" w:hanging="360"/>
    </w:pPr>
  </w:style>
  <w:style w:type="paragraph" w:customStyle="1" w:styleId="Bulletwithtext5">
    <w:name w:val="Bullet with text 5"/>
    <w:basedOn w:val="a0"/>
    <w:pPr>
      <w:tabs>
        <w:tab w:val="num" w:pos="1800"/>
      </w:tabs>
      <w:ind w:left="1800" w:hanging="360"/>
    </w:pPr>
  </w:style>
  <w:style w:type="paragraph" w:styleId="aa">
    <w:name w:val="Closing"/>
    <w:basedOn w:val="a0"/>
    <w:pPr>
      <w:ind w:left="4320"/>
      <w:jc w:val="right"/>
    </w:pPr>
  </w:style>
  <w:style w:type="character" w:styleId="ab">
    <w:name w:val="annotation reference"/>
    <w:semiHidden/>
    <w:rPr>
      <w:rFonts w:ascii="Arial" w:hAnsi="Arial"/>
      <w:sz w:val="16"/>
    </w:rPr>
  </w:style>
  <w:style w:type="paragraph" w:customStyle="1" w:styleId="NormalUserEntry">
    <w:name w:val="Normal_UserEntry"/>
    <w:basedOn w:val="a0"/>
    <w:rPr>
      <w:color w:val="FF0000"/>
    </w:rPr>
  </w:style>
  <w:style w:type="paragraph" w:customStyle="1" w:styleId="Numberedlist1">
    <w:name w:val="Numbered list 1"/>
    <w:basedOn w:val="a0"/>
    <w:next w:val="a0"/>
    <w:pPr>
      <w:tabs>
        <w:tab w:val="num" w:pos="360"/>
      </w:tabs>
      <w:ind w:left="360" w:hanging="360"/>
    </w:pPr>
  </w:style>
  <w:style w:type="paragraph" w:customStyle="1" w:styleId="Numberedlist21">
    <w:name w:val="Numbered list 2.1"/>
    <w:basedOn w:val="1"/>
    <w:next w:val="a0"/>
    <w:pPr>
      <w:numPr>
        <w:numId w:val="12"/>
      </w:numPr>
      <w:tabs>
        <w:tab w:val="left" w:pos="720"/>
      </w:tabs>
    </w:pPr>
    <w:rPr>
      <w:lang w:eastAsia="ko-KR"/>
    </w:rPr>
  </w:style>
  <w:style w:type="paragraph" w:customStyle="1" w:styleId="Numberedlist22">
    <w:name w:val="Numbered list 2.2"/>
    <w:basedOn w:val="20"/>
    <w:next w:val="a0"/>
    <w:pPr>
      <w:numPr>
        <w:ilvl w:val="1"/>
        <w:numId w:val="12"/>
      </w:numPr>
    </w:pPr>
  </w:style>
  <w:style w:type="paragraph" w:customStyle="1" w:styleId="Numberedlist23">
    <w:name w:val="Numbered list 2.3"/>
    <w:basedOn w:val="3"/>
    <w:next w:val="a0"/>
    <w:pPr>
      <w:numPr>
        <w:ilvl w:val="2"/>
        <w:numId w:val="12"/>
      </w:numPr>
      <w:tabs>
        <w:tab w:val="left" w:pos="1440"/>
      </w:tabs>
    </w:pPr>
  </w:style>
  <w:style w:type="paragraph" w:customStyle="1" w:styleId="Numberedlist24">
    <w:name w:val="Numbered list 2.4"/>
    <w:basedOn w:val="4"/>
    <w:next w:val="a0"/>
    <w:pPr>
      <w:numPr>
        <w:ilvl w:val="3"/>
        <w:numId w:val="12"/>
      </w:numPr>
      <w:tabs>
        <w:tab w:val="left" w:pos="1080"/>
      </w:tabs>
    </w:pPr>
  </w:style>
  <w:style w:type="paragraph" w:customStyle="1" w:styleId="Numberedlist31">
    <w:name w:val="Numbered list 3.1"/>
    <w:basedOn w:val="1"/>
    <w:next w:val="a0"/>
    <w:pPr>
      <w:tabs>
        <w:tab w:val="num" w:pos="360"/>
      </w:tabs>
      <w:ind w:left="360" w:hanging="360"/>
    </w:pPr>
  </w:style>
  <w:style w:type="paragraph" w:customStyle="1" w:styleId="Numberedlist32">
    <w:name w:val="Numbered list 3.2"/>
    <w:basedOn w:val="20"/>
    <w:next w:val="a0"/>
    <w:pPr>
      <w:tabs>
        <w:tab w:val="num" w:pos="360"/>
      </w:tabs>
      <w:ind w:left="360" w:hanging="360"/>
    </w:pPr>
  </w:style>
  <w:style w:type="paragraph" w:customStyle="1" w:styleId="Numberedlist33">
    <w:name w:val="Numbered list 3.3"/>
    <w:basedOn w:val="3"/>
    <w:next w:val="a0"/>
    <w:pPr>
      <w:tabs>
        <w:tab w:val="num" w:pos="720"/>
      </w:tabs>
      <w:ind w:left="360" w:hanging="360"/>
    </w:pPr>
  </w:style>
  <w:style w:type="paragraph" w:styleId="ac">
    <w:name w:val="Plain Text"/>
    <w:basedOn w:val="a0"/>
    <w:rPr>
      <w:rFonts w:ascii="Times New Roman" w:hAnsi="Times New Roman"/>
    </w:rPr>
  </w:style>
  <w:style w:type="paragraph" w:styleId="ad">
    <w:name w:val="Subtitle"/>
    <w:basedOn w:val="a0"/>
    <w:qFormat/>
    <w:pPr>
      <w:spacing w:after="60"/>
      <w:jc w:val="center"/>
    </w:pPr>
    <w:rPr>
      <w:i/>
      <w:sz w:val="16"/>
    </w:rPr>
  </w:style>
  <w:style w:type="paragraph" w:customStyle="1" w:styleId="TableCenter">
    <w:name w:val="Table_Center"/>
    <w:basedOn w:val="Table"/>
    <w:pPr>
      <w:jc w:val="center"/>
    </w:pPr>
  </w:style>
  <w:style w:type="paragraph" w:customStyle="1" w:styleId="TableHeadingCenter">
    <w:name w:val="Table_Heading_Center"/>
    <w:basedOn w:val="TableHeading"/>
    <w:pPr>
      <w:jc w:val="center"/>
    </w:pPr>
  </w:style>
  <w:style w:type="paragraph" w:customStyle="1" w:styleId="TableRight">
    <w:name w:val="Table_Right"/>
    <w:basedOn w:val="Table"/>
    <w:pPr>
      <w:jc w:val="right"/>
    </w:pPr>
  </w:style>
  <w:style w:type="paragraph" w:customStyle="1" w:styleId="TableSmHeadingCenter">
    <w:name w:val="Table_Sm_Heading_Center"/>
    <w:basedOn w:val="TableSmHeading"/>
    <w:pPr>
      <w:jc w:val="center"/>
    </w:pPr>
  </w:style>
  <w:style w:type="paragraph" w:customStyle="1" w:styleId="TableSmallCenter">
    <w:name w:val="Table_Small_Center"/>
    <w:basedOn w:val="TableSmall"/>
    <w:pPr>
      <w:jc w:val="center"/>
    </w:pPr>
  </w:style>
  <w:style w:type="paragraph" w:customStyle="1" w:styleId="TableSmallRight">
    <w:name w:val="Table_Small_Right"/>
    <w:basedOn w:val="TableSmall"/>
    <w:pPr>
      <w:jc w:val="right"/>
    </w:pPr>
  </w:style>
  <w:style w:type="paragraph" w:customStyle="1" w:styleId="TableTitle">
    <w:name w:val="Table_Title"/>
    <w:basedOn w:val="a0"/>
    <w:next w:val="a0"/>
    <w:pPr>
      <w:keepNext/>
      <w:keepLines/>
      <w:spacing w:before="240" w:after="60"/>
    </w:pPr>
    <w:rPr>
      <w:b/>
    </w:rPr>
  </w:style>
  <w:style w:type="paragraph" w:customStyle="1" w:styleId="TitleCenter">
    <w:name w:val="Title_Center"/>
    <w:basedOn w:val="a6"/>
    <w:pPr>
      <w:jc w:val="center"/>
    </w:pPr>
  </w:style>
  <w:style w:type="paragraph" w:customStyle="1" w:styleId="TitlePageHeader">
    <w:name w:val="TitlePage_Header"/>
    <w:basedOn w:val="a0"/>
    <w:pPr>
      <w:spacing w:before="240" w:after="240"/>
      <w:ind w:left="324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pPr>
      <w:pBdr>
        <w:top w:val="single" w:sz="18" w:space="1" w:color="auto"/>
      </w:pBdr>
    </w:pPr>
  </w:style>
  <w:style w:type="paragraph" w:customStyle="1" w:styleId="RMIndtasBullwtxt2">
    <w:name w:val="RM_Indt as Bull w txt 2"/>
    <w:basedOn w:val="Bulletwithtext2"/>
    <w:next w:val="Bulletwithtext2"/>
    <w:pPr>
      <w:tabs>
        <w:tab w:val="clear" w:pos="720"/>
      </w:tabs>
      <w:ind w:firstLine="0"/>
    </w:pPr>
  </w:style>
  <w:style w:type="paragraph" w:customStyle="1" w:styleId="TableHeadingRight">
    <w:name w:val="Table_Heading_Right"/>
    <w:basedOn w:val="TableHeading"/>
    <w:next w:val="Table"/>
    <w:pPr>
      <w:jc w:val="right"/>
    </w:pPr>
  </w:style>
  <w:style w:type="paragraph" w:customStyle="1" w:styleId="RMHeading1">
    <w:name w:val="RM_Heading 1"/>
    <w:basedOn w:val="1"/>
    <w:next w:val="a0"/>
    <w:pPr>
      <w:pageBreakBefore/>
    </w:pPr>
    <w:rPr>
      <w:sz w:val="32"/>
    </w:rPr>
  </w:style>
  <w:style w:type="paragraph" w:customStyle="1" w:styleId="RMHeading2">
    <w:name w:val="RM_Heading 2"/>
    <w:basedOn w:val="20"/>
    <w:next w:val="a0"/>
    <w:pPr>
      <w:pageBreakBefore/>
    </w:pPr>
    <w:rPr>
      <w:sz w:val="30"/>
    </w:rPr>
  </w:style>
  <w:style w:type="paragraph" w:customStyle="1" w:styleId="RMHeading3">
    <w:name w:val="RM_Heading 3"/>
    <w:basedOn w:val="3"/>
    <w:next w:val="a0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a0"/>
    <w:pPr>
      <w:tabs>
        <w:tab w:val="clear" w:pos="1440"/>
        <w:tab w:val="left" w:pos="567"/>
      </w:tabs>
      <w:ind w:left="568" w:hanging="284"/>
    </w:pPr>
  </w:style>
  <w:style w:type="paragraph" w:customStyle="1" w:styleId="BodyBulletSQ">
    <w:name w:val="Body Bullet SQ"/>
    <w:basedOn w:val="a0"/>
    <w:pPr>
      <w:numPr>
        <w:numId w:val="1"/>
      </w:numPr>
    </w:pPr>
    <w:rPr>
      <w:rFonts w:ascii="Times New Roman" w:hAnsi="Times New Roman"/>
    </w:rPr>
  </w:style>
  <w:style w:type="paragraph" w:customStyle="1" w:styleId="Halfline">
    <w:name w:val="Halfline"/>
    <w:basedOn w:val="a0"/>
    <w:pPr>
      <w:tabs>
        <w:tab w:val="left" w:pos="3289"/>
      </w:tabs>
      <w:suppressAutoHyphens/>
      <w:spacing w:after="200" w:line="240" w:lineRule="exact"/>
      <w:ind w:left="3289" w:hanging="1758"/>
    </w:pPr>
    <w:rPr>
      <w:rFonts w:ascii="ITCCenturyBookT" w:hAnsi="ITCCenturyBookT"/>
    </w:rPr>
  </w:style>
  <w:style w:type="paragraph" w:customStyle="1" w:styleId="TableTextBold">
    <w:name w:val="Table Text Bold"/>
    <w:basedOn w:val="TableText"/>
    <w:rPr>
      <w:b/>
    </w:rPr>
  </w:style>
  <w:style w:type="paragraph" w:customStyle="1" w:styleId="TableText">
    <w:name w:val="Table Text"/>
    <w:pPr>
      <w:spacing w:line="200" w:lineRule="exact"/>
    </w:pPr>
    <w:rPr>
      <w:rFonts w:ascii="Arial" w:hAnsi="Arial"/>
      <w:noProof/>
      <w:sz w:val="16"/>
      <w:lang w:val="en-GB" w:eastAsia="en-US"/>
    </w:rPr>
  </w:style>
  <w:style w:type="paragraph" w:customStyle="1" w:styleId="Bullet">
    <w:name w:val="Bullet"/>
    <w:pPr>
      <w:tabs>
        <w:tab w:val="left" w:pos="3479"/>
        <w:tab w:val="left" w:pos="3515"/>
      </w:tabs>
      <w:spacing w:line="240" w:lineRule="atLeast"/>
    </w:pPr>
    <w:rPr>
      <w:color w:val="000000"/>
      <w:lang w:eastAsia="en-US"/>
    </w:rPr>
  </w:style>
  <w:style w:type="paragraph" w:customStyle="1" w:styleId="Para3Text">
    <w:name w:val="Para 3 Text"/>
    <w:pPr>
      <w:spacing w:line="288" w:lineRule="atLeast"/>
      <w:ind w:left="864"/>
    </w:pPr>
    <w:rPr>
      <w:snapToGrid w:val="0"/>
      <w:color w:val="000000"/>
      <w:sz w:val="24"/>
      <w:lang w:eastAsia="en-US"/>
    </w:rPr>
  </w:style>
  <w:style w:type="paragraph" w:customStyle="1" w:styleId="Para2Text">
    <w:name w:val="Para 2 Text"/>
    <w:pPr>
      <w:ind w:left="648"/>
    </w:pPr>
    <w:rPr>
      <w:snapToGrid w:val="0"/>
      <w:color w:val="000000"/>
      <w:sz w:val="24"/>
      <w:lang w:eastAsia="en-US"/>
    </w:rPr>
  </w:style>
  <w:style w:type="paragraph" w:customStyle="1" w:styleId="NumberList">
    <w:name w:val="Number List"/>
    <w:pPr>
      <w:numPr>
        <w:numId w:val="2"/>
      </w:numPr>
    </w:pPr>
    <w:rPr>
      <w:snapToGrid w:val="0"/>
      <w:color w:val="000000"/>
      <w:sz w:val="24"/>
      <w:lang w:eastAsia="en-US"/>
    </w:rPr>
  </w:style>
  <w:style w:type="paragraph" w:styleId="22">
    <w:name w:val="Body Text 2"/>
    <w:basedOn w:val="a0"/>
    <w:rPr>
      <w:color w:val="000000"/>
    </w:rPr>
  </w:style>
  <w:style w:type="paragraph" w:customStyle="1" w:styleId="HPLogo">
    <w:name w:val="HP_Logo"/>
    <w:basedOn w:val="a0"/>
    <w:pPr>
      <w:spacing w:before="60" w:after="40"/>
      <w:jc w:val="right"/>
    </w:pPr>
    <w:rPr>
      <w:rFonts w:ascii="HP Logo LG" w:eastAsia="Times New Roman" w:hAnsi="HP Logo LG"/>
      <w:b/>
      <w:sz w:val="32"/>
    </w:rPr>
  </w:style>
  <w:style w:type="paragraph" w:customStyle="1" w:styleId="List1">
    <w:name w:val="List 1"/>
    <w:basedOn w:val="a0"/>
    <w:autoRedefine/>
    <w:pPr>
      <w:tabs>
        <w:tab w:val="left" w:pos="567"/>
      </w:tabs>
    </w:pPr>
    <w:rPr>
      <w:rFonts w:ascii="Times New Roman" w:eastAsia="바탕체" w:hAnsi="Times New Roman"/>
      <w:sz w:val="24"/>
      <w:lang w:val="en-US" w:eastAsia="ko-KR"/>
    </w:rPr>
  </w:style>
  <w:style w:type="paragraph" w:customStyle="1" w:styleId="DefaultText">
    <w:name w:val="Default Text"/>
    <w:basedOn w:val="a0"/>
    <w:pPr>
      <w:autoSpaceDE w:val="0"/>
      <w:autoSpaceDN w:val="0"/>
    </w:pPr>
    <w:rPr>
      <w:rFonts w:ascii="Arial" w:eastAsia="바탕체" w:hAnsi="Arial"/>
      <w:sz w:val="24"/>
      <w:lang w:val="en-US" w:eastAsia="ko-KR"/>
    </w:rPr>
  </w:style>
  <w:style w:type="paragraph" w:customStyle="1" w:styleId="Checklist">
    <w:name w:val="Checklist"/>
    <w:basedOn w:val="a0"/>
    <w:pPr>
      <w:keepLines/>
      <w:overflowPunct w:val="0"/>
      <w:autoSpaceDE w:val="0"/>
      <w:autoSpaceDN w:val="0"/>
      <w:adjustRightInd w:val="0"/>
      <w:spacing w:before="60" w:after="60"/>
      <w:ind w:left="3379" w:hanging="544"/>
      <w:textAlignment w:val="baseline"/>
    </w:pPr>
    <w:rPr>
      <w:rFonts w:ascii="Book Antiqua" w:eastAsia="바탕체" w:hAnsi="Book Antiqua"/>
      <w:sz w:val="20"/>
      <w:lang w:val="en-US" w:eastAsia="ko-KR"/>
    </w:rPr>
  </w:style>
  <w:style w:type="paragraph" w:styleId="ae">
    <w:name w:val="Document Map"/>
    <w:basedOn w:val="a0"/>
    <w:semiHidden/>
    <w:pPr>
      <w:shd w:val="clear" w:color="auto" w:fill="000080"/>
    </w:pPr>
    <w:rPr>
      <w:rFonts w:ascii="Arial" w:eastAsia="돋움" w:hAnsi="Arial"/>
    </w:rPr>
  </w:style>
  <w:style w:type="paragraph" w:customStyle="1" w:styleId="xl28">
    <w:name w:val="xl28"/>
    <w:basedOn w:val="a0"/>
    <w:pPr>
      <w:pBdr>
        <w:top w:val="single" w:sz="4" w:space="0" w:color="000000"/>
        <w:left w:val="single" w:sz="8" w:space="0" w:color="000000"/>
        <w:bottom w:val="single" w:sz="8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 w:val="24"/>
      <w:szCs w:val="24"/>
      <w:lang w:val="en-US" w:eastAsia="ko-KR"/>
    </w:rPr>
  </w:style>
  <w:style w:type="paragraph" w:customStyle="1" w:styleId="xl29">
    <w:name w:val="xl29"/>
    <w:basedOn w:val="a0"/>
    <w:pPr>
      <w:pBdr>
        <w:top w:val="single" w:sz="4" w:space="0" w:color="000000"/>
        <w:bottom w:val="single" w:sz="8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 w:val="24"/>
      <w:szCs w:val="24"/>
      <w:lang w:val="en-US" w:eastAsia="ko-KR"/>
    </w:rPr>
  </w:style>
  <w:style w:type="paragraph" w:customStyle="1" w:styleId="xl30">
    <w:name w:val="xl30"/>
    <w:basedOn w:val="a0"/>
    <w:pPr>
      <w:pBdr>
        <w:top w:val="single" w:sz="8" w:space="0" w:color="000000"/>
        <w:left w:val="single" w:sz="8" w:space="0" w:color="000000"/>
        <w:bottom w:val="single" w:sz="4" w:space="0" w:color="000000"/>
      </w:pBdr>
      <w:shd w:val="clear" w:color="C0C0C0" w:fill="C0C0C0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1">
    <w:name w:val="xl31"/>
    <w:basedOn w:val="a0"/>
    <w:pPr>
      <w:pBdr>
        <w:top w:val="single" w:sz="8" w:space="0" w:color="000000"/>
        <w:bottom w:val="single" w:sz="4" w:space="0" w:color="000000"/>
      </w:pBdr>
      <w:shd w:val="clear" w:color="C0C0C0" w:fill="C0C0C0"/>
      <w:spacing w:before="100" w:beforeAutospacing="1" w:after="100" w:afterAutospacing="1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2">
    <w:name w:val="xl32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3">
    <w:name w:val="xl33"/>
    <w:basedOn w:val="a0"/>
    <w:pPr>
      <w:pBdr>
        <w:top w:val="single" w:sz="8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4">
    <w:name w:val="xl34"/>
    <w:basedOn w:val="a0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5">
    <w:name w:val="xl35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6">
    <w:name w:val="xl36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7">
    <w:name w:val="xl37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8">
    <w:name w:val="xl38"/>
    <w:basedOn w:val="a0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b/>
      <w:bCs/>
      <w:color w:val="000000"/>
      <w:szCs w:val="18"/>
      <w:lang w:val="en-US" w:eastAsia="ko-KR"/>
    </w:rPr>
  </w:style>
  <w:style w:type="paragraph" w:customStyle="1" w:styleId="xl39">
    <w:name w:val="xl39"/>
    <w:basedOn w:val="a0"/>
    <w:pPr>
      <w:pBdr>
        <w:left w:val="single" w:sz="8" w:space="0" w:color="000000"/>
      </w:pBdr>
      <w:shd w:val="clear" w:color="FFFFFF" w:fill="FFFFFF"/>
      <w:spacing w:before="100" w:beforeAutospacing="1" w:after="100" w:afterAutospacing="1"/>
      <w:textAlignment w:val="top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0">
    <w:name w:val="xl40"/>
    <w:basedOn w:val="a0"/>
    <w:pPr>
      <w:shd w:val="clear" w:color="FFFFFF" w:fill="FFFFFF"/>
      <w:spacing w:before="100" w:beforeAutospacing="1" w:after="100" w:afterAutospacing="1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1">
    <w:name w:val="xl41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2">
    <w:name w:val="xl42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right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3">
    <w:name w:val="xl43"/>
    <w:basedOn w:val="a0"/>
    <w:pPr>
      <w:pBdr>
        <w:left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customStyle="1" w:styleId="xl44">
    <w:name w:val="xl44"/>
    <w:basedOn w:val="a0"/>
    <w:pPr>
      <w:pBdr>
        <w:left w:val="single" w:sz="4" w:space="0" w:color="000000"/>
        <w:right w:val="single" w:sz="8" w:space="0" w:color="000000"/>
      </w:pBdr>
      <w:shd w:val="clear" w:color="FFFFFF" w:fill="FFFFFF"/>
      <w:spacing w:before="100" w:beforeAutospacing="1" w:after="100" w:afterAutospacing="1"/>
      <w:jc w:val="center"/>
      <w:textAlignment w:val="center"/>
    </w:pPr>
    <w:rPr>
      <w:rFonts w:ascii="바탕" w:eastAsia="바탕" w:hAnsi="바탕"/>
      <w:color w:val="000000"/>
      <w:szCs w:val="18"/>
      <w:lang w:val="en-US" w:eastAsia="ko-KR"/>
    </w:rPr>
  </w:style>
  <w:style w:type="paragraph" w:styleId="50">
    <w:name w:val="toc 5"/>
    <w:basedOn w:val="a0"/>
    <w:next w:val="a0"/>
    <w:autoRedefine/>
    <w:uiPriority w:val="39"/>
    <w:pPr>
      <w:widowControl w:val="0"/>
      <w:wordWrap w:val="0"/>
      <w:autoSpaceDE w:val="0"/>
      <w:autoSpaceDN w:val="0"/>
      <w:ind w:leftChars="800" w:left="170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60">
    <w:name w:val="toc 6"/>
    <w:basedOn w:val="a0"/>
    <w:next w:val="a0"/>
    <w:autoRedefine/>
    <w:uiPriority w:val="39"/>
    <w:pPr>
      <w:widowControl w:val="0"/>
      <w:wordWrap w:val="0"/>
      <w:autoSpaceDE w:val="0"/>
      <w:autoSpaceDN w:val="0"/>
      <w:ind w:leftChars="1000" w:left="2125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70">
    <w:name w:val="toc 7"/>
    <w:basedOn w:val="a0"/>
    <w:next w:val="a0"/>
    <w:autoRedefine/>
    <w:uiPriority w:val="39"/>
    <w:pPr>
      <w:widowControl w:val="0"/>
      <w:wordWrap w:val="0"/>
      <w:autoSpaceDE w:val="0"/>
      <w:autoSpaceDN w:val="0"/>
      <w:ind w:leftChars="1200" w:left="255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80">
    <w:name w:val="toc 8"/>
    <w:basedOn w:val="a0"/>
    <w:next w:val="a0"/>
    <w:autoRedefine/>
    <w:uiPriority w:val="39"/>
    <w:pPr>
      <w:widowControl w:val="0"/>
      <w:wordWrap w:val="0"/>
      <w:autoSpaceDE w:val="0"/>
      <w:autoSpaceDN w:val="0"/>
      <w:ind w:leftChars="1400" w:left="2975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90">
    <w:name w:val="toc 9"/>
    <w:basedOn w:val="a0"/>
    <w:next w:val="a0"/>
    <w:autoRedefine/>
    <w:uiPriority w:val="39"/>
    <w:pPr>
      <w:widowControl w:val="0"/>
      <w:wordWrap w:val="0"/>
      <w:autoSpaceDE w:val="0"/>
      <w:autoSpaceDN w:val="0"/>
      <w:ind w:leftChars="1600" w:left="3400"/>
      <w:jc w:val="both"/>
    </w:pPr>
    <w:rPr>
      <w:rFonts w:ascii="바탕" w:eastAsia="바탕" w:hAnsi="Times New Roman"/>
      <w:kern w:val="2"/>
      <w:sz w:val="20"/>
      <w:szCs w:val="24"/>
      <w:lang w:val="en-US" w:eastAsia="ko-KR"/>
    </w:rPr>
  </w:style>
  <w:style w:type="paragraph" w:styleId="41">
    <w:name w:val="index 4"/>
    <w:basedOn w:val="a0"/>
    <w:next w:val="a0"/>
    <w:autoRedefine/>
    <w:semiHidden/>
    <w:pPr>
      <w:ind w:leftChars="800" w:left="800" w:hangingChars="200" w:hanging="2000"/>
    </w:pPr>
  </w:style>
  <w:style w:type="character" w:styleId="af">
    <w:name w:val="FollowedHyperlink"/>
    <w:rPr>
      <w:color w:val="800080"/>
      <w:u w:val="single"/>
    </w:rPr>
  </w:style>
  <w:style w:type="paragraph" w:styleId="10">
    <w:name w:val="toc 1"/>
    <w:basedOn w:val="a0"/>
    <w:next w:val="a0"/>
    <w:autoRedefine/>
    <w:uiPriority w:val="39"/>
    <w:rsid w:val="008051DF"/>
    <w:pPr>
      <w:tabs>
        <w:tab w:val="left" w:pos="481"/>
        <w:tab w:val="right" w:leader="dot" w:pos="9809"/>
      </w:tabs>
    </w:pPr>
    <w:rPr>
      <w:b/>
      <w:noProof/>
      <w:sz w:val="20"/>
      <w:szCs w:val="28"/>
    </w:rPr>
  </w:style>
  <w:style w:type="character" w:styleId="af0">
    <w:name w:val="Hyperlink"/>
    <w:uiPriority w:val="99"/>
    <w:rPr>
      <w:color w:val="0000FF"/>
      <w:u w:val="single"/>
    </w:rPr>
  </w:style>
  <w:style w:type="paragraph" w:customStyle="1" w:styleId="a">
    <w:name w:val="점텍스트"/>
    <w:basedOn w:val="a0"/>
    <w:pPr>
      <w:widowControl w:val="0"/>
      <w:numPr>
        <w:numId w:val="3"/>
      </w:numPr>
      <w:tabs>
        <w:tab w:val="clear" w:pos="425"/>
        <w:tab w:val="num" w:pos="1300"/>
      </w:tabs>
      <w:wordWrap w:val="0"/>
      <w:spacing w:line="319" w:lineRule="auto"/>
      <w:ind w:left="1300" w:right="-235"/>
      <w:jc w:val="both"/>
    </w:pPr>
    <w:rPr>
      <w:rFonts w:ascii="Times New Roman" w:eastAsia="바탕체" w:hAnsi="Times New Roman"/>
      <w:kern w:val="2"/>
      <w:sz w:val="20"/>
      <w:lang w:val="en-US" w:eastAsia="ko-KR"/>
    </w:rPr>
  </w:style>
  <w:style w:type="paragraph" w:styleId="2">
    <w:name w:val="List Bullet 2"/>
    <w:basedOn w:val="a0"/>
    <w:autoRedefine/>
    <w:pPr>
      <w:widowControl w:val="0"/>
      <w:numPr>
        <w:numId w:val="4"/>
      </w:numPr>
      <w:tabs>
        <w:tab w:val="clear" w:pos="975"/>
        <w:tab w:val="num" w:pos="375"/>
      </w:tabs>
      <w:wordWrap w:val="0"/>
      <w:autoSpaceDE w:val="0"/>
      <w:autoSpaceDN w:val="0"/>
      <w:ind w:left="360" w:right="200"/>
      <w:jc w:val="both"/>
    </w:pPr>
    <w:rPr>
      <w:rFonts w:ascii="돋움" w:eastAsia="돋움" w:hAnsi="Times New Roman"/>
      <w:kern w:val="2"/>
      <w:sz w:val="20"/>
      <w:lang w:val="en-US" w:eastAsia="ko-KR"/>
    </w:rPr>
  </w:style>
  <w:style w:type="paragraph" w:customStyle="1" w:styleId="font5">
    <w:name w:val="font5"/>
    <w:basedOn w:val="a0"/>
    <w:pPr>
      <w:spacing w:before="100" w:beforeAutospacing="1" w:after="100" w:afterAutospacing="1"/>
    </w:pPr>
    <w:rPr>
      <w:rFonts w:ascii="돋움" w:eastAsia="돋움" w:hAnsi="돋움" w:hint="eastAsia"/>
      <w:sz w:val="16"/>
      <w:szCs w:val="16"/>
      <w:lang w:val="en-US" w:eastAsia="ko-KR"/>
    </w:rPr>
  </w:style>
  <w:style w:type="paragraph" w:customStyle="1" w:styleId="font6">
    <w:name w:val="font6"/>
    <w:basedOn w:val="a0"/>
    <w:pPr>
      <w:spacing w:before="100" w:beforeAutospacing="1" w:after="100" w:afterAutospacing="1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4">
    <w:name w:val="xl24"/>
    <w:basedOn w:val="a0"/>
    <w:pP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5">
    <w:name w:val="xl25"/>
    <w:basedOn w:val="a0"/>
    <w:pPr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6">
    <w:name w:val="xl26"/>
    <w:basedOn w:val="a0"/>
    <w:pP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27">
    <w:name w:val="xl27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5">
    <w:name w:val="xl45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6">
    <w:name w:val="xl46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7">
    <w:name w:val="xl47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8">
    <w:name w:val="xl48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00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49">
    <w:name w:val="xl49"/>
    <w:basedOn w:val="a0"/>
    <w:pPr>
      <w:pBdr>
        <w:top w:val="single" w:sz="4" w:space="0" w:color="auto"/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0">
    <w:name w:val="xl50"/>
    <w:basedOn w:val="a0"/>
    <w:pPr>
      <w:pBdr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1">
    <w:name w:val="xl51"/>
    <w:basedOn w:val="a0"/>
    <w:pPr>
      <w:pBdr>
        <w:left w:val="single" w:sz="12" w:space="0" w:color="auto"/>
        <w:bottom w:val="single" w:sz="8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2">
    <w:name w:val="xl52"/>
    <w:basedOn w:val="a0"/>
    <w:pPr>
      <w:pBdr>
        <w:left w:val="single" w:sz="12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3">
    <w:name w:val="xl53"/>
    <w:basedOn w:val="a0"/>
    <w:pPr>
      <w:pBdr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4">
    <w:name w:val="xl54"/>
    <w:basedOn w:val="a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5">
    <w:name w:val="xl55"/>
    <w:basedOn w:val="a0"/>
    <w:pPr>
      <w:pBdr>
        <w:top w:val="single" w:sz="8" w:space="0" w:color="auto"/>
        <w:left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6">
    <w:name w:val="xl56"/>
    <w:basedOn w:val="a0"/>
    <w:pPr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7">
    <w:name w:val="xl57"/>
    <w:basedOn w:val="a0"/>
    <w:pPr>
      <w:pBdr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8">
    <w:name w:val="xl58"/>
    <w:basedOn w:val="a0"/>
    <w:pPr>
      <w:pBdr>
        <w:top w:val="single" w:sz="8" w:space="0" w:color="auto"/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Cs w:val="18"/>
      <w:lang w:val="en-US" w:eastAsia="ko-KR"/>
    </w:rPr>
  </w:style>
  <w:style w:type="paragraph" w:customStyle="1" w:styleId="xl59">
    <w:name w:val="xl59"/>
    <w:basedOn w:val="a0"/>
    <w:pPr>
      <w:pBdr>
        <w:top w:val="single" w:sz="8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0">
    <w:name w:val="xl60"/>
    <w:basedOn w:val="a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1">
    <w:name w:val="xl61"/>
    <w:basedOn w:val="a0"/>
    <w:pPr>
      <w:pBdr>
        <w:top w:val="single" w:sz="4" w:space="0" w:color="auto"/>
        <w:bottom w:val="single" w:sz="8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2">
    <w:name w:val="xl62"/>
    <w:basedOn w:val="a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3">
    <w:name w:val="xl63"/>
    <w:basedOn w:val="a0"/>
    <w:pPr>
      <w:pBdr>
        <w:top w:val="single" w:sz="8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4">
    <w:name w:val="xl64"/>
    <w:basedOn w:val="a0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65">
    <w:name w:val="xl65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6">
    <w:name w:val="xl66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7">
    <w:name w:val="xl67"/>
    <w:basedOn w:val="a0"/>
    <w:pPr>
      <w:pBdr>
        <w:top w:val="single" w:sz="4" w:space="0" w:color="auto"/>
        <w:bottom w:val="single" w:sz="4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8">
    <w:name w:val="xl68"/>
    <w:basedOn w:val="a0"/>
    <w:pPr>
      <w:pBdr>
        <w:top w:val="single" w:sz="4" w:space="0" w:color="auto"/>
        <w:bottom w:val="single" w:sz="4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69">
    <w:name w:val="xl69"/>
    <w:basedOn w:val="a0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0">
    <w:name w:val="xl70"/>
    <w:basedOn w:val="a0"/>
    <w:pPr>
      <w:pBdr>
        <w:left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1">
    <w:name w:val="xl71"/>
    <w:basedOn w:val="a0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Arial" w:eastAsia="바탕" w:hAnsi="Arial" w:cs="Arial"/>
      <w:sz w:val="16"/>
      <w:szCs w:val="16"/>
      <w:lang w:val="en-US" w:eastAsia="ko-KR"/>
    </w:rPr>
  </w:style>
  <w:style w:type="paragraph" w:customStyle="1" w:styleId="xl72">
    <w:name w:val="xl72"/>
    <w:basedOn w:val="a0"/>
    <w:pPr>
      <w:pBdr>
        <w:left w:val="single" w:sz="12" w:space="0" w:color="auto"/>
        <w:bottom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3">
    <w:name w:val="xl73"/>
    <w:basedOn w:val="a0"/>
    <w:pPr>
      <w:pBdr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4">
    <w:name w:val="xl74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jc w:val="center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5">
    <w:name w:val="xl75"/>
    <w:basedOn w:val="a0"/>
    <w:pPr>
      <w:pBdr>
        <w:top w:val="single" w:sz="4" w:space="0" w:color="auto"/>
        <w:left w:val="single" w:sz="4" w:space="0" w:color="auto"/>
        <w:bottom w:val="single" w:sz="12" w:space="0" w:color="auto"/>
        <w:right w:val="single" w:sz="4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xl76">
    <w:name w:val="xl76"/>
    <w:basedOn w:val="a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color w:val="000000"/>
      <w:sz w:val="16"/>
      <w:szCs w:val="16"/>
      <w:lang w:val="en-US" w:eastAsia="ko-KR"/>
    </w:rPr>
  </w:style>
  <w:style w:type="paragraph" w:customStyle="1" w:styleId="xl77">
    <w:name w:val="xl77"/>
    <w:basedOn w:val="a0"/>
    <w:pPr>
      <w:pBdr>
        <w:top w:val="single" w:sz="4" w:space="0" w:color="auto"/>
        <w:bottom w:val="single" w:sz="12" w:space="0" w:color="auto"/>
        <w:right w:val="single" w:sz="12" w:space="0" w:color="auto"/>
      </w:pBdr>
      <w:shd w:val="clear" w:color="auto" w:fill="FFCC99"/>
      <w:spacing w:before="100" w:beforeAutospacing="1" w:after="100" w:afterAutospacing="1"/>
      <w:textAlignment w:val="center"/>
    </w:pPr>
    <w:rPr>
      <w:rFonts w:ascii="굴림" w:eastAsia="굴림" w:hAnsi="굴림" w:hint="eastAsia"/>
      <w:sz w:val="16"/>
      <w:szCs w:val="16"/>
      <w:lang w:val="en-US" w:eastAsia="ko-KR"/>
    </w:rPr>
  </w:style>
  <w:style w:type="paragraph" w:customStyle="1" w:styleId="font7">
    <w:name w:val="font7"/>
    <w:basedOn w:val="a0"/>
    <w:pPr>
      <w:spacing w:before="100" w:beforeAutospacing="1" w:after="100" w:afterAutospacing="1"/>
    </w:pPr>
    <w:rPr>
      <w:rFonts w:ascii="Arial" w:eastAsia="바탕" w:hAnsi="Arial" w:cs="Arial"/>
      <w:szCs w:val="18"/>
      <w:lang w:val="en-US" w:eastAsia="ko-KR"/>
    </w:rPr>
  </w:style>
  <w:style w:type="paragraph" w:customStyle="1" w:styleId="xl23">
    <w:name w:val="xl23"/>
    <w:basedOn w:val="a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굴림" w:eastAsia="굴림" w:hAnsi="굴림" w:hint="eastAsia"/>
      <w:sz w:val="20"/>
      <w:lang w:val="en-US" w:eastAsia="ko-KR"/>
    </w:rPr>
  </w:style>
  <w:style w:type="paragraph" w:styleId="af1">
    <w:name w:val="Normal (Web)"/>
    <w:basedOn w:val="a0"/>
    <w:uiPriority w:val="99"/>
    <w:pPr>
      <w:spacing w:before="100" w:beforeAutospacing="1" w:after="100" w:afterAutospacing="1"/>
    </w:pPr>
    <w:rPr>
      <w:rFonts w:ascii="바탕" w:eastAsia="바탕" w:hAnsi="바탕"/>
      <w:sz w:val="24"/>
      <w:szCs w:val="24"/>
      <w:lang w:val="en-US" w:eastAsia="ko-KR"/>
    </w:rPr>
  </w:style>
  <w:style w:type="character" w:customStyle="1" w:styleId="p">
    <w:name w:val="p"/>
    <w:rPr>
      <w:shd w:val="clear" w:color="auto" w:fill="E0F7C9"/>
    </w:rPr>
  </w:style>
  <w:style w:type="paragraph" w:customStyle="1" w:styleId="font8">
    <w:name w:val="font8"/>
    <w:basedOn w:val="a0"/>
    <w:pPr>
      <w:spacing w:before="100" w:beforeAutospacing="1" w:after="100" w:afterAutospacing="1"/>
    </w:pPr>
    <w:rPr>
      <w:rFonts w:ascii="굴림체" w:eastAsia="굴림체" w:hAnsi="굴림체" w:hint="eastAsia"/>
      <w:sz w:val="16"/>
      <w:szCs w:val="16"/>
      <w:lang w:val="en-US" w:eastAsia="ko-KR"/>
    </w:rPr>
  </w:style>
  <w:style w:type="paragraph" w:styleId="af2">
    <w:name w:val="Balloon Text"/>
    <w:basedOn w:val="a0"/>
    <w:semiHidden/>
    <w:rsid w:val="00432AA5"/>
    <w:rPr>
      <w:rFonts w:ascii="Arial" w:eastAsia="돋움" w:hAnsi="Arial"/>
      <w:szCs w:val="18"/>
    </w:rPr>
  </w:style>
  <w:style w:type="paragraph" w:styleId="af3">
    <w:name w:val="Normal Indent"/>
    <w:basedOn w:val="a0"/>
    <w:rsid w:val="00A15041"/>
    <w:pPr>
      <w:widowControl w:val="0"/>
      <w:wordWrap w:val="0"/>
      <w:ind w:left="851"/>
      <w:jc w:val="both"/>
    </w:pPr>
    <w:rPr>
      <w:rFonts w:ascii="Century Gothic" w:eastAsia="굴림체" w:hAnsi="Century Gothic"/>
      <w:kern w:val="2"/>
      <w:sz w:val="20"/>
      <w:lang w:val="en-US" w:eastAsia="ko-KR"/>
    </w:rPr>
  </w:style>
  <w:style w:type="paragraph" w:customStyle="1" w:styleId="af4">
    <w:name w:val="표준 단락"/>
    <w:rsid w:val="001E4DD8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styleId="af5">
    <w:name w:val="List Paragraph"/>
    <w:basedOn w:val="a0"/>
    <w:uiPriority w:val="34"/>
    <w:qFormat/>
    <w:rsid w:val="00841E87"/>
    <w:pPr>
      <w:ind w:leftChars="400" w:left="800"/>
    </w:pPr>
    <w:rPr>
      <w:rFonts w:ascii="굴림" w:eastAsia="굴림" w:hAnsi="굴림" w:cs="굴림"/>
      <w:sz w:val="24"/>
      <w:szCs w:val="24"/>
      <w:lang w:val="en-US" w:eastAsia="ko-KR"/>
    </w:rPr>
  </w:style>
  <w:style w:type="paragraph" w:styleId="af6">
    <w:name w:val="Date"/>
    <w:basedOn w:val="a0"/>
    <w:next w:val="a0"/>
    <w:link w:val="Char0"/>
    <w:rsid w:val="00B946A6"/>
  </w:style>
  <w:style w:type="character" w:customStyle="1" w:styleId="Char0">
    <w:name w:val="날짜 Char"/>
    <w:basedOn w:val="a1"/>
    <w:link w:val="af6"/>
    <w:rsid w:val="00B946A6"/>
    <w:rPr>
      <w:rFonts w:ascii="Futura Md" w:eastAsia="HY울릉도M" w:hAnsi="Futura Md"/>
      <w:sz w:val="18"/>
      <w:lang w:val="en-GB" w:eastAsia="en-US"/>
    </w:rPr>
  </w:style>
  <w:style w:type="table" w:styleId="af7">
    <w:name w:val="Table Grid"/>
    <w:basedOn w:val="a2"/>
    <w:rsid w:val="00540C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 Indent"/>
    <w:basedOn w:val="a0"/>
    <w:link w:val="Char1"/>
    <w:rsid w:val="00596045"/>
    <w:pPr>
      <w:spacing w:after="180"/>
      <w:ind w:leftChars="400" w:left="851"/>
    </w:pPr>
  </w:style>
  <w:style w:type="character" w:customStyle="1" w:styleId="Char1">
    <w:name w:val="본문 들여쓰기 Char"/>
    <w:basedOn w:val="a1"/>
    <w:link w:val="af8"/>
    <w:rsid w:val="00596045"/>
    <w:rPr>
      <w:rFonts w:ascii="Futura Md" w:eastAsia="HY울릉도M" w:hAnsi="Futura Md"/>
      <w:sz w:val="18"/>
      <w:lang w:val="en-GB" w:eastAsia="en-US"/>
    </w:rPr>
  </w:style>
  <w:style w:type="paragraph" w:styleId="23">
    <w:name w:val="Body Text First Indent 2"/>
    <w:basedOn w:val="af8"/>
    <w:link w:val="2Char"/>
    <w:rsid w:val="00596045"/>
    <w:pPr>
      <w:ind w:firstLineChars="100" w:firstLine="210"/>
    </w:pPr>
  </w:style>
  <w:style w:type="character" w:customStyle="1" w:styleId="2Char">
    <w:name w:val="본문 첫 줄 들여쓰기 2 Char"/>
    <w:basedOn w:val="Char1"/>
    <w:link w:val="23"/>
    <w:rsid w:val="00596045"/>
    <w:rPr>
      <w:rFonts w:ascii="Futura Md" w:eastAsia="HY울릉도M" w:hAnsi="Futura Md"/>
      <w:sz w:val="18"/>
      <w:lang w:val="en-GB" w:eastAsia="en-US"/>
    </w:rPr>
  </w:style>
  <w:style w:type="paragraph" w:customStyle="1" w:styleId="af9">
    <w:name w:val="바탕글"/>
    <w:rsid w:val="00D75C53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5C059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val="en-US" w:eastAsia="ko-KR"/>
    </w:rPr>
  </w:style>
  <w:style w:type="paragraph" w:customStyle="1" w:styleId="blankpage">
    <w:name w:val="blank page"/>
    <w:basedOn w:val="a0"/>
    <w:rsid w:val="007225DD"/>
    <w:pPr>
      <w:pageBreakBefore/>
      <w:widowControl w:val="0"/>
      <w:overflowPunct w:val="0"/>
      <w:autoSpaceDE w:val="0"/>
      <w:autoSpaceDN w:val="0"/>
      <w:adjustRightInd w:val="0"/>
      <w:spacing w:before="5500" w:after="5500"/>
      <w:jc w:val="center"/>
      <w:textAlignment w:val="baseline"/>
    </w:pPr>
    <w:rPr>
      <w:rFonts w:ascii="맑은 고딕" w:eastAsia="맑은 고딕" w:hAnsi="맑은 고딕" w:cs="맑은 고딕"/>
      <w:sz w:val="20"/>
      <w:lang w:val="en-US" w:eastAsia="ko-KR"/>
    </w:r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8"/>
    <w:rsid w:val="007225DD"/>
    <w:rPr>
      <w:rFonts w:ascii="Futura Md" w:eastAsia="HY울릉도M" w:hAnsi="Futura Md"/>
      <w:sz w:val="18"/>
      <w:lang w:val="en-GB" w:eastAsia="en-US"/>
    </w:rPr>
  </w:style>
  <w:style w:type="paragraph" w:customStyle="1" w:styleId="afa">
    <w:name w:val="설명"/>
    <w:basedOn w:val="a0"/>
    <w:rsid w:val="007225DD"/>
    <w:pPr>
      <w:widowControl w:val="0"/>
      <w:wordWrap w:val="0"/>
      <w:adjustRightInd w:val="0"/>
      <w:spacing w:after="60" w:line="360" w:lineRule="atLeast"/>
      <w:ind w:left="851"/>
      <w:jc w:val="both"/>
      <w:textAlignment w:val="baseline"/>
    </w:pPr>
    <w:rPr>
      <w:rFonts w:ascii="바탕체" w:eastAsia="바탕체" w:hAnsi="Times New Roman" w:cs="맑은 고딕"/>
      <w:sz w:val="24"/>
      <w:lang w:val="en-US" w:eastAsia="ko-KR"/>
    </w:rPr>
  </w:style>
  <w:style w:type="character" w:styleId="afb">
    <w:name w:val="Intense Emphasis"/>
    <w:basedOn w:val="a1"/>
    <w:uiPriority w:val="21"/>
    <w:qFormat/>
    <w:rsid w:val="00CB3ABB"/>
    <w:rPr>
      <w:b/>
      <w:bCs/>
      <w:i/>
      <w:iCs/>
      <w:color w:val="5B9BD5" w:themeColor="accent1"/>
    </w:rPr>
  </w:style>
  <w:style w:type="paragraph" w:customStyle="1" w:styleId="tabletext0">
    <w:name w:val="tabletext"/>
    <w:basedOn w:val="a0"/>
    <w:rsid w:val="00CC7327"/>
    <w:pPr>
      <w:overflowPunct w:val="0"/>
      <w:autoSpaceDE w:val="0"/>
      <w:autoSpaceDN w:val="0"/>
      <w:adjustRightInd w:val="0"/>
      <w:spacing w:line="264" w:lineRule="auto"/>
      <w:textAlignment w:val="baseline"/>
    </w:pPr>
    <w:rPr>
      <w:rFonts w:ascii="Arial" w:eastAsia="바탕" w:hAnsi="Arial"/>
      <w:sz w:val="20"/>
    </w:rPr>
  </w:style>
  <w:style w:type="paragraph" w:customStyle="1" w:styleId="Default">
    <w:name w:val="Default"/>
    <w:rsid w:val="004B1E08"/>
    <w:pPr>
      <w:widowControl w:val="0"/>
      <w:autoSpaceDE w:val="0"/>
      <w:autoSpaceDN w:val="0"/>
      <w:adjustRightInd w:val="0"/>
    </w:pPr>
    <w:rPr>
      <w:rFonts w:ascii="맑은 고딕" w:eastAsia="맑은 고딕"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9870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2024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807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4247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1646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5394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1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85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483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34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908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1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4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856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753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2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6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76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5883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235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0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4861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73994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38199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60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6286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637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1835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728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5839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805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3654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5475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7115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107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3092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2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4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7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23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88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424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6867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16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36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53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82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0836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352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20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9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92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38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41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36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67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78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804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111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067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950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245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82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18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8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82748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60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21107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8513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691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2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92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5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34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32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97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804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75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7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69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7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8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404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1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3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7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6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75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318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4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73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58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64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4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09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42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32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59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44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6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4361">
          <w:marLeft w:val="158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7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5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9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70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9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97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30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7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9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5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5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95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7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9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99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5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07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8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0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9745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121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110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2142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50079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3764">
          <w:marLeft w:val="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598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68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5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28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49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74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57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551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935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84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3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29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619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02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238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481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348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987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4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2823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666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0849">
          <w:marLeft w:val="27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5381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9682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263">
          <w:marLeft w:val="274"/>
          <w:marRight w:val="0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88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139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47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12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9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857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53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21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2278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06367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26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121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133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52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217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57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158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49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81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0336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617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38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0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559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102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pslib\Application%20Data\Microsoft\Templates\FocPM4KR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8BD30986946D34D8B5BA5C83030A94E" ma:contentTypeVersion="5" ma:contentTypeDescription="새 문서를 만듭니다." ma:contentTypeScope="" ma:versionID="6f59880535c960a76ca1e2ef789838d6">
  <xsd:schema xmlns:xsd="http://www.w3.org/2001/XMLSchema" xmlns:xs="http://www.w3.org/2001/XMLSchema" xmlns:p="http://schemas.microsoft.com/office/2006/metadata/properties" xmlns:ns2="43948bff-726e-45e2-94e4-3e2bbd1af57c" targetNamespace="http://schemas.microsoft.com/office/2006/metadata/properties" ma:root="true" ma:fieldsID="d0865a59902b6840d800efb06f63aa3c" ns2:_="">
    <xsd:import namespace="43948bff-726e-45e2-94e4-3e2bbd1af57c"/>
    <xsd:element name="properties">
      <xsd:complexType>
        <xsd:sequence>
          <xsd:element name="documentManagement">
            <xsd:complexType>
              <xsd:all>
                <xsd:element ref="ns2:_xbb38__xc11c__x0020__xc124__xba8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48bff-726e-45e2-94e4-3e2bbd1af57c" elementFormDefault="qualified">
    <xsd:import namespace="http://schemas.microsoft.com/office/2006/documentManagement/types"/>
    <xsd:import namespace="http://schemas.microsoft.com/office/infopath/2007/PartnerControls"/>
    <xsd:element name="_xbb38__xc11c__x0020__xc124__xba85_" ma:index="8" nillable="true" ma:displayName="문서 설명" ma:internalName="_xbb38__xc11c__x0020__xc124__xba85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_xbb38__xc11c__x0020__xc124__xba85_ xmlns="43948bff-726e-45e2-94e4-3e2bbd1af5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B7D85-BD44-4A1B-B78E-6F4C7F4699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48bff-726e-45e2-94e4-3e2bbd1af5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56B5EC-EEC8-4270-8007-5EB4913978F1}">
  <ds:schemaRefs>
    <ds:schemaRef ds:uri="http://schemas.microsoft.com/office/2006/metadata/properties"/>
    <ds:schemaRef ds:uri="http://schemas.microsoft.com/office/infopath/2007/PartnerControls"/>
    <ds:schemaRef ds:uri="43948bff-726e-45e2-94e4-3e2bbd1af57c"/>
  </ds:schemaRefs>
</ds:datastoreItem>
</file>

<file path=customXml/itemProps3.xml><?xml version="1.0" encoding="utf-8"?>
<ds:datastoreItem xmlns:ds="http://schemas.openxmlformats.org/officeDocument/2006/customXml" ds:itemID="{589D7701-FEB2-4ED9-AB8B-F6FCD03784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2A4670-ACB1-48F1-81FD-457CCAAC4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FocPM4KR.dot</Template>
  <TotalTime>83</TotalTime>
  <Pages>22</Pages>
  <Words>1662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11114</CharactersWithSpaces>
  <SharedDoc>false</SharedDoc>
  <HLinks>
    <vt:vector size="252" baseType="variant">
      <vt:variant>
        <vt:i4>1179697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_Toc322939377</vt:lpwstr>
      </vt:variant>
      <vt:variant>
        <vt:i4>1179697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_Toc322939376</vt:lpwstr>
      </vt:variant>
      <vt:variant>
        <vt:i4>1179697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_Toc322939375</vt:lpwstr>
      </vt:variant>
      <vt:variant>
        <vt:i4>1179697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_Toc322939374</vt:lpwstr>
      </vt:variant>
      <vt:variant>
        <vt:i4>1179697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_Toc322939373</vt:lpwstr>
      </vt:variant>
      <vt:variant>
        <vt:i4>1179697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_Toc322939372</vt:lpwstr>
      </vt:variant>
      <vt:variant>
        <vt:i4>1179697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_Toc322939371</vt:lpwstr>
      </vt:variant>
      <vt:variant>
        <vt:i4>1179697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_Toc322939370</vt:lpwstr>
      </vt:variant>
      <vt:variant>
        <vt:i4>1245233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_Toc322939369</vt:lpwstr>
      </vt:variant>
      <vt:variant>
        <vt:i4>1245233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_Toc322939368</vt:lpwstr>
      </vt:variant>
      <vt:variant>
        <vt:i4>1245233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_Toc322939367</vt:lpwstr>
      </vt:variant>
      <vt:variant>
        <vt:i4>1245233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_Toc322939366</vt:lpwstr>
      </vt:variant>
      <vt:variant>
        <vt:i4>1245233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_Toc322939365</vt:lpwstr>
      </vt:variant>
      <vt:variant>
        <vt:i4>1245233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_Toc322939364</vt:lpwstr>
      </vt:variant>
      <vt:variant>
        <vt:i4>1245233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_Toc322939363</vt:lpwstr>
      </vt:variant>
      <vt:variant>
        <vt:i4>1245233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_Toc322939362</vt:lpwstr>
      </vt:variant>
      <vt:variant>
        <vt:i4>1245233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_Toc322939361</vt:lpwstr>
      </vt:variant>
      <vt:variant>
        <vt:i4>1245233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_Toc322939360</vt:lpwstr>
      </vt:variant>
      <vt:variant>
        <vt:i4>1048625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_Toc322939359</vt:lpwstr>
      </vt:variant>
      <vt:variant>
        <vt:i4>1048625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_Toc322939358</vt:lpwstr>
      </vt:variant>
      <vt:variant>
        <vt:i4>1048625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_Toc322939357</vt:lpwstr>
      </vt:variant>
      <vt:variant>
        <vt:i4>1048625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_Toc322939356</vt:lpwstr>
      </vt:variant>
      <vt:variant>
        <vt:i4>1048625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_Toc322939355</vt:lpwstr>
      </vt:variant>
      <vt:variant>
        <vt:i4>1048625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_Toc322939354</vt:lpwstr>
      </vt:variant>
      <vt:variant>
        <vt:i4>1048625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_Toc322939353</vt:lpwstr>
      </vt:variant>
      <vt:variant>
        <vt:i4>1048625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_Toc322939352</vt:lpwstr>
      </vt:variant>
      <vt:variant>
        <vt:i4>1048625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_Toc322939351</vt:lpwstr>
      </vt:variant>
      <vt:variant>
        <vt:i4>1048625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_Toc322939350</vt:lpwstr>
      </vt:variant>
      <vt:variant>
        <vt:i4>1114161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_Toc322939349</vt:lpwstr>
      </vt:variant>
      <vt:variant>
        <vt:i4>1114161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_Toc322939348</vt:lpwstr>
      </vt:variant>
      <vt:variant>
        <vt:i4>1114161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_Toc322939347</vt:lpwstr>
      </vt:variant>
      <vt:variant>
        <vt:i4>1114161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_Toc322939346</vt:lpwstr>
      </vt:variant>
      <vt:variant>
        <vt:i4>1114161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_Toc322939345</vt:lpwstr>
      </vt:variant>
      <vt:variant>
        <vt:i4>1114161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_Toc322939344</vt:lpwstr>
      </vt:variant>
      <vt:variant>
        <vt:i4>1114161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_Toc322939343</vt:lpwstr>
      </vt:variant>
      <vt:variant>
        <vt:i4>1114161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_Toc322939342</vt:lpwstr>
      </vt:variant>
      <vt:variant>
        <vt:i4>1114161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_Toc322939341</vt:lpwstr>
      </vt:variant>
      <vt:variant>
        <vt:i4>1114161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_Toc322939340</vt:lpwstr>
      </vt:variant>
      <vt:variant>
        <vt:i4>1441841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_Toc322939339</vt:lpwstr>
      </vt:variant>
      <vt:variant>
        <vt:i4>1441841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_Toc322939338</vt:lpwstr>
      </vt:variant>
      <vt:variant>
        <vt:i4>1441841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_Toc322939337</vt:lpwstr>
      </vt:variant>
      <vt:variant>
        <vt:i4>1441841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_Toc322939336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>박민수</cp:lastModifiedBy>
  <cp:revision>13</cp:revision>
  <cp:lastPrinted>2019-08-12T06:58:00Z</cp:lastPrinted>
  <dcterms:created xsi:type="dcterms:W3CDTF">2020-03-27T01:40:00Z</dcterms:created>
  <dcterms:modified xsi:type="dcterms:W3CDTF">2020-06-24T04:31:00Z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ntUpdate">
    <vt:lpwstr>0</vt:lpwstr>
  </property>
  <property fmtid="{D5CDD505-2E9C-101B-9397-08002B2CF9AE}" pid="3" name="Tool_Name">
    <vt:lpwstr>프로젝트 계획서</vt:lpwstr>
  </property>
  <property fmtid="{D5CDD505-2E9C-101B-9397-08002B2CF9AE}" pid="4" name="Version">
    <vt:lpwstr>Version 7.01</vt:lpwstr>
  </property>
  <property fmtid="{D5CDD505-2E9C-101B-9397-08002B2CF9AE}" pid="5" name="Release_Date">
    <vt:lpwstr>30 Apr 2001</vt:lpwstr>
  </property>
  <property fmtid="{D5CDD505-2E9C-101B-9397-08002B2CF9AE}" pid="6" name="Tool_ID">
    <vt:lpwstr>PMT1600</vt:lpwstr>
  </property>
  <property fmtid="{D5CDD505-2E9C-101B-9397-08002B2CF9AE}" pid="7" name="ToggleDesignation">
    <vt:lpwstr/>
  </property>
  <property fmtid="{D5CDD505-2E9C-101B-9397-08002B2CF9AE}" pid="8" name="Project_Document_Id">
    <vt:lpwstr>Project_Document_Id</vt:lpwstr>
  </property>
  <property fmtid="{D5CDD505-2E9C-101B-9397-08002B2CF9AE}" pid="9" name="EID_No">
    <vt:lpwstr>EID No</vt:lpwstr>
  </property>
  <property fmtid="{D5CDD505-2E9C-101B-9397-08002B2CF9AE}" pid="10" name="Project_Name">
    <vt:lpwstr>Project Name</vt:lpwstr>
  </property>
  <property fmtid="{D5CDD505-2E9C-101B-9397-08002B2CF9AE}" pid="11" name="Project_Acronym">
    <vt:lpwstr>Project Acronym</vt:lpwstr>
  </property>
  <property fmtid="{D5CDD505-2E9C-101B-9397-08002B2CF9AE}" pid="12" name="Project_Manager">
    <vt:lpwstr>Project Manager</vt:lpwstr>
  </property>
  <property fmtid="{D5CDD505-2E9C-101B-9397-08002B2CF9AE}" pid="13" name="Project_Manager_Title">
    <vt:lpwstr>Project Manager Title</vt:lpwstr>
  </property>
  <property fmtid="{D5CDD505-2E9C-101B-9397-08002B2CF9AE}" pid="14" name="Client_Name">
    <vt:lpwstr>Client Name</vt:lpwstr>
  </property>
  <property fmtid="{D5CDD505-2E9C-101B-9397-08002B2CF9AE}" pid="15" name="Doc_Ver_Num">
    <vt:lpwstr>Version Number</vt:lpwstr>
  </property>
  <property fmtid="{D5CDD505-2E9C-101B-9397-08002B2CF9AE}" pid="16" name="Doc_Ver_Date">
    <vt:lpwstr>Version Date</vt:lpwstr>
  </property>
  <property fmtid="{D5CDD505-2E9C-101B-9397-08002B2CF9AE}" pid="17" name="Review_Method">
    <vt:lpwstr>Business Review</vt:lpwstr>
  </property>
  <property fmtid="{D5CDD505-2E9C-101B-9397-08002B2CF9AE}" pid="18" name="ContentTypeId">
    <vt:lpwstr>0x01010098BD30986946D34D8B5BA5C83030A94E</vt:lpwstr>
  </property>
</Properties>
</file>