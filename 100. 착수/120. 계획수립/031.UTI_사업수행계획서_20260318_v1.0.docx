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BE0ECD" w14:textId="77777777" w:rsidR="00CC7327" w:rsidRPr="003B01D2" w:rsidRDefault="00CC7327" w:rsidP="00CC7327">
      <w:pPr>
        <w:pStyle w:val="Table"/>
        <w:spacing w:before="0" w:after="0"/>
        <w:jc w:val="both"/>
        <w:rPr>
          <w:rFonts w:asciiTheme="minorEastAsia" w:eastAsiaTheme="minorEastAsia" w:hAnsiTheme="minorEastAsia"/>
          <w:sz w:val="20"/>
          <w:lang w:eastAsia="ko-KR"/>
        </w:rPr>
      </w:pPr>
      <w:bookmarkStart w:id="1" w:name="_Toc420242794"/>
    </w:p>
    <w:p w14:paraId="3D4AB786" w14:textId="77777777" w:rsidR="00CC7327" w:rsidRPr="003B01D2" w:rsidRDefault="00CC7327" w:rsidP="00CC7327">
      <w:pPr>
        <w:jc w:val="both"/>
        <w:rPr>
          <w:rFonts w:asciiTheme="minorEastAsia" w:eastAsiaTheme="minorEastAsia" w:hAnsiTheme="minorEastAsia"/>
          <w:sz w:val="20"/>
        </w:rPr>
      </w:pPr>
    </w:p>
    <w:p w14:paraId="766F5C7A" w14:textId="77777777" w:rsidR="00CC7327" w:rsidRPr="003B01D2" w:rsidRDefault="00CC7327" w:rsidP="00CC7327">
      <w:pPr>
        <w:jc w:val="both"/>
        <w:rPr>
          <w:rFonts w:asciiTheme="minorEastAsia" w:eastAsiaTheme="minorEastAsia" w:hAnsiTheme="minorEastAsia"/>
          <w:sz w:val="20"/>
        </w:rPr>
      </w:pPr>
    </w:p>
    <w:p w14:paraId="293BBB7E" w14:textId="77777777" w:rsidR="00CC7327" w:rsidRPr="003B01D2" w:rsidRDefault="00CC7327" w:rsidP="00CC7327">
      <w:pPr>
        <w:ind w:right="-169"/>
        <w:jc w:val="both"/>
        <w:rPr>
          <w:rFonts w:asciiTheme="minorEastAsia" w:eastAsiaTheme="minorEastAsia" w:hAnsiTheme="minorEastAsia"/>
          <w:sz w:val="20"/>
        </w:rPr>
      </w:pPr>
    </w:p>
    <w:p w14:paraId="73949E52" w14:textId="77777777" w:rsidR="00CC7327" w:rsidRPr="003B01D2" w:rsidRDefault="00CC7327" w:rsidP="00CC7327">
      <w:pPr>
        <w:jc w:val="both"/>
        <w:rPr>
          <w:rFonts w:asciiTheme="minorEastAsia" w:eastAsiaTheme="minorEastAsia" w:hAnsiTheme="minorEastAsia"/>
          <w:sz w:val="20"/>
        </w:rPr>
      </w:pPr>
    </w:p>
    <w:p w14:paraId="278AAFEB" w14:textId="77777777" w:rsidR="00CC7327" w:rsidRPr="003B01D2" w:rsidRDefault="00CC7327" w:rsidP="00CC7327">
      <w:pPr>
        <w:jc w:val="both"/>
        <w:rPr>
          <w:rFonts w:asciiTheme="minorEastAsia" w:eastAsiaTheme="minorEastAsia" w:hAnsiTheme="minorEastAsia"/>
          <w:sz w:val="20"/>
        </w:rPr>
      </w:pPr>
    </w:p>
    <w:p w14:paraId="0E8B953A" w14:textId="77777777" w:rsidR="00CC7327" w:rsidRPr="003B01D2" w:rsidRDefault="00CC7327" w:rsidP="00CC7327">
      <w:pPr>
        <w:jc w:val="both"/>
        <w:rPr>
          <w:rFonts w:asciiTheme="minorEastAsia" w:eastAsiaTheme="minorEastAsia" w:hAnsiTheme="minorEastAsia"/>
          <w:sz w:val="20"/>
        </w:rPr>
      </w:pPr>
    </w:p>
    <w:p w14:paraId="1BE89728" w14:textId="77777777" w:rsidR="00CC7327" w:rsidRPr="003B01D2" w:rsidRDefault="00CC7327" w:rsidP="00CC7327">
      <w:pPr>
        <w:pStyle w:val="TitlePageTopBorder"/>
        <w:ind w:left="0"/>
        <w:jc w:val="both"/>
        <w:rPr>
          <w:rFonts w:asciiTheme="minorEastAsia" w:eastAsiaTheme="minorEastAsia" w:hAnsiTheme="minorEastAsia"/>
          <w:sz w:val="20"/>
        </w:rPr>
      </w:pPr>
    </w:p>
    <w:p w14:paraId="44FB9F24" w14:textId="77777777" w:rsidR="00CC7327" w:rsidRPr="003B01D2" w:rsidRDefault="00CC7327" w:rsidP="00CC7327">
      <w:pPr>
        <w:pStyle w:val="TitlePageHeader"/>
        <w:ind w:left="0"/>
        <w:jc w:val="center"/>
        <w:rPr>
          <w:rFonts w:asciiTheme="minorEastAsia" w:eastAsiaTheme="minorEastAsia" w:hAnsiTheme="minorEastAsia"/>
          <w:sz w:val="56"/>
          <w:szCs w:val="44"/>
          <w:lang w:eastAsia="ko-KR"/>
        </w:rPr>
      </w:pPr>
      <w:r w:rsidRPr="003B01D2">
        <w:rPr>
          <w:rFonts w:asciiTheme="minorEastAsia" w:eastAsiaTheme="minorEastAsia" w:hAnsiTheme="minorEastAsia"/>
          <w:sz w:val="56"/>
          <w:szCs w:val="44"/>
          <w:lang w:eastAsia="ko-KR"/>
        </w:rPr>
        <w:t xml:space="preserve">프로젝트 </w:t>
      </w:r>
      <w:r w:rsidRPr="003B01D2">
        <w:rPr>
          <w:rFonts w:asciiTheme="minorEastAsia" w:eastAsiaTheme="minorEastAsia" w:hAnsiTheme="minorEastAsia" w:hint="eastAsia"/>
          <w:sz w:val="56"/>
          <w:szCs w:val="44"/>
          <w:lang w:eastAsia="ko-KR"/>
        </w:rPr>
        <w:t xml:space="preserve">수행 </w:t>
      </w:r>
      <w:r w:rsidRPr="003B01D2">
        <w:rPr>
          <w:rFonts w:asciiTheme="minorEastAsia" w:eastAsiaTheme="minorEastAsia" w:hAnsiTheme="minorEastAsia"/>
          <w:sz w:val="56"/>
          <w:szCs w:val="44"/>
          <w:lang w:eastAsia="ko-KR"/>
        </w:rPr>
        <w:t>계획서</w:t>
      </w:r>
    </w:p>
    <w:p w14:paraId="0414F81B" w14:textId="0B269ED0" w:rsidR="00CC7327" w:rsidRPr="003B01D2" w:rsidRDefault="00564A6E" w:rsidP="00CC7327">
      <w:pPr>
        <w:pStyle w:val="TitlePageHeader"/>
        <w:ind w:left="0"/>
        <w:jc w:val="center"/>
        <w:rPr>
          <w:rFonts w:asciiTheme="minorEastAsia" w:eastAsiaTheme="minorEastAsia" w:hAnsiTheme="minorEastAsia"/>
          <w:sz w:val="40"/>
          <w:szCs w:val="40"/>
          <w:lang w:eastAsia="ko-KR"/>
        </w:rPr>
      </w:pPr>
      <w:proofErr w:type="spellStart"/>
      <w:r>
        <w:rPr>
          <w:rFonts w:asciiTheme="minorEastAsia" w:eastAsiaTheme="minorEastAsia" w:hAnsiTheme="minorEastAsia" w:hint="eastAsia"/>
          <w:sz w:val="40"/>
          <w:szCs w:val="40"/>
          <w:lang w:eastAsia="ko-KR"/>
        </w:rPr>
        <w:t>유티아이</w:t>
      </w:r>
      <w:proofErr w:type="spellEnd"/>
      <w:r w:rsidR="0035394A">
        <w:rPr>
          <w:rFonts w:asciiTheme="minorEastAsia" w:eastAsiaTheme="minorEastAsia" w:hAnsiTheme="minorEastAsia"/>
          <w:sz w:val="40"/>
          <w:szCs w:val="40"/>
          <w:lang w:eastAsia="ko-KR"/>
        </w:rPr>
        <w:t xml:space="preserve"> </w:t>
      </w:r>
      <w:r w:rsidR="0035394A">
        <w:rPr>
          <w:rFonts w:asciiTheme="minorEastAsia" w:eastAsiaTheme="minorEastAsia" w:hAnsiTheme="minorEastAsia" w:hint="eastAsia"/>
          <w:sz w:val="40"/>
          <w:szCs w:val="40"/>
          <w:lang w:eastAsia="ko-KR"/>
        </w:rPr>
        <w:t xml:space="preserve">베트남 </w:t>
      </w:r>
      <w:r w:rsidR="00E412A0">
        <w:rPr>
          <w:rFonts w:asciiTheme="minorEastAsia" w:eastAsiaTheme="minorEastAsia" w:hAnsiTheme="minorEastAsia" w:hint="eastAsia"/>
          <w:sz w:val="40"/>
          <w:szCs w:val="40"/>
          <w:lang w:eastAsia="ko-KR"/>
        </w:rPr>
        <w:t>그룹웨어</w:t>
      </w:r>
      <w:r w:rsidR="0035394A">
        <w:rPr>
          <w:rFonts w:asciiTheme="minorEastAsia" w:eastAsiaTheme="minorEastAsia" w:hAnsiTheme="minorEastAsia" w:hint="eastAsia"/>
          <w:sz w:val="40"/>
          <w:szCs w:val="40"/>
          <w:lang w:eastAsia="ko-KR"/>
        </w:rPr>
        <w:t xml:space="preserve"> 시스템</w:t>
      </w:r>
      <w:r w:rsidR="00E412A0">
        <w:rPr>
          <w:rFonts w:asciiTheme="minorEastAsia" w:eastAsiaTheme="minorEastAsia" w:hAnsiTheme="minorEastAsia" w:hint="eastAsia"/>
          <w:sz w:val="40"/>
          <w:szCs w:val="40"/>
          <w:lang w:eastAsia="ko-KR"/>
        </w:rPr>
        <w:t xml:space="preserve"> 구축</w:t>
      </w:r>
    </w:p>
    <w:p w14:paraId="337ED6FC" w14:textId="77777777" w:rsidR="00CC7327" w:rsidRPr="0035394A" w:rsidRDefault="00CC7327" w:rsidP="00CC7327">
      <w:pPr>
        <w:pStyle w:val="TitlePageHeader"/>
        <w:jc w:val="both"/>
        <w:rPr>
          <w:rFonts w:asciiTheme="minorEastAsia" w:eastAsiaTheme="minorEastAsia" w:hAnsiTheme="minorEastAsia"/>
          <w:sz w:val="20"/>
          <w:lang w:eastAsia="ko-KR"/>
        </w:rPr>
      </w:pPr>
    </w:p>
    <w:p w14:paraId="240A5DB6" w14:textId="77777777" w:rsidR="00CC7327" w:rsidRPr="00B1743B" w:rsidRDefault="00CC7327" w:rsidP="00CC7327">
      <w:pPr>
        <w:jc w:val="both"/>
        <w:rPr>
          <w:rFonts w:asciiTheme="minorEastAsia" w:eastAsiaTheme="minorEastAsia" w:hAnsiTheme="minorEastAsia"/>
          <w:sz w:val="20"/>
          <w:lang w:eastAsia="ko-KR"/>
        </w:rPr>
      </w:pPr>
    </w:p>
    <w:p w14:paraId="3CB9D2A1" w14:textId="77777777" w:rsidR="00CC7327" w:rsidRPr="003B01D2" w:rsidRDefault="00CC7327" w:rsidP="00CC7327">
      <w:pPr>
        <w:jc w:val="both"/>
        <w:rPr>
          <w:rFonts w:asciiTheme="minorEastAsia" w:eastAsiaTheme="minorEastAsia" w:hAnsiTheme="minorEastAsia"/>
          <w:sz w:val="20"/>
          <w:lang w:eastAsia="ko-KR"/>
        </w:rPr>
      </w:pPr>
    </w:p>
    <w:p w14:paraId="3FD23737" w14:textId="77777777" w:rsidR="00CC7327" w:rsidRPr="003B01D2" w:rsidRDefault="00CC7327" w:rsidP="00CC7327">
      <w:pPr>
        <w:jc w:val="both"/>
        <w:rPr>
          <w:rFonts w:asciiTheme="minorEastAsia" w:eastAsiaTheme="minorEastAsia" w:hAnsiTheme="minorEastAsia"/>
          <w:sz w:val="20"/>
          <w:lang w:eastAsia="ko-KR"/>
        </w:rPr>
      </w:pPr>
    </w:p>
    <w:p w14:paraId="7E9D12D1" w14:textId="77777777" w:rsidR="00CC7327" w:rsidRPr="003B01D2" w:rsidRDefault="00CC7327" w:rsidP="00CC7327">
      <w:pPr>
        <w:jc w:val="both"/>
        <w:rPr>
          <w:rFonts w:asciiTheme="minorEastAsia" w:eastAsiaTheme="minorEastAsia" w:hAnsiTheme="minorEastAsia"/>
          <w:sz w:val="20"/>
          <w:lang w:eastAsia="ko-KR"/>
        </w:rPr>
      </w:pPr>
    </w:p>
    <w:p w14:paraId="6AE7D3F5" w14:textId="52AE914F" w:rsidR="00CC7327" w:rsidRDefault="00CC7327" w:rsidP="00CC7327">
      <w:pPr>
        <w:jc w:val="both"/>
        <w:rPr>
          <w:rFonts w:asciiTheme="minorEastAsia" w:eastAsiaTheme="minorEastAsia" w:hAnsiTheme="minorEastAsia"/>
          <w:sz w:val="20"/>
          <w:lang w:eastAsia="ko-KR"/>
        </w:rPr>
      </w:pPr>
    </w:p>
    <w:p w14:paraId="0E09778B" w14:textId="7D219672" w:rsidR="001034CB" w:rsidRDefault="001034CB" w:rsidP="00CC7327">
      <w:pPr>
        <w:jc w:val="both"/>
        <w:rPr>
          <w:rFonts w:asciiTheme="minorEastAsia" w:eastAsiaTheme="minorEastAsia" w:hAnsiTheme="minorEastAsia"/>
          <w:sz w:val="20"/>
          <w:lang w:eastAsia="ko-KR"/>
        </w:rPr>
      </w:pPr>
    </w:p>
    <w:p w14:paraId="0C958010" w14:textId="5E5EA7F9" w:rsidR="001034CB" w:rsidRDefault="001034CB" w:rsidP="00CC7327">
      <w:pPr>
        <w:jc w:val="both"/>
        <w:rPr>
          <w:rFonts w:asciiTheme="minorEastAsia" w:eastAsiaTheme="minorEastAsia" w:hAnsiTheme="minorEastAsia"/>
          <w:sz w:val="20"/>
          <w:lang w:eastAsia="ko-KR"/>
        </w:rPr>
      </w:pPr>
    </w:p>
    <w:p w14:paraId="705EE434" w14:textId="03659C8D" w:rsidR="001034CB" w:rsidRDefault="001034CB" w:rsidP="00CC7327">
      <w:pPr>
        <w:jc w:val="both"/>
        <w:rPr>
          <w:rFonts w:asciiTheme="minorEastAsia" w:eastAsiaTheme="minorEastAsia" w:hAnsiTheme="minorEastAsia"/>
          <w:sz w:val="20"/>
          <w:lang w:eastAsia="ko-KR"/>
        </w:rPr>
      </w:pPr>
    </w:p>
    <w:p w14:paraId="6C3371DC" w14:textId="0CA3FE4F" w:rsidR="001034CB" w:rsidRDefault="001034CB" w:rsidP="00CC7327">
      <w:pPr>
        <w:jc w:val="both"/>
        <w:rPr>
          <w:rFonts w:asciiTheme="minorEastAsia" w:eastAsiaTheme="minorEastAsia" w:hAnsiTheme="minorEastAsia"/>
          <w:sz w:val="20"/>
          <w:lang w:eastAsia="ko-KR"/>
        </w:rPr>
      </w:pPr>
    </w:p>
    <w:p w14:paraId="0A5FDA12" w14:textId="77777777" w:rsidR="001034CB" w:rsidRDefault="001034CB" w:rsidP="00CC7327">
      <w:pPr>
        <w:jc w:val="both"/>
        <w:rPr>
          <w:rFonts w:asciiTheme="minorEastAsia" w:eastAsiaTheme="minorEastAsia" w:hAnsiTheme="minorEastAsia"/>
          <w:sz w:val="20"/>
          <w:lang w:eastAsia="ko-KR"/>
        </w:rPr>
      </w:pPr>
    </w:p>
    <w:p w14:paraId="3AA56849" w14:textId="769E95A7" w:rsidR="001034CB" w:rsidRDefault="001034CB" w:rsidP="00CC7327">
      <w:pPr>
        <w:jc w:val="both"/>
        <w:rPr>
          <w:rFonts w:asciiTheme="minorEastAsia" w:eastAsiaTheme="minorEastAsia" w:hAnsiTheme="minorEastAsia"/>
          <w:sz w:val="20"/>
          <w:lang w:eastAsia="ko-KR"/>
        </w:rPr>
      </w:pPr>
    </w:p>
    <w:p w14:paraId="3CE01F67" w14:textId="77777777" w:rsidR="001034CB" w:rsidRPr="001034CB" w:rsidRDefault="001034CB" w:rsidP="00CC7327">
      <w:pPr>
        <w:jc w:val="both"/>
        <w:rPr>
          <w:rFonts w:asciiTheme="minorEastAsia" w:eastAsiaTheme="minorEastAsia" w:hAnsiTheme="minorEastAsia"/>
          <w:sz w:val="20"/>
          <w:lang w:eastAsia="ko-KR"/>
        </w:rPr>
      </w:pPr>
    </w:p>
    <w:p w14:paraId="5ABB5DE8" w14:textId="77777777" w:rsidR="00CC7327" w:rsidRPr="003B01D2" w:rsidRDefault="00CC7327" w:rsidP="00CC7327">
      <w:pPr>
        <w:jc w:val="both"/>
        <w:rPr>
          <w:rFonts w:asciiTheme="minorEastAsia" w:eastAsiaTheme="minorEastAsia" w:hAnsiTheme="minorEastAsia"/>
          <w:sz w:val="20"/>
          <w:lang w:eastAsia="ko-KR"/>
        </w:rPr>
      </w:pPr>
    </w:p>
    <w:p w14:paraId="610E6984" w14:textId="77777777" w:rsidR="00CC7327" w:rsidRPr="003B01D2" w:rsidRDefault="00CC7327" w:rsidP="00CC7327">
      <w:pPr>
        <w:jc w:val="both"/>
        <w:rPr>
          <w:rFonts w:asciiTheme="minorEastAsia" w:eastAsiaTheme="minorEastAsia" w:hAnsiTheme="minorEastAsia"/>
          <w:sz w:val="20"/>
          <w:lang w:eastAsia="ko-KR"/>
        </w:rPr>
      </w:pPr>
    </w:p>
    <w:tbl>
      <w:tblPr>
        <w:tblW w:w="985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1"/>
        <w:gridCol w:w="2836"/>
        <w:gridCol w:w="3686"/>
      </w:tblGrid>
      <w:tr w:rsidR="00CC7327" w:rsidRPr="003B01D2" w14:paraId="3D0EE197" w14:textId="77777777" w:rsidTr="00233E5B">
        <w:tc>
          <w:tcPr>
            <w:tcW w:w="3331" w:type="dxa"/>
          </w:tcPr>
          <w:p w14:paraId="0033A3B8" w14:textId="77777777" w:rsidR="00CC7327" w:rsidRPr="003B01D2" w:rsidRDefault="00CC7327" w:rsidP="00233E5B">
            <w:pPr>
              <w:pStyle w:val="Table"/>
              <w:spacing w:before="0" w:after="0"/>
              <w:jc w:val="both"/>
              <w:rPr>
                <w:rStyle w:val="CharacterUserEntry"/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2836" w:type="dxa"/>
          </w:tcPr>
          <w:p w14:paraId="581C7DB2" w14:textId="77777777" w:rsidR="00CC7327" w:rsidRPr="003B01D2" w:rsidRDefault="00CC7327" w:rsidP="00233E5B">
            <w:pPr>
              <w:pStyle w:val="Table"/>
              <w:spacing w:before="0" w:after="0"/>
              <w:jc w:val="both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3686" w:type="dxa"/>
          </w:tcPr>
          <w:p w14:paraId="580EEF50" w14:textId="77777777" w:rsidR="00CC7327" w:rsidRPr="003B01D2" w:rsidRDefault="00CC7327" w:rsidP="00233E5B">
            <w:pPr>
              <w:pStyle w:val="TableSmall"/>
              <w:jc w:val="both"/>
              <w:rPr>
                <w:rStyle w:val="CharacterUserEntry"/>
                <w:rFonts w:asciiTheme="minorEastAsia" w:eastAsiaTheme="minorEastAsia" w:hAnsiTheme="minorEastAsia"/>
                <w:color w:val="auto"/>
                <w:sz w:val="20"/>
                <w:lang w:eastAsia="ko-KR"/>
              </w:rPr>
            </w:pPr>
            <w:r w:rsidRPr="003B01D2">
              <w:rPr>
                <w:rStyle w:val="CharacterUserEntry"/>
                <w:rFonts w:asciiTheme="minorEastAsia" w:eastAsiaTheme="minorEastAsia" w:hAnsiTheme="minorEastAsia"/>
                <w:color w:val="auto"/>
                <w:sz w:val="20"/>
                <w:lang w:eastAsia="ko-KR"/>
              </w:rPr>
              <w:t>㈜</w:t>
            </w:r>
            <w:proofErr w:type="spellStart"/>
            <w:r w:rsidRPr="003B01D2">
              <w:rPr>
                <w:rStyle w:val="CharacterUserEntry"/>
                <w:rFonts w:asciiTheme="minorEastAsia" w:eastAsiaTheme="minorEastAsia" w:hAnsiTheme="minorEastAsia" w:hint="eastAsia"/>
                <w:color w:val="auto"/>
                <w:sz w:val="20"/>
                <w:lang w:eastAsia="ko-KR"/>
              </w:rPr>
              <w:t>코비젼</w:t>
            </w:r>
            <w:proofErr w:type="spellEnd"/>
          </w:p>
          <w:p w14:paraId="4FFFB5BD" w14:textId="77777777" w:rsidR="00CC7327" w:rsidRPr="003B01D2" w:rsidRDefault="00CC7327" w:rsidP="00233E5B">
            <w:pPr>
              <w:pStyle w:val="TableSmall"/>
              <w:rPr>
                <w:rStyle w:val="CharacterUserEntry"/>
                <w:rFonts w:asciiTheme="minorEastAsia" w:eastAsiaTheme="minorEastAsia" w:hAnsiTheme="minorEastAsia"/>
                <w:color w:val="auto"/>
                <w:sz w:val="20"/>
                <w:lang w:eastAsia="ko-KR"/>
              </w:rPr>
            </w:pPr>
            <w:r w:rsidRPr="003B01D2">
              <w:rPr>
                <w:rStyle w:val="CharacterUserEntry"/>
                <w:rFonts w:asciiTheme="minorEastAsia" w:eastAsiaTheme="minorEastAsia" w:hAnsiTheme="minorEastAsia"/>
                <w:color w:val="auto"/>
                <w:sz w:val="20"/>
                <w:lang w:eastAsia="ko-KR"/>
              </w:rPr>
              <w:t xml:space="preserve">서울시 </w:t>
            </w:r>
            <w:r w:rsidRPr="003B01D2">
              <w:rPr>
                <w:rStyle w:val="CharacterUserEntry"/>
                <w:rFonts w:asciiTheme="minorEastAsia" w:eastAsiaTheme="minorEastAsia" w:hAnsiTheme="minorEastAsia" w:hint="eastAsia"/>
                <w:color w:val="auto"/>
                <w:sz w:val="20"/>
                <w:lang w:eastAsia="ko-KR"/>
              </w:rPr>
              <w:t xml:space="preserve">강서구 마곡중앙8로 </w:t>
            </w:r>
            <w:r w:rsidRPr="003B01D2">
              <w:rPr>
                <w:rStyle w:val="CharacterUserEntry"/>
                <w:rFonts w:asciiTheme="minorEastAsia" w:eastAsiaTheme="minorEastAsia" w:hAnsiTheme="minorEastAsia"/>
                <w:color w:val="auto"/>
                <w:sz w:val="20"/>
                <w:lang w:eastAsia="ko-KR"/>
              </w:rPr>
              <w:t>7</w:t>
            </w:r>
            <w:r w:rsidRPr="003B01D2">
              <w:rPr>
                <w:rStyle w:val="CharacterUserEntry"/>
                <w:rFonts w:asciiTheme="minorEastAsia" w:eastAsiaTheme="minorEastAsia" w:hAnsiTheme="minorEastAsia" w:hint="eastAsia"/>
                <w:color w:val="auto"/>
                <w:sz w:val="20"/>
                <w:lang w:eastAsia="ko-KR"/>
              </w:rPr>
              <w:t xml:space="preserve">길 </w:t>
            </w:r>
            <w:r w:rsidRPr="003B01D2">
              <w:rPr>
                <w:rStyle w:val="CharacterUserEntry"/>
                <w:rFonts w:asciiTheme="minorEastAsia" w:eastAsiaTheme="minorEastAsia" w:hAnsiTheme="minorEastAsia"/>
                <w:color w:val="auto"/>
                <w:sz w:val="20"/>
                <w:lang w:eastAsia="ko-KR"/>
              </w:rPr>
              <w:t>11(</w:t>
            </w:r>
            <w:r w:rsidRPr="003B01D2">
              <w:rPr>
                <w:rStyle w:val="CharacterUserEntry"/>
                <w:rFonts w:asciiTheme="minorEastAsia" w:eastAsiaTheme="minorEastAsia" w:hAnsiTheme="minorEastAsia" w:hint="eastAsia"/>
                <w:color w:val="auto"/>
                <w:sz w:val="20"/>
                <w:lang w:eastAsia="ko-KR"/>
              </w:rPr>
              <w:t>마곡동)</w:t>
            </w:r>
            <w:r w:rsidRPr="003B01D2">
              <w:rPr>
                <w:rStyle w:val="CharacterUserEntry"/>
                <w:rFonts w:asciiTheme="minorEastAsia" w:eastAsiaTheme="minorEastAsia" w:hAnsiTheme="minorEastAsia"/>
                <w:color w:val="auto"/>
                <w:sz w:val="20"/>
                <w:lang w:eastAsia="ko-KR"/>
              </w:rPr>
              <w:t xml:space="preserve"> D&amp;C CAMPUS</w:t>
            </w:r>
          </w:p>
          <w:p w14:paraId="1FEC0029" w14:textId="77777777" w:rsidR="00CC7327" w:rsidRPr="003B01D2" w:rsidRDefault="00CC7327" w:rsidP="00233E5B">
            <w:pPr>
              <w:pStyle w:val="TableSmall"/>
              <w:jc w:val="both"/>
              <w:rPr>
                <w:rStyle w:val="CharacterUserEntry"/>
                <w:rFonts w:asciiTheme="minorEastAsia" w:eastAsiaTheme="minorEastAsia" w:hAnsiTheme="minorEastAsia"/>
                <w:color w:val="auto"/>
                <w:sz w:val="20"/>
                <w:lang w:eastAsia="ko-KR"/>
              </w:rPr>
            </w:pPr>
          </w:p>
          <w:p w14:paraId="3BCED8F8" w14:textId="54883238" w:rsidR="00CC7327" w:rsidRPr="003B01D2" w:rsidRDefault="00CC7327" w:rsidP="00233E5B">
            <w:pPr>
              <w:pStyle w:val="TableSmall"/>
              <w:jc w:val="both"/>
              <w:rPr>
                <w:rFonts w:asciiTheme="minorEastAsia" w:eastAsiaTheme="minorEastAsia" w:hAnsiTheme="minorEastAsia"/>
                <w:sz w:val="20"/>
                <w:lang w:eastAsia="ko-KR"/>
              </w:rPr>
            </w:pPr>
            <w:proofErr w:type="gramStart"/>
            <w:r w:rsidRPr="003B01D2">
              <w:rPr>
                <w:rFonts w:asciiTheme="minorEastAsia" w:eastAsiaTheme="minorEastAsia" w:hAnsiTheme="minorEastAsia"/>
                <w:sz w:val="20"/>
                <w:lang w:eastAsia="ko-KR"/>
              </w:rPr>
              <w:t>작성자 :</w:t>
            </w:r>
            <w:proofErr w:type="gramEnd"/>
            <w:r w:rsidRPr="003B01D2">
              <w:rPr>
                <w:rFonts w:asciiTheme="minorEastAsia" w:eastAsiaTheme="minorEastAsia" w:hAnsiTheme="minorEastAsia"/>
                <w:sz w:val="20"/>
                <w:lang w:eastAsia="ko-KR"/>
              </w:rPr>
              <w:t xml:space="preserve"> </w:t>
            </w:r>
            <w:r w:rsidR="007F7558">
              <w:rPr>
                <w:rFonts w:asciiTheme="minorEastAsia" w:eastAsiaTheme="minorEastAsia" w:hAnsiTheme="minorEastAsia" w:hint="eastAsia"/>
                <w:sz w:val="20"/>
                <w:lang w:eastAsia="ko-KR"/>
              </w:rPr>
              <w:t>강민석</w:t>
            </w:r>
          </w:p>
          <w:p w14:paraId="09668527" w14:textId="4FDDEE63" w:rsidR="00CC7327" w:rsidRPr="003B01D2" w:rsidRDefault="00CC7327" w:rsidP="00233E5B">
            <w:pPr>
              <w:pStyle w:val="TableSmall"/>
              <w:jc w:val="both"/>
              <w:rPr>
                <w:rFonts w:asciiTheme="minorEastAsia" w:eastAsiaTheme="minorEastAsia" w:hAnsiTheme="minorEastAsia"/>
                <w:sz w:val="20"/>
                <w:lang w:eastAsia="ko-KR"/>
              </w:rPr>
            </w:pPr>
            <w:r w:rsidRPr="003B01D2">
              <w:rPr>
                <w:rFonts w:asciiTheme="minorEastAsia" w:eastAsiaTheme="minorEastAsia" w:hAnsiTheme="minorEastAsia"/>
                <w:sz w:val="20"/>
                <w:lang w:eastAsia="ko-KR"/>
              </w:rPr>
              <w:t>작성일자:</w:t>
            </w:r>
            <w:r w:rsidRPr="003B01D2">
              <w:rPr>
                <w:rFonts w:asciiTheme="minorEastAsia" w:eastAsiaTheme="minorEastAsia" w:hAnsiTheme="minorEastAsia" w:hint="eastAsia"/>
                <w:sz w:val="20"/>
                <w:lang w:eastAsia="ko-KR"/>
              </w:rPr>
              <w:t xml:space="preserve"> </w:t>
            </w:r>
            <w:r w:rsidR="0037032D">
              <w:rPr>
                <w:rFonts w:asciiTheme="minorEastAsia" w:eastAsiaTheme="minorEastAsia" w:hAnsiTheme="minorEastAsia"/>
                <w:sz w:val="20"/>
                <w:lang w:eastAsia="ko-KR"/>
              </w:rPr>
              <w:t>20</w:t>
            </w:r>
            <w:r w:rsidR="0079336E">
              <w:rPr>
                <w:rFonts w:asciiTheme="minorEastAsia" w:eastAsiaTheme="minorEastAsia" w:hAnsiTheme="minorEastAsia"/>
                <w:sz w:val="20"/>
                <w:lang w:eastAsia="ko-KR"/>
              </w:rPr>
              <w:t>2</w:t>
            </w:r>
            <w:r w:rsidR="003561FF">
              <w:rPr>
                <w:rFonts w:asciiTheme="minorEastAsia" w:eastAsiaTheme="minorEastAsia" w:hAnsiTheme="minorEastAsia"/>
                <w:sz w:val="20"/>
                <w:lang w:eastAsia="ko-KR"/>
              </w:rPr>
              <w:t>6</w:t>
            </w:r>
            <w:r w:rsidR="0079336E">
              <w:rPr>
                <w:rFonts w:asciiTheme="minorEastAsia" w:eastAsiaTheme="minorEastAsia" w:hAnsiTheme="minorEastAsia"/>
                <w:sz w:val="20"/>
                <w:lang w:eastAsia="ko-KR"/>
              </w:rPr>
              <w:t>.0</w:t>
            </w:r>
            <w:r w:rsidR="00516F7F">
              <w:rPr>
                <w:rFonts w:asciiTheme="minorEastAsia" w:eastAsiaTheme="minorEastAsia" w:hAnsiTheme="minorEastAsia"/>
                <w:sz w:val="20"/>
                <w:lang w:eastAsia="ko-KR"/>
              </w:rPr>
              <w:t>3</w:t>
            </w:r>
            <w:r w:rsidR="0079336E">
              <w:rPr>
                <w:rFonts w:asciiTheme="minorEastAsia" w:eastAsiaTheme="minorEastAsia" w:hAnsiTheme="minorEastAsia"/>
                <w:sz w:val="20"/>
                <w:lang w:eastAsia="ko-KR"/>
              </w:rPr>
              <w:t>.</w:t>
            </w:r>
            <w:r w:rsidR="003561FF">
              <w:rPr>
                <w:rFonts w:asciiTheme="minorEastAsia" w:eastAsiaTheme="minorEastAsia" w:hAnsiTheme="minorEastAsia"/>
                <w:sz w:val="20"/>
                <w:lang w:eastAsia="ko-KR"/>
              </w:rPr>
              <w:t>03</w:t>
            </w:r>
            <w:r w:rsidR="00F20359">
              <w:rPr>
                <w:rFonts w:asciiTheme="minorEastAsia" w:eastAsiaTheme="minorEastAsia" w:hAnsiTheme="minorEastAsia" w:hint="eastAsia"/>
                <w:sz w:val="20"/>
                <w:lang w:eastAsia="ko-KR"/>
              </w:rPr>
              <w:t>.</w:t>
            </w:r>
          </w:p>
        </w:tc>
      </w:tr>
    </w:tbl>
    <w:p w14:paraId="15842049" w14:textId="77777777" w:rsidR="00CC7327" w:rsidRDefault="00CC7327" w:rsidP="00CC7327">
      <w:pPr>
        <w:rPr>
          <w:rFonts w:ascii="맑은 고딕" w:eastAsia="맑은 고딕" w:hAnsi="맑은 고딕"/>
          <w:b/>
          <w:sz w:val="32"/>
          <w:szCs w:val="32"/>
          <w:lang w:eastAsia="ko-KR"/>
        </w:rPr>
      </w:pPr>
    </w:p>
    <w:p w14:paraId="08D73AA2" w14:textId="77777777" w:rsidR="0037032D" w:rsidRDefault="0037032D" w:rsidP="00CC7327">
      <w:pPr>
        <w:rPr>
          <w:rFonts w:ascii="맑은 고딕" w:eastAsia="맑은 고딕" w:hAnsi="맑은 고딕"/>
          <w:b/>
          <w:sz w:val="32"/>
          <w:szCs w:val="32"/>
          <w:lang w:eastAsia="ko-KR"/>
        </w:rPr>
        <w:sectPr w:rsidR="0037032D" w:rsidSect="00917F9E">
          <w:footerReference w:type="default" r:id="rId11"/>
          <w:pgSz w:w="11907" w:h="16840" w:code="9"/>
          <w:pgMar w:top="1440" w:right="1225" w:bottom="1440" w:left="1196" w:header="737" w:footer="578" w:gutter="0"/>
          <w:cols w:space="720"/>
          <w:docGrid w:linePitch="245"/>
        </w:sectPr>
      </w:pPr>
    </w:p>
    <w:p w14:paraId="43F10F79" w14:textId="77777777" w:rsidR="0003539C" w:rsidRPr="001977F4" w:rsidRDefault="0003539C" w:rsidP="001977F4">
      <w:pPr>
        <w:spacing w:before="240"/>
        <w:jc w:val="center"/>
        <w:rPr>
          <w:rFonts w:ascii="맑은 고딕" w:eastAsia="맑은 고딕" w:hAnsi="맑은 고딕"/>
          <w:b/>
          <w:sz w:val="20"/>
          <w:lang w:eastAsia="ko-KR"/>
        </w:rPr>
      </w:pPr>
      <w:r w:rsidRPr="001977F4">
        <w:rPr>
          <w:rFonts w:ascii="맑은 고딕" w:eastAsia="맑은 고딕" w:hAnsi="맑은 고딕" w:hint="eastAsia"/>
          <w:b/>
          <w:sz w:val="36"/>
          <w:szCs w:val="36"/>
          <w:lang w:eastAsia="ko-KR"/>
        </w:rPr>
        <w:lastRenderedPageBreak/>
        <w:t>개정이력</w:t>
      </w:r>
      <w:bookmarkStart w:id="3" w:name="_GoBack"/>
      <w:bookmarkEnd w:id="3"/>
    </w:p>
    <w:p w14:paraId="11EB7EC2" w14:textId="77777777" w:rsidR="001977F4" w:rsidRPr="001977F4" w:rsidRDefault="001977F4" w:rsidP="001977F4">
      <w:pPr>
        <w:spacing w:before="240"/>
        <w:jc w:val="center"/>
        <w:rPr>
          <w:rFonts w:ascii="맑은 고딕" w:eastAsia="맑은 고딕" w:hAnsi="맑은 고딕"/>
          <w:b/>
          <w:sz w:val="20"/>
          <w:lang w:eastAsia="ko-KR"/>
        </w:rPr>
      </w:pPr>
    </w:p>
    <w:tbl>
      <w:tblPr>
        <w:tblW w:w="9621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1"/>
        <w:gridCol w:w="4678"/>
        <w:gridCol w:w="1559"/>
        <w:gridCol w:w="1843"/>
      </w:tblGrid>
      <w:tr w:rsidR="0003539C" w:rsidRPr="00385F72" w14:paraId="316D02F0" w14:textId="77777777" w:rsidTr="001977F4">
        <w:tc>
          <w:tcPr>
            <w:tcW w:w="1541" w:type="dxa"/>
            <w:shd w:val="clear" w:color="auto" w:fill="D9D9D9"/>
          </w:tcPr>
          <w:p w14:paraId="126A9E3D" w14:textId="77777777" w:rsidR="0003539C" w:rsidRPr="009F368F" w:rsidRDefault="0003539C" w:rsidP="00233E5B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color w:val="000000"/>
                <w:sz w:val="20"/>
              </w:rPr>
            </w:pPr>
            <w:proofErr w:type="spellStart"/>
            <w:r w:rsidRPr="009F368F">
              <w:rPr>
                <w:rFonts w:asciiTheme="minorEastAsia" w:eastAsiaTheme="minorEastAsia" w:hAnsiTheme="minorEastAsia" w:hint="eastAsia"/>
                <w:b/>
                <w:color w:val="000000"/>
                <w:sz w:val="20"/>
              </w:rPr>
              <w:t>개정번호</w:t>
            </w:r>
            <w:proofErr w:type="spellEnd"/>
          </w:p>
        </w:tc>
        <w:tc>
          <w:tcPr>
            <w:tcW w:w="4678" w:type="dxa"/>
            <w:shd w:val="clear" w:color="auto" w:fill="D9D9D9"/>
          </w:tcPr>
          <w:p w14:paraId="1F4541C2" w14:textId="6C54FFDE" w:rsidR="0003539C" w:rsidRPr="009F368F" w:rsidRDefault="0003539C" w:rsidP="00233E5B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color w:val="000000"/>
                <w:sz w:val="20"/>
              </w:rPr>
            </w:pPr>
            <w:proofErr w:type="spellStart"/>
            <w:r w:rsidRPr="009F368F">
              <w:rPr>
                <w:rFonts w:asciiTheme="minorEastAsia" w:eastAsiaTheme="minorEastAsia" w:hAnsiTheme="minorEastAsia" w:hint="eastAsia"/>
                <w:b/>
                <w:color w:val="000000"/>
                <w:sz w:val="20"/>
              </w:rPr>
              <w:t>개정</w:t>
            </w:r>
            <w:proofErr w:type="spellEnd"/>
            <w:r w:rsidRPr="009F368F">
              <w:rPr>
                <w:rFonts w:asciiTheme="minorEastAsia" w:eastAsiaTheme="minorEastAsia" w:hAnsiTheme="minorEastAsia" w:hint="eastAsia"/>
                <w:b/>
                <w:color w:val="000000"/>
                <w:sz w:val="20"/>
              </w:rPr>
              <w:t xml:space="preserve"> </w:t>
            </w:r>
            <w:proofErr w:type="spellStart"/>
            <w:r w:rsidRPr="009F368F">
              <w:rPr>
                <w:rFonts w:asciiTheme="minorEastAsia" w:eastAsiaTheme="minorEastAsia" w:hAnsiTheme="minorEastAsia" w:hint="eastAsia"/>
                <w:b/>
                <w:color w:val="000000"/>
                <w:sz w:val="20"/>
              </w:rPr>
              <w:t>내용</w:t>
            </w:r>
            <w:proofErr w:type="spellEnd"/>
          </w:p>
        </w:tc>
        <w:tc>
          <w:tcPr>
            <w:tcW w:w="1559" w:type="dxa"/>
            <w:shd w:val="clear" w:color="auto" w:fill="D9D9D9"/>
          </w:tcPr>
          <w:p w14:paraId="3EF880C6" w14:textId="77777777" w:rsidR="0003539C" w:rsidRPr="009F368F" w:rsidRDefault="0003539C" w:rsidP="00233E5B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color w:val="000000"/>
                <w:sz w:val="20"/>
              </w:rPr>
            </w:pPr>
            <w:proofErr w:type="spellStart"/>
            <w:r w:rsidRPr="009F368F">
              <w:rPr>
                <w:rFonts w:asciiTheme="minorEastAsia" w:eastAsiaTheme="minorEastAsia" w:hAnsiTheme="minorEastAsia" w:hint="eastAsia"/>
                <w:b/>
                <w:color w:val="000000"/>
                <w:sz w:val="20"/>
              </w:rPr>
              <w:t>작성자</w:t>
            </w:r>
            <w:proofErr w:type="spellEnd"/>
          </w:p>
        </w:tc>
        <w:tc>
          <w:tcPr>
            <w:tcW w:w="1843" w:type="dxa"/>
            <w:shd w:val="clear" w:color="auto" w:fill="D9D9D9"/>
          </w:tcPr>
          <w:p w14:paraId="5E7108D7" w14:textId="24B25EC3" w:rsidR="0003539C" w:rsidRPr="009F368F" w:rsidRDefault="0003539C" w:rsidP="00233E5B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color w:val="000000"/>
                <w:sz w:val="20"/>
              </w:rPr>
            </w:pPr>
            <w:proofErr w:type="spellStart"/>
            <w:r w:rsidRPr="009F368F">
              <w:rPr>
                <w:rFonts w:asciiTheme="minorEastAsia" w:eastAsiaTheme="minorEastAsia" w:hAnsiTheme="minorEastAsia" w:hint="eastAsia"/>
                <w:b/>
                <w:color w:val="000000"/>
                <w:sz w:val="20"/>
              </w:rPr>
              <w:t>개정</w:t>
            </w:r>
            <w:proofErr w:type="spellEnd"/>
            <w:r w:rsidRPr="009F368F">
              <w:rPr>
                <w:rFonts w:asciiTheme="minorEastAsia" w:eastAsiaTheme="minorEastAsia" w:hAnsiTheme="minorEastAsia" w:hint="eastAsia"/>
                <w:b/>
                <w:color w:val="000000"/>
                <w:sz w:val="20"/>
              </w:rPr>
              <w:t xml:space="preserve"> </w:t>
            </w:r>
            <w:proofErr w:type="spellStart"/>
            <w:r w:rsidRPr="009F368F">
              <w:rPr>
                <w:rFonts w:asciiTheme="minorEastAsia" w:eastAsiaTheme="minorEastAsia" w:hAnsiTheme="minorEastAsia" w:hint="eastAsia"/>
                <w:b/>
                <w:color w:val="000000"/>
                <w:sz w:val="20"/>
              </w:rPr>
              <w:t>일자</w:t>
            </w:r>
            <w:proofErr w:type="spellEnd"/>
          </w:p>
        </w:tc>
      </w:tr>
      <w:tr w:rsidR="0003539C" w:rsidRPr="00385F72" w14:paraId="6B386ED0" w14:textId="77777777" w:rsidTr="003203EA">
        <w:tc>
          <w:tcPr>
            <w:tcW w:w="1541" w:type="dxa"/>
            <w:vAlign w:val="center"/>
          </w:tcPr>
          <w:p w14:paraId="3E167B11" w14:textId="14128AB9" w:rsidR="0003539C" w:rsidRPr="009F368F" w:rsidRDefault="000C7F02" w:rsidP="003203EA">
            <w:pPr>
              <w:pStyle w:val="blankpage"/>
              <w:pageBreakBefore w:val="0"/>
              <w:widowControl/>
              <w:spacing w:before="0" w:after="0" w:line="276" w:lineRule="auto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1.0</w:t>
            </w:r>
          </w:p>
        </w:tc>
        <w:tc>
          <w:tcPr>
            <w:tcW w:w="4678" w:type="dxa"/>
            <w:vAlign w:val="center"/>
          </w:tcPr>
          <w:p w14:paraId="7F7C18C2" w14:textId="77777777" w:rsidR="0003539C" w:rsidRPr="009F368F" w:rsidRDefault="00E37145" w:rsidP="003203EA">
            <w:pPr>
              <w:spacing w:line="276" w:lineRule="auto"/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  <w:lang w:eastAsia="ko-KR"/>
              </w:rPr>
              <w:t>최초 작성</w:t>
            </w:r>
          </w:p>
        </w:tc>
        <w:tc>
          <w:tcPr>
            <w:tcW w:w="1559" w:type="dxa"/>
            <w:vAlign w:val="center"/>
          </w:tcPr>
          <w:p w14:paraId="56CEC5A8" w14:textId="675CA35A" w:rsidR="0003539C" w:rsidRPr="009F368F" w:rsidRDefault="007F7558" w:rsidP="003203EA">
            <w:pPr>
              <w:spacing w:line="276" w:lineRule="auto"/>
              <w:jc w:val="center"/>
              <w:rPr>
                <w:rFonts w:asciiTheme="minorEastAsia" w:eastAsiaTheme="minorEastAsia" w:hAnsiTheme="minorEastAsia"/>
                <w:color w:val="000000"/>
                <w:sz w:val="20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  <w:lang w:eastAsia="ko-KR"/>
              </w:rPr>
              <w:t>강민석</w:t>
            </w:r>
          </w:p>
        </w:tc>
        <w:tc>
          <w:tcPr>
            <w:tcW w:w="1843" w:type="dxa"/>
            <w:vAlign w:val="center"/>
          </w:tcPr>
          <w:p w14:paraId="5581AF8C" w14:textId="5A3EBCC7" w:rsidR="0003539C" w:rsidRPr="009F368F" w:rsidRDefault="0003539C" w:rsidP="003203EA">
            <w:pPr>
              <w:spacing w:line="276" w:lineRule="auto"/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20</w:t>
            </w:r>
            <w:r w:rsidR="00C65C72">
              <w:rPr>
                <w:rFonts w:asciiTheme="minorEastAsia" w:eastAsiaTheme="minorEastAsia" w:hAnsiTheme="minorEastAsia"/>
                <w:color w:val="000000"/>
                <w:sz w:val="20"/>
              </w:rPr>
              <w:t>2</w:t>
            </w:r>
            <w:r w:rsidR="0035394A">
              <w:rPr>
                <w:rFonts w:asciiTheme="minorEastAsia" w:eastAsiaTheme="minorEastAsia" w:hAnsiTheme="minorEastAsia"/>
                <w:color w:val="000000"/>
                <w:sz w:val="20"/>
              </w:rPr>
              <w:t>6</w:t>
            </w:r>
            <w:r w:rsidR="000C7F02">
              <w:rPr>
                <w:rFonts w:asciiTheme="minorEastAsia" w:eastAsiaTheme="minorEastAsia" w:hAnsiTheme="minorEastAsia"/>
                <w:color w:val="000000"/>
                <w:sz w:val="20"/>
              </w:rPr>
              <w:t>.</w:t>
            </w:r>
            <w:r w:rsidR="00BD5A44"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  <w:r w:rsidR="0035394A">
              <w:rPr>
                <w:rFonts w:asciiTheme="minorEastAsia" w:eastAsiaTheme="minorEastAsia" w:hAnsiTheme="minorEastAsia"/>
                <w:color w:val="000000"/>
                <w:sz w:val="20"/>
              </w:rPr>
              <w:t>3</w:t>
            </w:r>
            <w:r w:rsidR="000C7F02">
              <w:rPr>
                <w:rFonts w:asciiTheme="minorEastAsia" w:eastAsiaTheme="minorEastAsia" w:hAnsiTheme="minorEastAsia"/>
                <w:color w:val="000000"/>
                <w:sz w:val="20"/>
              </w:rPr>
              <w:t>.</w:t>
            </w:r>
            <w:r w:rsidR="0035394A">
              <w:rPr>
                <w:rFonts w:asciiTheme="minorEastAsia" w:eastAsiaTheme="minorEastAsia" w:hAnsiTheme="minorEastAsia"/>
                <w:color w:val="000000"/>
                <w:sz w:val="20"/>
              </w:rPr>
              <w:t>03</w:t>
            </w:r>
          </w:p>
        </w:tc>
      </w:tr>
      <w:tr w:rsidR="009E6198" w:rsidRPr="00385F72" w14:paraId="4AEDD7CC" w14:textId="77777777" w:rsidTr="003203EA">
        <w:tc>
          <w:tcPr>
            <w:tcW w:w="1541" w:type="dxa"/>
            <w:vAlign w:val="center"/>
          </w:tcPr>
          <w:p w14:paraId="6F002369" w14:textId="4555FED3" w:rsidR="009E6198" w:rsidRPr="009F368F" w:rsidRDefault="009E6198" w:rsidP="003203EA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  <w:vAlign w:val="center"/>
          </w:tcPr>
          <w:p w14:paraId="735B6B1A" w14:textId="19EA1C8D" w:rsidR="009E6198" w:rsidRPr="009F368F" w:rsidRDefault="009E6198" w:rsidP="003203EA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  <w:vAlign w:val="center"/>
          </w:tcPr>
          <w:p w14:paraId="1528BD4F" w14:textId="462F26A3" w:rsidR="009E6198" w:rsidRPr="00675EED" w:rsidRDefault="009E6198" w:rsidP="003203EA">
            <w:pPr>
              <w:spacing w:line="276" w:lineRule="auto"/>
              <w:jc w:val="center"/>
              <w:rPr>
                <w:rFonts w:asciiTheme="minorEastAsia" w:eastAsiaTheme="minorEastAsia" w:hAnsiTheme="minorEastAsia"/>
                <w:color w:val="000000"/>
                <w:sz w:val="20"/>
                <w:lang w:eastAsia="ko-KR"/>
              </w:rPr>
            </w:pPr>
          </w:p>
        </w:tc>
        <w:tc>
          <w:tcPr>
            <w:tcW w:w="1843" w:type="dxa"/>
            <w:vAlign w:val="center"/>
          </w:tcPr>
          <w:p w14:paraId="56F332B9" w14:textId="3CA94E57" w:rsidR="009E6198" w:rsidRPr="009F368F" w:rsidRDefault="009E6198" w:rsidP="003203EA">
            <w:pPr>
              <w:spacing w:line="276" w:lineRule="auto"/>
              <w:jc w:val="center"/>
              <w:rPr>
                <w:rFonts w:asciiTheme="minorEastAsia" w:eastAsiaTheme="minorEastAsia" w:hAnsiTheme="minorEastAsia"/>
                <w:color w:val="000000"/>
                <w:sz w:val="20"/>
                <w:lang w:eastAsia="ko-KR"/>
              </w:rPr>
            </w:pPr>
          </w:p>
        </w:tc>
      </w:tr>
      <w:tr w:rsidR="00A43D06" w:rsidRPr="00385F72" w14:paraId="530C16B7" w14:textId="77777777" w:rsidTr="003203EA">
        <w:tc>
          <w:tcPr>
            <w:tcW w:w="1541" w:type="dxa"/>
            <w:vAlign w:val="center"/>
          </w:tcPr>
          <w:p w14:paraId="217C78DD" w14:textId="67FDDD9C" w:rsidR="00A43D06" w:rsidRPr="009F368F" w:rsidRDefault="00A43D06" w:rsidP="003203EA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  <w:vAlign w:val="center"/>
          </w:tcPr>
          <w:p w14:paraId="3F358243" w14:textId="067C4208" w:rsidR="00A43D06" w:rsidRPr="009F368F" w:rsidRDefault="00A43D06" w:rsidP="003203EA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  <w:vAlign w:val="center"/>
          </w:tcPr>
          <w:p w14:paraId="02D3253A" w14:textId="048BE927" w:rsidR="00A43D06" w:rsidRPr="009F368F" w:rsidRDefault="00A43D06" w:rsidP="003203EA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843" w:type="dxa"/>
            <w:vAlign w:val="center"/>
          </w:tcPr>
          <w:p w14:paraId="7947D039" w14:textId="0F1DC7F0" w:rsidR="00A43D06" w:rsidRPr="009F368F" w:rsidRDefault="00A43D06" w:rsidP="003203EA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</w:tr>
      <w:tr w:rsidR="00A43D06" w:rsidRPr="00385F72" w14:paraId="33387E1B" w14:textId="77777777" w:rsidTr="003203EA">
        <w:tc>
          <w:tcPr>
            <w:tcW w:w="1541" w:type="dxa"/>
            <w:vAlign w:val="center"/>
          </w:tcPr>
          <w:p w14:paraId="11D04C91" w14:textId="645DC6CE" w:rsidR="00A43D06" w:rsidRPr="009F368F" w:rsidRDefault="00A43D06" w:rsidP="003203EA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  <w:vAlign w:val="center"/>
          </w:tcPr>
          <w:p w14:paraId="7F16013B" w14:textId="096AE19C" w:rsidR="00A43D06" w:rsidRPr="009F368F" w:rsidRDefault="00A43D06" w:rsidP="003203EA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  <w:vAlign w:val="center"/>
          </w:tcPr>
          <w:p w14:paraId="0A3A3B3C" w14:textId="30355782" w:rsidR="00A43D06" w:rsidRPr="009F368F" w:rsidRDefault="00A43D06" w:rsidP="003203EA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843" w:type="dxa"/>
            <w:vAlign w:val="center"/>
          </w:tcPr>
          <w:p w14:paraId="76FF1794" w14:textId="0EC4D53E" w:rsidR="00A43D06" w:rsidRPr="009F368F" w:rsidRDefault="00A43D06" w:rsidP="003203EA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</w:tr>
      <w:tr w:rsidR="00A43D06" w:rsidRPr="00385F72" w14:paraId="692EABE6" w14:textId="77777777" w:rsidTr="001977F4">
        <w:tc>
          <w:tcPr>
            <w:tcW w:w="1541" w:type="dxa"/>
          </w:tcPr>
          <w:p w14:paraId="194A96AC" w14:textId="05211FAD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</w:tcPr>
          <w:p w14:paraId="5D82F530" w14:textId="7A96C56F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</w:tcPr>
          <w:p w14:paraId="04050ED4" w14:textId="3E4BBCCC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843" w:type="dxa"/>
          </w:tcPr>
          <w:p w14:paraId="51168D11" w14:textId="7CA0C252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</w:tr>
      <w:tr w:rsidR="00A43D06" w:rsidRPr="00385F72" w14:paraId="37B90F9E" w14:textId="77777777" w:rsidTr="001977F4">
        <w:tc>
          <w:tcPr>
            <w:tcW w:w="1541" w:type="dxa"/>
          </w:tcPr>
          <w:p w14:paraId="3E8597E2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</w:tcPr>
          <w:p w14:paraId="26208036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</w:tcPr>
          <w:p w14:paraId="47E3598E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843" w:type="dxa"/>
          </w:tcPr>
          <w:p w14:paraId="77EF706D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</w:tr>
      <w:tr w:rsidR="00A43D06" w:rsidRPr="00385F72" w14:paraId="6BD7AB24" w14:textId="77777777" w:rsidTr="001977F4">
        <w:tc>
          <w:tcPr>
            <w:tcW w:w="1541" w:type="dxa"/>
          </w:tcPr>
          <w:p w14:paraId="5198EA5A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</w:tcPr>
          <w:p w14:paraId="7263633F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</w:tcPr>
          <w:p w14:paraId="69E35EF2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843" w:type="dxa"/>
          </w:tcPr>
          <w:p w14:paraId="52BE5BE1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</w:tr>
      <w:tr w:rsidR="00A43D06" w:rsidRPr="00385F72" w14:paraId="2A1F7809" w14:textId="77777777" w:rsidTr="001977F4">
        <w:tc>
          <w:tcPr>
            <w:tcW w:w="1541" w:type="dxa"/>
          </w:tcPr>
          <w:p w14:paraId="4BCD6D34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</w:tcPr>
          <w:p w14:paraId="22E337BD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</w:tcPr>
          <w:p w14:paraId="01DE0AF5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843" w:type="dxa"/>
          </w:tcPr>
          <w:p w14:paraId="3E56FC72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</w:tr>
      <w:tr w:rsidR="00A43D06" w:rsidRPr="00385F72" w14:paraId="0BE7D57D" w14:textId="77777777" w:rsidTr="001977F4">
        <w:tc>
          <w:tcPr>
            <w:tcW w:w="1541" w:type="dxa"/>
          </w:tcPr>
          <w:p w14:paraId="144CBADA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</w:tcPr>
          <w:p w14:paraId="5EA8FEE8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</w:tcPr>
          <w:p w14:paraId="1447EF96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843" w:type="dxa"/>
          </w:tcPr>
          <w:p w14:paraId="26BF1726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</w:tr>
      <w:tr w:rsidR="00A43D06" w:rsidRPr="00385F72" w14:paraId="1619CE30" w14:textId="77777777" w:rsidTr="001977F4">
        <w:tc>
          <w:tcPr>
            <w:tcW w:w="1541" w:type="dxa"/>
          </w:tcPr>
          <w:p w14:paraId="57F5D73A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</w:tcPr>
          <w:p w14:paraId="0D4EBC77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</w:tcPr>
          <w:p w14:paraId="20A0E664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843" w:type="dxa"/>
          </w:tcPr>
          <w:p w14:paraId="57B356E7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</w:tr>
      <w:tr w:rsidR="00A43D06" w:rsidRPr="00385F72" w14:paraId="21022EF2" w14:textId="77777777" w:rsidTr="001977F4">
        <w:tc>
          <w:tcPr>
            <w:tcW w:w="1541" w:type="dxa"/>
          </w:tcPr>
          <w:p w14:paraId="7707BAFC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</w:tcPr>
          <w:p w14:paraId="7E9D548C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</w:tcPr>
          <w:p w14:paraId="74C17A90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843" w:type="dxa"/>
          </w:tcPr>
          <w:p w14:paraId="3D87E252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</w:tr>
      <w:tr w:rsidR="00A43D06" w:rsidRPr="00385F72" w14:paraId="561A6F48" w14:textId="77777777" w:rsidTr="001977F4">
        <w:tc>
          <w:tcPr>
            <w:tcW w:w="1541" w:type="dxa"/>
          </w:tcPr>
          <w:p w14:paraId="6BCFB481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</w:tcPr>
          <w:p w14:paraId="1A4CBAB7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</w:tcPr>
          <w:p w14:paraId="0CA3D015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843" w:type="dxa"/>
          </w:tcPr>
          <w:p w14:paraId="037261B1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</w:tr>
      <w:tr w:rsidR="00A43D06" w:rsidRPr="00385F72" w14:paraId="7D65EC96" w14:textId="77777777" w:rsidTr="001977F4">
        <w:tc>
          <w:tcPr>
            <w:tcW w:w="1541" w:type="dxa"/>
          </w:tcPr>
          <w:p w14:paraId="4F2C0EE6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</w:tcPr>
          <w:p w14:paraId="68445D0D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</w:tcPr>
          <w:p w14:paraId="21B2B136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843" w:type="dxa"/>
          </w:tcPr>
          <w:p w14:paraId="5F453743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</w:tr>
      <w:tr w:rsidR="00A43D06" w:rsidRPr="00385F72" w14:paraId="46A2730C" w14:textId="77777777" w:rsidTr="001977F4">
        <w:tc>
          <w:tcPr>
            <w:tcW w:w="1541" w:type="dxa"/>
          </w:tcPr>
          <w:p w14:paraId="4A32423C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</w:tcPr>
          <w:p w14:paraId="0523C880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</w:tcPr>
          <w:p w14:paraId="48CF7BAA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843" w:type="dxa"/>
          </w:tcPr>
          <w:p w14:paraId="5AC80631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</w:tr>
      <w:tr w:rsidR="00A43D06" w:rsidRPr="00385F72" w14:paraId="64D8A0C0" w14:textId="77777777" w:rsidTr="001977F4">
        <w:tc>
          <w:tcPr>
            <w:tcW w:w="1541" w:type="dxa"/>
          </w:tcPr>
          <w:p w14:paraId="612466C1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</w:tcPr>
          <w:p w14:paraId="4C86DA52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</w:tcPr>
          <w:p w14:paraId="6C725E51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843" w:type="dxa"/>
          </w:tcPr>
          <w:p w14:paraId="7A994428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</w:tr>
      <w:tr w:rsidR="00A43D06" w:rsidRPr="00385F72" w14:paraId="3BC59AE0" w14:textId="77777777" w:rsidTr="001977F4">
        <w:tc>
          <w:tcPr>
            <w:tcW w:w="1541" w:type="dxa"/>
            <w:shd w:val="clear" w:color="auto" w:fill="auto"/>
          </w:tcPr>
          <w:p w14:paraId="659BC714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4678" w:type="dxa"/>
            <w:shd w:val="clear" w:color="auto" w:fill="auto"/>
          </w:tcPr>
          <w:p w14:paraId="24314899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559" w:type="dxa"/>
            <w:shd w:val="clear" w:color="auto" w:fill="auto"/>
          </w:tcPr>
          <w:p w14:paraId="11BAD280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843" w:type="dxa"/>
            <w:shd w:val="clear" w:color="auto" w:fill="auto"/>
          </w:tcPr>
          <w:p w14:paraId="472A45D3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</w:tr>
      <w:tr w:rsidR="00A43D06" w:rsidRPr="00385F72" w14:paraId="528568F2" w14:textId="77777777" w:rsidTr="001977F4">
        <w:tc>
          <w:tcPr>
            <w:tcW w:w="1541" w:type="dxa"/>
            <w:shd w:val="clear" w:color="auto" w:fill="auto"/>
          </w:tcPr>
          <w:p w14:paraId="26D35A72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4678" w:type="dxa"/>
            <w:shd w:val="clear" w:color="auto" w:fill="auto"/>
          </w:tcPr>
          <w:p w14:paraId="15417D71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559" w:type="dxa"/>
            <w:shd w:val="clear" w:color="auto" w:fill="auto"/>
          </w:tcPr>
          <w:p w14:paraId="0C760A1B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843" w:type="dxa"/>
            <w:shd w:val="clear" w:color="auto" w:fill="auto"/>
          </w:tcPr>
          <w:p w14:paraId="276E6E2C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</w:tr>
      <w:tr w:rsidR="00A43D06" w:rsidRPr="00385F72" w14:paraId="1D83F2F2" w14:textId="77777777" w:rsidTr="001977F4">
        <w:tc>
          <w:tcPr>
            <w:tcW w:w="1541" w:type="dxa"/>
            <w:shd w:val="clear" w:color="auto" w:fill="auto"/>
          </w:tcPr>
          <w:p w14:paraId="6317F962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4678" w:type="dxa"/>
            <w:shd w:val="clear" w:color="auto" w:fill="auto"/>
          </w:tcPr>
          <w:p w14:paraId="29C70CE7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559" w:type="dxa"/>
            <w:shd w:val="clear" w:color="auto" w:fill="auto"/>
          </w:tcPr>
          <w:p w14:paraId="5446CDC3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843" w:type="dxa"/>
            <w:shd w:val="clear" w:color="auto" w:fill="auto"/>
          </w:tcPr>
          <w:p w14:paraId="3B50957F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</w:tr>
      <w:tr w:rsidR="00A43D06" w:rsidRPr="00385F72" w14:paraId="1D32608D" w14:textId="77777777" w:rsidTr="001977F4">
        <w:tc>
          <w:tcPr>
            <w:tcW w:w="1541" w:type="dxa"/>
            <w:shd w:val="clear" w:color="auto" w:fill="auto"/>
          </w:tcPr>
          <w:p w14:paraId="6A0BDE2A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4678" w:type="dxa"/>
            <w:shd w:val="clear" w:color="auto" w:fill="auto"/>
          </w:tcPr>
          <w:p w14:paraId="6456F08F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559" w:type="dxa"/>
            <w:shd w:val="clear" w:color="auto" w:fill="auto"/>
          </w:tcPr>
          <w:p w14:paraId="76578F17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843" w:type="dxa"/>
            <w:shd w:val="clear" w:color="auto" w:fill="auto"/>
          </w:tcPr>
          <w:p w14:paraId="181949D6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</w:tr>
      <w:tr w:rsidR="00A43D06" w:rsidRPr="00385F72" w14:paraId="4485ACF8" w14:textId="77777777" w:rsidTr="001977F4">
        <w:tc>
          <w:tcPr>
            <w:tcW w:w="1541" w:type="dxa"/>
            <w:shd w:val="clear" w:color="auto" w:fill="auto"/>
          </w:tcPr>
          <w:p w14:paraId="30AEB17A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4678" w:type="dxa"/>
            <w:shd w:val="clear" w:color="auto" w:fill="auto"/>
          </w:tcPr>
          <w:p w14:paraId="38DB6E43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559" w:type="dxa"/>
            <w:shd w:val="clear" w:color="auto" w:fill="auto"/>
          </w:tcPr>
          <w:p w14:paraId="5521CB1E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843" w:type="dxa"/>
            <w:shd w:val="clear" w:color="auto" w:fill="auto"/>
          </w:tcPr>
          <w:p w14:paraId="0C7A2261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</w:tr>
      <w:tr w:rsidR="00A43D06" w:rsidRPr="00385F72" w14:paraId="4DBC7FA3" w14:textId="77777777" w:rsidTr="001977F4">
        <w:tc>
          <w:tcPr>
            <w:tcW w:w="1541" w:type="dxa"/>
            <w:shd w:val="clear" w:color="auto" w:fill="auto"/>
          </w:tcPr>
          <w:p w14:paraId="574975BE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4678" w:type="dxa"/>
            <w:shd w:val="clear" w:color="auto" w:fill="auto"/>
          </w:tcPr>
          <w:p w14:paraId="3836D716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559" w:type="dxa"/>
            <w:shd w:val="clear" w:color="auto" w:fill="auto"/>
          </w:tcPr>
          <w:p w14:paraId="2AE63166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843" w:type="dxa"/>
            <w:shd w:val="clear" w:color="auto" w:fill="auto"/>
          </w:tcPr>
          <w:p w14:paraId="5C01D7B1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</w:tr>
      <w:tr w:rsidR="00A43D06" w:rsidRPr="00385F72" w14:paraId="0DB813B9" w14:textId="77777777" w:rsidTr="001977F4">
        <w:tc>
          <w:tcPr>
            <w:tcW w:w="1541" w:type="dxa"/>
            <w:shd w:val="clear" w:color="auto" w:fill="auto"/>
          </w:tcPr>
          <w:p w14:paraId="53795DFD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4678" w:type="dxa"/>
            <w:shd w:val="clear" w:color="auto" w:fill="auto"/>
          </w:tcPr>
          <w:p w14:paraId="7217A194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559" w:type="dxa"/>
            <w:shd w:val="clear" w:color="auto" w:fill="auto"/>
          </w:tcPr>
          <w:p w14:paraId="0F9E8F79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843" w:type="dxa"/>
            <w:shd w:val="clear" w:color="auto" w:fill="auto"/>
          </w:tcPr>
          <w:p w14:paraId="50F2CD3A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</w:tr>
      <w:tr w:rsidR="00A43D06" w:rsidRPr="00385F72" w14:paraId="313DD4F9" w14:textId="77777777" w:rsidTr="001977F4">
        <w:tc>
          <w:tcPr>
            <w:tcW w:w="1541" w:type="dxa"/>
            <w:shd w:val="clear" w:color="auto" w:fill="auto"/>
          </w:tcPr>
          <w:p w14:paraId="69D95807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4678" w:type="dxa"/>
            <w:shd w:val="clear" w:color="auto" w:fill="auto"/>
          </w:tcPr>
          <w:p w14:paraId="5212EABF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559" w:type="dxa"/>
            <w:shd w:val="clear" w:color="auto" w:fill="auto"/>
          </w:tcPr>
          <w:p w14:paraId="3AC471EF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843" w:type="dxa"/>
            <w:shd w:val="clear" w:color="auto" w:fill="auto"/>
          </w:tcPr>
          <w:p w14:paraId="1D53C1C8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</w:tr>
      <w:tr w:rsidR="00A43D06" w:rsidRPr="00385F72" w14:paraId="597D6CC6" w14:textId="77777777" w:rsidTr="001977F4">
        <w:tc>
          <w:tcPr>
            <w:tcW w:w="1541" w:type="dxa"/>
            <w:shd w:val="clear" w:color="auto" w:fill="auto"/>
          </w:tcPr>
          <w:p w14:paraId="2C201A97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4678" w:type="dxa"/>
            <w:shd w:val="clear" w:color="auto" w:fill="auto"/>
          </w:tcPr>
          <w:p w14:paraId="66A8ED4B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559" w:type="dxa"/>
            <w:shd w:val="clear" w:color="auto" w:fill="auto"/>
          </w:tcPr>
          <w:p w14:paraId="79A4394C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843" w:type="dxa"/>
            <w:shd w:val="clear" w:color="auto" w:fill="auto"/>
          </w:tcPr>
          <w:p w14:paraId="2C371DC2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</w:tr>
      <w:tr w:rsidR="00A43D06" w:rsidRPr="00385F72" w14:paraId="692D41A8" w14:textId="77777777" w:rsidTr="001977F4">
        <w:tc>
          <w:tcPr>
            <w:tcW w:w="1541" w:type="dxa"/>
            <w:shd w:val="clear" w:color="auto" w:fill="auto"/>
          </w:tcPr>
          <w:p w14:paraId="3BC2C4D7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4678" w:type="dxa"/>
            <w:shd w:val="clear" w:color="auto" w:fill="auto"/>
          </w:tcPr>
          <w:p w14:paraId="3A064EF0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559" w:type="dxa"/>
            <w:shd w:val="clear" w:color="auto" w:fill="auto"/>
          </w:tcPr>
          <w:p w14:paraId="1F0F1712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843" w:type="dxa"/>
            <w:shd w:val="clear" w:color="auto" w:fill="auto"/>
          </w:tcPr>
          <w:p w14:paraId="20F4C4C3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</w:tr>
      <w:tr w:rsidR="00A43D06" w:rsidRPr="00385F72" w14:paraId="41AEA95C" w14:textId="77777777" w:rsidTr="001977F4">
        <w:tc>
          <w:tcPr>
            <w:tcW w:w="1541" w:type="dxa"/>
            <w:shd w:val="clear" w:color="auto" w:fill="auto"/>
          </w:tcPr>
          <w:p w14:paraId="083CBB8D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4678" w:type="dxa"/>
            <w:shd w:val="clear" w:color="auto" w:fill="auto"/>
          </w:tcPr>
          <w:p w14:paraId="1CF3CAD2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559" w:type="dxa"/>
            <w:shd w:val="clear" w:color="auto" w:fill="auto"/>
          </w:tcPr>
          <w:p w14:paraId="4FB88F6A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843" w:type="dxa"/>
            <w:shd w:val="clear" w:color="auto" w:fill="auto"/>
          </w:tcPr>
          <w:p w14:paraId="7662A707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</w:tr>
      <w:tr w:rsidR="00A43D06" w:rsidRPr="00385F72" w14:paraId="17CCFE2A" w14:textId="77777777" w:rsidTr="001977F4">
        <w:tc>
          <w:tcPr>
            <w:tcW w:w="1541" w:type="dxa"/>
            <w:shd w:val="clear" w:color="auto" w:fill="auto"/>
          </w:tcPr>
          <w:p w14:paraId="64A404F6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4678" w:type="dxa"/>
            <w:shd w:val="clear" w:color="auto" w:fill="auto"/>
          </w:tcPr>
          <w:p w14:paraId="035F49B5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559" w:type="dxa"/>
            <w:shd w:val="clear" w:color="auto" w:fill="auto"/>
          </w:tcPr>
          <w:p w14:paraId="799B4D49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843" w:type="dxa"/>
            <w:shd w:val="clear" w:color="auto" w:fill="auto"/>
          </w:tcPr>
          <w:p w14:paraId="55F0F3FC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</w:tr>
    </w:tbl>
    <w:p w14:paraId="4DCC3FFE" w14:textId="77777777" w:rsidR="00AB4AAA" w:rsidRPr="003B01D2" w:rsidRDefault="00957E96" w:rsidP="004E7EBD">
      <w:pPr>
        <w:pStyle w:val="TOCHeading"/>
        <w:jc w:val="center"/>
        <w:rPr>
          <w:rFonts w:asciiTheme="minorEastAsia" w:eastAsiaTheme="minorEastAsia" w:hAnsiTheme="minorEastAsia"/>
          <w:sz w:val="32"/>
          <w:szCs w:val="32"/>
          <w:lang w:eastAsia="ko-KR"/>
        </w:rPr>
      </w:pPr>
      <w:r w:rsidRPr="003B01D2">
        <w:rPr>
          <w:rFonts w:asciiTheme="minorEastAsia" w:eastAsiaTheme="minorEastAsia" w:hAnsiTheme="minorEastAsia" w:hint="eastAsia"/>
          <w:sz w:val="32"/>
          <w:szCs w:val="32"/>
          <w:lang w:eastAsia="ko-KR"/>
        </w:rPr>
        <w:lastRenderedPageBreak/>
        <w:t>목</w:t>
      </w:r>
      <w:r w:rsidR="004E7EBD" w:rsidRPr="003B01D2">
        <w:rPr>
          <w:rFonts w:asciiTheme="minorEastAsia" w:eastAsiaTheme="minorEastAsia" w:hAnsiTheme="minorEastAsia" w:hint="eastAsia"/>
          <w:sz w:val="32"/>
          <w:szCs w:val="32"/>
          <w:lang w:eastAsia="ko-KR"/>
        </w:rPr>
        <w:t xml:space="preserve">     </w:t>
      </w:r>
      <w:r w:rsidRPr="003B01D2">
        <w:rPr>
          <w:rFonts w:asciiTheme="minorEastAsia" w:eastAsiaTheme="minorEastAsia" w:hAnsiTheme="minorEastAsia" w:hint="eastAsia"/>
          <w:sz w:val="32"/>
          <w:szCs w:val="32"/>
          <w:lang w:eastAsia="ko-KR"/>
        </w:rPr>
        <w:t>차</w:t>
      </w:r>
    </w:p>
    <w:p w14:paraId="39B574B0" w14:textId="5F41848F" w:rsidR="00AA260D" w:rsidRDefault="00AB4AAA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val="en-US" w:eastAsia="ko-KR"/>
        </w:rPr>
      </w:pPr>
      <w:r w:rsidRPr="003B01D2">
        <w:rPr>
          <w:rFonts w:asciiTheme="minorEastAsia" w:eastAsiaTheme="minorEastAsia" w:hAnsiTheme="minorEastAsia"/>
          <w:szCs w:val="20"/>
          <w:lang w:eastAsia="ko-KR"/>
        </w:rPr>
        <w:fldChar w:fldCharType="begin"/>
      </w:r>
      <w:r w:rsidRPr="003B01D2">
        <w:rPr>
          <w:rFonts w:asciiTheme="minorEastAsia" w:eastAsiaTheme="minorEastAsia" w:hAnsiTheme="minorEastAsia"/>
          <w:szCs w:val="20"/>
          <w:lang w:eastAsia="ko-KR"/>
        </w:rPr>
        <w:instrText xml:space="preserve"> TOC \o "1-2" \h \z </w:instrText>
      </w:r>
      <w:r w:rsidRPr="003B01D2">
        <w:rPr>
          <w:rFonts w:asciiTheme="minorEastAsia" w:eastAsiaTheme="minorEastAsia" w:hAnsiTheme="minorEastAsia"/>
          <w:szCs w:val="20"/>
          <w:lang w:eastAsia="ko-KR"/>
        </w:rPr>
        <w:fldChar w:fldCharType="separate"/>
      </w:r>
      <w:hyperlink w:anchor="_Toc162276572" w:history="1">
        <w:r w:rsidR="00AA260D" w:rsidRPr="0020430C">
          <w:rPr>
            <w:rStyle w:val="af0"/>
            <w:rFonts w:ascii="맑은 고딕" w:eastAsia="맑은 고딕" w:hAnsi="맑은 고딕"/>
            <w:lang w:val="en-US"/>
          </w:rPr>
          <w:t>1.</w:t>
        </w:r>
        <w:r w:rsidR="00AA260D">
          <w:rPr>
            <w:rFonts w:asciiTheme="minorHAnsi" w:eastAsiaTheme="minorEastAsia" w:hAnsiTheme="minorHAnsi" w:cstheme="minorBidi"/>
            <w:b w:val="0"/>
            <w:kern w:val="2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val="en-US"/>
          </w:rPr>
          <w:t>프로젝트 개요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_Toc162276572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4</w:t>
        </w:r>
        <w:r w:rsidR="00AA260D">
          <w:rPr>
            <w:webHidden/>
          </w:rPr>
          <w:fldChar w:fldCharType="end"/>
        </w:r>
      </w:hyperlink>
    </w:p>
    <w:p w14:paraId="014A5458" w14:textId="346092AB" w:rsidR="00AA260D" w:rsidRDefault="00A513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162276573" w:history="1"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1.1.</w:t>
        </w:r>
        <w:r w:rsidR="00AA260D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추진 배경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_Toc162276573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4</w:t>
        </w:r>
        <w:r w:rsidR="00AA260D">
          <w:rPr>
            <w:webHidden/>
          </w:rPr>
          <w:fldChar w:fldCharType="end"/>
        </w:r>
      </w:hyperlink>
    </w:p>
    <w:p w14:paraId="1B925444" w14:textId="76DD309D" w:rsidR="00AA260D" w:rsidRDefault="00A513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162276574" w:history="1"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1.2.</w:t>
        </w:r>
        <w:r w:rsidR="00AA260D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추진 목적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_Toc162276574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4</w:t>
        </w:r>
        <w:r w:rsidR="00AA260D">
          <w:rPr>
            <w:webHidden/>
          </w:rPr>
          <w:fldChar w:fldCharType="end"/>
        </w:r>
      </w:hyperlink>
    </w:p>
    <w:p w14:paraId="57B77332" w14:textId="389D949A" w:rsidR="00AA260D" w:rsidRDefault="00A513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162276575" w:history="1"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1.3.</w:t>
        </w:r>
        <w:r w:rsidR="00AA260D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프로젝트 기간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_Toc162276575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4</w:t>
        </w:r>
        <w:r w:rsidR="00AA260D">
          <w:rPr>
            <w:webHidden/>
          </w:rPr>
          <w:fldChar w:fldCharType="end"/>
        </w:r>
      </w:hyperlink>
    </w:p>
    <w:p w14:paraId="33CB16E0" w14:textId="2F5F0814" w:rsidR="00AA260D" w:rsidRDefault="00A51332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val="en-US" w:eastAsia="ko-KR"/>
        </w:rPr>
      </w:pPr>
      <w:hyperlink w:anchor="_Toc162276576" w:history="1">
        <w:r w:rsidR="00AA260D" w:rsidRPr="0020430C">
          <w:rPr>
            <w:rStyle w:val="af0"/>
            <w:rFonts w:ascii="맑은 고딕" w:eastAsia="맑은 고딕" w:hAnsi="맑은 고딕"/>
            <w:lang w:val="en-US"/>
          </w:rPr>
          <w:t>2.</w:t>
        </w:r>
        <w:r w:rsidR="00AA260D">
          <w:rPr>
            <w:rFonts w:asciiTheme="minorHAnsi" w:eastAsiaTheme="minorEastAsia" w:hAnsiTheme="minorHAnsi" w:cstheme="minorBidi"/>
            <w:b w:val="0"/>
            <w:kern w:val="2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val="en-US"/>
          </w:rPr>
          <w:t>사업 범위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_Toc162276576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5</w:t>
        </w:r>
        <w:r w:rsidR="00AA260D">
          <w:rPr>
            <w:webHidden/>
          </w:rPr>
          <w:fldChar w:fldCharType="end"/>
        </w:r>
      </w:hyperlink>
    </w:p>
    <w:p w14:paraId="1139591C" w14:textId="0D3C4828" w:rsidR="00AA260D" w:rsidRDefault="00A513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162276577" w:history="1"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2.1.</w:t>
        </w:r>
        <w:r w:rsidR="00AA260D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목표 시스템 구성도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_Toc162276577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5</w:t>
        </w:r>
        <w:r w:rsidR="00AA260D">
          <w:rPr>
            <w:webHidden/>
          </w:rPr>
          <w:fldChar w:fldCharType="end"/>
        </w:r>
      </w:hyperlink>
    </w:p>
    <w:p w14:paraId="601C3075" w14:textId="79EDA1EE" w:rsidR="00AA260D" w:rsidRDefault="00A513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162276578" w:history="1"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2.2.</w:t>
        </w:r>
        <w:r w:rsidR="00AA260D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시스템 구현 범위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_Toc162276578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5</w:t>
        </w:r>
        <w:r w:rsidR="00AA260D">
          <w:rPr>
            <w:webHidden/>
          </w:rPr>
          <w:fldChar w:fldCharType="end"/>
        </w:r>
      </w:hyperlink>
    </w:p>
    <w:p w14:paraId="347BD591" w14:textId="1382CA57" w:rsidR="00AA260D" w:rsidRDefault="00A513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162276579" w:history="1"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2.3.</w:t>
        </w:r>
        <w:r w:rsidR="00AA260D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H/W 구성도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_Toc162276579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6</w:t>
        </w:r>
        <w:r w:rsidR="00AA260D">
          <w:rPr>
            <w:webHidden/>
          </w:rPr>
          <w:fldChar w:fldCharType="end"/>
        </w:r>
      </w:hyperlink>
    </w:p>
    <w:p w14:paraId="0DBCE615" w14:textId="63E21261" w:rsidR="00AA260D" w:rsidRDefault="00A513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162276580" w:history="1">
        <w:r w:rsidR="00AA260D" w:rsidRPr="0020430C">
          <w:rPr>
            <w:rStyle w:val="af0"/>
            <w:lang w:eastAsia="ko-KR"/>
          </w:rPr>
          <w:t>2.4.</w:t>
        </w:r>
        <w:r w:rsidR="00AA260D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도입 소프트웨어 현황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_Toc162276580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6</w:t>
        </w:r>
        <w:r w:rsidR="00AA260D">
          <w:rPr>
            <w:webHidden/>
          </w:rPr>
          <w:fldChar w:fldCharType="end"/>
        </w:r>
      </w:hyperlink>
    </w:p>
    <w:p w14:paraId="22D37545" w14:textId="1EB3BC01" w:rsidR="00AA260D" w:rsidRDefault="00A51332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val="en-US" w:eastAsia="ko-KR"/>
        </w:rPr>
      </w:pPr>
      <w:hyperlink w:anchor="_Toc162276581" w:history="1">
        <w:r w:rsidR="00AA260D" w:rsidRPr="0020430C">
          <w:rPr>
            <w:rStyle w:val="af0"/>
            <w:rFonts w:ascii="맑은 고딕" w:eastAsia="맑은 고딕" w:hAnsi="맑은 고딕"/>
            <w:lang w:val="en-US"/>
          </w:rPr>
          <w:t>3.</w:t>
        </w:r>
        <w:r w:rsidR="00AA260D">
          <w:rPr>
            <w:rFonts w:asciiTheme="minorHAnsi" w:eastAsiaTheme="minorEastAsia" w:hAnsiTheme="minorHAnsi" w:cstheme="minorBidi"/>
            <w:b w:val="0"/>
            <w:kern w:val="2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val="en-US"/>
          </w:rPr>
          <w:t>세부 구축 내용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_Toc162276581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8</w:t>
        </w:r>
        <w:r w:rsidR="00AA260D">
          <w:rPr>
            <w:webHidden/>
          </w:rPr>
          <w:fldChar w:fldCharType="end"/>
        </w:r>
      </w:hyperlink>
    </w:p>
    <w:p w14:paraId="2546900A" w14:textId="74CFC2A4" w:rsidR="00AA260D" w:rsidRDefault="00A513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162276582" w:history="1"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3.1.</w:t>
        </w:r>
        <w:r w:rsidR="00AA260D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업무 기능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_Toc162276582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8</w:t>
        </w:r>
        <w:r w:rsidR="00AA260D">
          <w:rPr>
            <w:webHidden/>
          </w:rPr>
          <w:fldChar w:fldCharType="end"/>
        </w:r>
      </w:hyperlink>
    </w:p>
    <w:p w14:paraId="1F109D69" w14:textId="4FB77B54" w:rsidR="00AA260D" w:rsidRDefault="00A51332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val="en-US" w:eastAsia="ko-KR"/>
        </w:rPr>
      </w:pPr>
      <w:hyperlink w:anchor="_Toc162276584" w:history="1">
        <w:r w:rsidR="00AA260D" w:rsidRPr="0020430C">
          <w:rPr>
            <w:rStyle w:val="af0"/>
            <w:rFonts w:ascii="맑은 고딕" w:eastAsia="맑은 고딕" w:hAnsi="맑은 고딕"/>
            <w:lang w:val="en-US"/>
          </w:rPr>
          <w:t>4.</w:t>
        </w:r>
        <w:r w:rsidR="00AA260D">
          <w:rPr>
            <w:rFonts w:asciiTheme="minorHAnsi" w:eastAsiaTheme="minorEastAsia" w:hAnsiTheme="minorHAnsi" w:cstheme="minorBidi"/>
            <w:b w:val="0"/>
            <w:kern w:val="2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val="en-US"/>
          </w:rPr>
          <w:t>자원 계획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_Toc162276584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10</w:t>
        </w:r>
        <w:r w:rsidR="00AA260D">
          <w:rPr>
            <w:webHidden/>
          </w:rPr>
          <w:fldChar w:fldCharType="end"/>
        </w:r>
      </w:hyperlink>
    </w:p>
    <w:p w14:paraId="5B738D73" w14:textId="3CCD71C9" w:rsidR="00AA260D" w:rsidRDefault="00A513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162276585" w:history="1"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4.1.</w:t>
        </w:r>
        <w:r w:rsidR="00AA260D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조직도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_Toc162276585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10</w:t>
        </w:r>
        <w:r w:rsidR="00AA260D">
          <w:rPr>
            <w:webHidden/>
          </w:rPr>
          <w:fldChar w:fldCharType="end"/>
        </w:r>
      </w:hyperlink>
    </w:p>
    <w:p w14:paraId="7B06597A" w14:textId="0B428321" w:rsidR="00AA260D" w:rsidRDefault="00A513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162276586" w:history="1"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4.2.</w:t>
        </w:r>
        <w:r w:rsidR="00AA260D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업무 분장 및 인력 투입 계획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_Toc162276586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10</w:t>
        </w:r>
        <w:r w:rsidR="00AA260D">
          <w:rPr>
            <w:webHidden/>
          </w:rPr>
          <w:fldChar w:fldCharType="end"/>
        </w:r>
      </w:hyperlink>
    </w:p>
    <w:p w14:paraId="3DA3A252" w14:textId="04E23C16" w:rsidR="00AA260D" w:rsidRDefault="00A513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162276587" w:history="1">
        <w:r w:rsidR="00AA260D" w:rsidRPr="0020430C">
          <w:rPr>
            <w:rStyle w:val="af0"/>
            <w:rFonts w:ascii="맑은 고딕" w:eastAsia="맑은 고딕" w:hAnsi="맑은 고딕"/>
          </w:rPr>
          <w:t>4.3.</w:t>
        </w:r>
        <w:r w:rsidR="00AA260D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</w:rPr>
          <w:t>추진 조직 역할과 책임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_Toc162276587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11</w:t>
        </w:r>
        <w:r w:rsidR="00AA260D">
          <w:rPr>
            <w:webHidden/>
          </w:rPr>
          <w:fldChar w:fldCharType="end"/>
        </w:r>
      </w:hyperlink>
    </w:p>
    <w:p w14:paraId="4996E726" w14:textId="79280964" w:rsidR="00AA260D" w:rsidRDefault="00A51332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val="en-US" w:eastAsia="ko-KR"/>
        </w:rPr>
      </w:pPr>
      <w:hyperlink w:anchor="_Toc162276588" w:history="1">
        <w:r w:rsidR="00AA260D" w:rsidRPr="0020430C">
          <w:rPr>
            <w:rStyle w:val="af0"/>
            <w:rFonts w:ascii="맑은 고딕" w:eastAsia="맑은 고딕" w:hAnsi="맑은 고딕"/>
            <w:lang w:val="en-US"/>
          </w:rPr>
          <w:t>5.</w:t>
        </w:r>
        <w:r w:rsidR="00AA260D">
          <w:rPr>
            <w:rFonts w:asciiTheme="minorHAnsi" w:eastAsiaTheme="minorEastAsia" w:hAnsiTheme="minorHAnsi" w:cstheme="minorBidi"/>
            <w:b w:val="0"/>
            <w:kern w:val="2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val="en-US"/>
          </w:rPr>
          <w:t>프로젝트 일정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_Toc162276588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12</w:t>
        </w:r>
        <w:r w:rsidR="00AA260D">
          <w:rPr>
            <w:webHidden/>
          </w:rPr>
          <w:fldChar w:fldCharType="end"/>
        </w:r>
      </w:hyperlink>
    </w:p>
    <w:p w14:paraId="3D2E81F5" w14:textId="5E043B74" w:rsidR="00AA260D" w:rsidRDefault="00A513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162276589" w:history="1"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5.1.</w:t>
        </w:r>
        <w:r w:rsidR="00AA260D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주요 Milestone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_Toc162276589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12</w:t>
        </w:r>
        <w:r w:rsidR="00AA260D">
          <w:rPr>
            <w:webHidden/>
          </w:rPr>
          <w:fldChar w:fldCharType="end"/>
        </w:r>
      </w:hyperlink>
    </w:p>
    <w:p w14:paraId="3C3C7616" w14:textId="3A371C31" w:rsidR="00AA260D" w:rsidRDefault="00A513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162276590" w:history="1"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5.2.</w:t>
        </w:r>
        <w:r w:rsidR="00AA260D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세부 일정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_Toc162276590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12</w:t>
        </w:r>
        <w:r w:rsidR="00AA260D">
          <w:rPr>
            <w:webHidden/>
          </w:rPr>
          <w:fldChar w:fldCharType="end"/>
        </w:r>
      </w:hyperlink>
    </w:p>
    <w:p w14:paraId="768AFAE9" w14:textId="7185A06E" w:rsidR="00AA260D" w:rsidRDefault="00A51332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val="en-US" w:eastAsia="ko-KR"/>
        </w:rPr>
      </w:pPr>
      <w:hyperlink w:anchor="_Toc162276591" w:history="1">
        <w:r w:rsidR="00AA260D" w:rsidRPr="0020430C">
          <w:rPr>
            <w:rStyle w:val="af0"/>
            <w:rFonts w:ascii="맑은 고딕" w:eastAsia="맑은 고딕" w:hAnsi="맑은 고딕"/>
            <w:lang w:val="en-US"/>
          </w:rPr>
          <w:t>6.</w:t>
        </w:r>
        <w:r w:rsidR="00AA260D">
          <w:rPr>
            <w:rFonts w:asciiTheme="minorHAnsi" w:eastAsiaTheme="minorEastAsia" w:hAnsiTheme="minorHAnsi" w:cstheme="minorBidi"/>
            <w:b w:val="0"/>
            <w:kern w:val="2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val="en-US"/>
          </w:rPr>
          <w:t>프로젝트 산출물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_Toc162276591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13</w:t>
        </w:r>
        <w:r w:rsidR="00AA260D">
          <w:rPr>
            <w:webHidden/>
          </w:rPr>
          <w:fldChar w:fldCharType="end"/>
        </w:r>
      </w:hyperlink>
    </w:p>
    <w:p w14:paraId="4CC8C371" w14:textId="1770CEF9" w:rsidR="00AA260D" w:rsidRDefault="00A513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162276592" w:history="1"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6.1.</w:t>
        </w:r>
        <w:r w:rsidR="00AA260D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프로젝트 관리 산출물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_Toc162276592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13</w:t>
        </w:r>
        <w:r w:rsidR="00AA260D">
          <w:rPr>
            <w:webHidden/>
          </w:rPr>
          <w:fldChar w:fldCharType="end"/>
        </w:r>
      </w:hyperlink>
    </w:p>
    <w:p w14:paraId="4CFE9733" w14:textId="095D9DA5" w:rsidR="00AA260D" w:rsidRDefault="00A513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162276593" w:history="1"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6.2.</w:t>
        </w:r>
        <w:r w:rsidR="00AA260D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프로젝트 단계별 산출물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_Toc162276593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13</w:t>
        </w:r>
        <w:r w:rsidR="00AA260D">
          <w:rPr>
            <w:webHidden/>
          </w:rPr>
          <w:fldChar w:fldCharType="end"/>
        </w:r>
      </w:hyperlink>
    </w:p>
    <w:p w14:paraId="5DFB4E80" w14:textId="548BBF86" w:rsidR="00AA260D" w:rsidRDefault="00A51332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val="en-US" w:eastAsia="ko-KR"/>
        </w:rPr>
      </w:pPr>
      <w:hyperlink w:anchor="_Toc162276594" w:history="1">
        <w:r w:rsidR="00AA260D" w:rsidRPr="0020430C">
          <w:rPr>
            <w:rStyle w:val="af0"/>
            <w:rFonts w:ascii="맑은 고딕" w:eastAsia="맑은 고딕" w:hAnsi="맑은 고딕"/>
            <w:lang w:val="en-US"/>
          </w:rPr>
          <w:t>7.</w:t>
        </w:r>
        <w:r w:rsidR="00AA260D">
          <w:rPr>
            <w:rFonts w:asciiTheme="minorHAnsi" w:eastAsiaTheme="minorEastAsia" w:hAnsiTheme="minorHAnsi" w:cstheme="minorBidi"/>
            <w:b w:val="0"/>
            <w:kern w:val="2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val="en-US"/>
          </w:rPr>
          <w:t>사업수행 세부 일정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_Toc162276594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14</w:t>
        </w:r>
        <w:r w:rsidR="00AA260D">
          <w:rPr>
            <w:webHidden/>
          </w:rPr>
          <w:fldChar w:fldCharType="end"/>
        </w:r>
      </w:hyperlink>
    </w:p>
    <w:p w14:paraId="0CFF6F93" w14:textId="4CA19BDB" w:rsidR="00AA260D" w:rsidRDefault="00A513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162276595" w:history="1"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7.1.</w:t>
        </w:r>
        <w:r w:rsidR="00AA260D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사업수행 단계별 일정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_Toc162276595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14</w:t>
        </w:r>
        <w:r w:rsidR="00AA260D">
          <w:rPr>
            <w:webHidden/>
          </w:rPr>
          <w:fldChar w:fldCharType="end"/>
        </w:r>
      </w:hyperlink>
    </w:p>
    <w:p w14:paraId="3E682388" w14:textId="72C0D6DE" w:rsidR="00AA260D" w:rsidRDefault="00A51332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val="en-US" w:eastAsia="ko-KR"/>
        </w:rPr>
      </w:pPr>
      <w:hyperlink w:anchor="_Toc162276596" w:history="1">
        <w:r w:rsidR="00AA260D" w:rsidRPr="0020430C">
          <w:rPr>
            <w:rStyle w:val="af0"/>
            <w:rFonts w:ascii="맑은 고딕" w:eastAsia="맑은 고딕" w:hAnsi="맑은 고딕"/>
            <w:lang w:val="en-US"/>
          </w:rPr>
          <w:t>8.</w:t>
        </w:r>
        <w:r w:rsidR="00AA260D">
          <w:rPr>
            <w:rFonts w:asciiTheme="minorHAnsi" w:eastAsiaTheme="minorEastAsia" w:hAnsiTheme="minorHAnsi" w:cstheme="minorBidi"/>
            <w:b w:val="0"/>
            <w:kern w:val="2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val="en-US"/>
          </w:rPr>
          <w:t>의사 소통 계획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_Toc162276596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15</w:t>
        </w:r>
        <w:r w:rsidR="00AA260D">
          <w:rPr>
            <w:webHidden/>
          </w:rPr>
          <w:fldChar w:fldCharType="end"/>
        </w:r>
      </w:hyperlink>
    </w:p>
    <w:p w14:paraId="3C27FD09" w14:textId="3ADC048A" w:rsidR="00AA260D" w:rsidRDefault="00A513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162276597" w:history="1"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8.1</w:t>
        </w:r>
        <w:r w:rsidR="00AA260D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의사 교환 시기 및 내용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_Toc162276597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15</w:t>
        </w:r>
        <w:r w:rsidR="00AA260D">
          <w:rPr>
            <w:webHidden/>
          </w:rPr>
          <w:fldChar w:fldCharType="end"/>
        </w:r>
      </w:hyperlink>
    </w:p>
    <w:p w14:paraId="652319EF" w14:textId="6C988083" w:rsidR="00AA260D" w:rsidRDefault="00A51332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val="en-US" w:eastAsia="ko-KR"/>
        </w:rPr>
      </w:pPr>
      <w:hyperlink w:anchor="_Toc162276598" w:history="1">
        <w:r w:rsidR="00AA260D" w:rsidRPr="0020430C">
          <w:rPr>
            <w:rStyle w:val="af0"/>
            <w:rFonts w:ascii="맑은 고딕" w:eastAsia="맑은 고딕" w:hAnsi="맑은 고딕"/>
            <w:lang w:val="en-US"/>
          </w:rPr>
          <w:t>9.</w:t>
        </w:r>
        <w:r w:rsidR="00AA260D">
          <w:rPr>
            <w:rFonts w:asciiTheme="minorHAnsi" w:eastAsiaTheme="minorEastAsia" w:hAnsiTheme="minorHAnsi" w:cstheme="minorBidi"/>
            <w:b w:val="0"/>
            <w:kern w:val="2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val="en-US"/>
          </w:rPr>
          <w:t>위험 및 이슈관리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_Toc162276598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15</w:t>
        </w:r>
        <w:r w:rsidR="00AA260D">
          <w:rPr>
            <w:webHidden/>
          </w:rPr>
          <w:fldChar w:fldCharType="end"/>
        </w:r>
      </w:hyperlink>
    </w:p>
    <w:p w14:paraId="0EA6D399" w14:textId="64A173E4" w:rsidR="00AA260D" w:rsidRDefault="00A513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162276599" w:history="1"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9.1</w:t>
        </w:r>
        <w:r w:rsidR="00AA260D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책임과 역할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_Toc162276599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15</w:t>
        </w:r>
        <w:r w:rsidR="00AA260D">
          <w:rPr>
            <w:webHidden/>
          </w:rPr>
          <w:fldChar w:fldCharType="end"/>
        </w:r>
      </w:hyperlink>
    </w:p>
    <w:p w14:paraId="31104C08" w14:textId="5351D17E" w:rsidR="00AA260D" w:rsidRDefault="00A513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162276600" w:history="1"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9.2</w:t>
        </w:r>
        <w:r w:rsidR="00AA260D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에스컬레이션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_Toc162276600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16</w:t>
        </w:r>
        <w:r w:rsidR="00AA260D">
          <w:rPr>
            <w:webHidden/>
          </w:rPr>
          <w:fldChar w:fldCharType="end"/>
        </w:r>
      </w:hyperlink>
    </w:p>
    <w:p w14:paraId="59419244" w14:textId="27529464" w:rsidR="00AA260D" w:rsidRDefault="00A51332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val="en-US" w:eastAsia="ko-KR"/>
        </w:rPr>
      </w:pPr>
      <w:hyperlink w:anchor="_Toc162276601" w:history="1">
        <w:r w:rsidR="00AA260D" w:rsidRPr="0020430C">
          <w:rPr>
            <w:rStyle w:val="af0"/>
            <w:rFonts w:ascii="맑은 고딕" w:eastAsia="맑은 고딕" w:hAnsi="맑은 고딕"/>
            <w:lang w:val="en-US"/>
          </w:rPr>
          <w:t>10.</w:t>
        </w:r>
        <w:r w:rsidR="00AA260D">
          <w:rPr>
            <w:rFonts w:asciiTheme="minorHAnsi" w:eastAsiaTheme="minorEastAsia" w:hAnsiTheme="minorHAnsi" w:cstheme="minorBidi"/>
            <w:b w:val="0"/>
            <w:kern w:val="2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val="en-US"/>
          </w:rPr>
          <w:t>교육 및 기술이전 계획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_Toc162276601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16</w:t>
        </w:r>
        <w:r w:rsidR="00AA260D">
          <w:rPr>
            <w:webHidden/>
          </w:rPr>
          <w:fldChar w:fldCharType="end"/>
        </w:r>
      </w:hyperlink>
    </w:p>
    <w:p w14:paraId="43951FDB" w14:textId="45BF66A0" w:rsidR="00AA260D" w:rsidRDefault="00A513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162276602" w:history="1"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10.1.</w:t>
        </w:r>
        <w:r w:rsidR="00AA260D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AA260D" w:rsidRPr="0020430C">
          <w:rPr>
            <w:rStyle w:val="af0"/>
            <w:rFonts w:ascii="맑은 고딕" w:eastAsia="맑은 고딕" w:hAnsi="맑은 고딕"/>
            <w:lang w:eastAsia="ko-KR"/>
          </w:rPr>
          <w:t>교육 대상 및 내용</w:t>
        </w:r>
        <w:r w:rsidR="00AA260D">
          <w:rPr>
            <w:webHidden/>
          </w:rPr>
          <w:tab/>
        </w:r>
        <w:r w:rsidR="00AA260D">
          <w:rPr>
            <w:webHidden/>
          </w:rPr>
          <w:fldChar w:fldCharType="begin"/>
        </w:r>
        <w:r w:rsidR="00AA260D">
          <w:rPr>
            <w:webHidden/>
          </w:rPr>
          <w:instrText xml:space="preserve"> PAGEREF _Toc162276602 \h </w:instrText>
        </w:r>
        <w:r w:rsidR="00AA260D">
          <w:rPr>
            <w:webHidden/>
          </w:rPr>
        </w:r>
        <w:r w:rsidR="00AA260D">
          <w:rPr>
            <w:webHidden/>
          </w:rPr>
          <w:fldChar w:fldCharType="separate"/>
        </w:r>
        <w:r w:rsidR="00AA260D">
          <w:rPr>
            <w:webHidden/>
          </w:rPr>
          <w:t>16</w:t>
        </w:r>
        <w:r w:rsidR="00AA260D">
          <w:rPr>
            <w:webHidden/>
          </w:rPr>
          <w:fldChar w:fldCharType="end"/>
        </w:r>
      </w:hyperlink>
    </w:p>
    <w:p w14:paraId="15D0CDE8" w14:textId="096857B6" w:rsidR="00AB4AAA" w:rsidRPr="003B01D2" w:rsidRDefault="00AB4AAA" w:rsidP="00A15041">
      <w:pPr>
        <w:jc w:val="both"/>
        <w:rPr>
          <w:rFonts w:asciiTheme="minorEastAsia" w:eastAsiaTheme="minorEastAsia" w:hAnsiTheme="minorEastAsia"/>
          <w:color w:val="FF0000"/>
          <w:sz w:val="20"/>
        </w:rPr>
        <w:sectPr w:rsidR="00AB4AAA" w:rsidRPr="003B01D2" w:rsidSect="00917F9E">
          <w:headerReference w:type="default" r:id="rId12"/>
          <w:pgSz w:w="11907" w:h="16840" w:code="9"/>
          <w:pgMar w:top="1440" w:right="1225" w:bottom="1440" w:left="1196" w:header="737" w:footer="578" w:gutter="0"/>
          <w:cols w:space="720"/>
          <w:docGrid w:linePitch="245"/>
        </w:sectPr>
      </w:pPr>
      <w:r w:rsidRPr="003B01D2">
        <w:rPr>
          <w:rFonts w:asciiTheme="minorEastAsia" w:eastAsiaTheme="minorEastAsia" w:hAnsiTheme="minorEastAsia"/>
          <w:sz w:val="20"/>
          <w:lang w:eastAsia="ko-KR"/>
        </w:rPr>
        <w:fldChar w:fldCharType="end"/>
      </w:r>
      <w:bookmarkStart w:id="4" w:name="_Toc29088476"/>
      <w:bookmarkStart w:id="5" w:name="_Toc428346798"/>
      <w:bookmarkStart w:id="6" w:name="_Toc429212823"/>
      <w:bookmarkStart w:id="7" w:name="_Toc429212984"/>
      <w:bookmarkStart w:id="8" w:name="_Toc429492944"/>
      <w:bookmarkStart w:id="9" w:name="_Toc464640762"/>
      <w:bookmarkStart w:id="10" w:name="_Toc464655759"/>
      <w:bookmarkStart w:id="11" w:name="_Toc420242793"/>
      <w:bookmarkStart w:id="12" w:name="_Toc420375102"/>
      <w:bookmarkStart w:id="13" w:name="_Toc421437342"/>
      <w:bookmarkStart w:id="14" w:name="_Toc421437505"/>
      <w:bookmarkStart w:id="15" w:name="_Toc426940555"/>
      <w:bookmarkStart w:id="16" w:name="_Toc427140623"/>
      <w:bookmarkStart w:id="17" w:name="_Toc420375103"/>
      <w:bookmarkStart w:id="18" w:name="_Toc421437343"/>
      <w:bookmarkStart w:id="19" w:name="_Toc421437506"/>
      <w:bookmarkStart w:id="20" w:name="_Toc426940556"/>
      <w:bookmarkEnd w:id="1"/>
    </w:p>
    <w:p w14:paraId="0677F2DC" w14:textId="77777777" w:rsidR="00AB4AAA" w:rsidRPr="00304B25" w:rsidRDefault="00763F80" w:rsidP="008051DF">
      <w:pPr>
        <w:pStyle w:val="Numberedlist21"/>
        <w:rPr>
          <w:rFonts w:ascii="맑은 고딕" w:eastAsia="맑은 고딕" w:hAnsi="맑은 고딕"/>
          <w:sz w:val="24"/>
          <w:szCs w:val="24"/>
          <w:lang w:val="en-US"/>
        </w:rPr>
      </w:pPr>
      <w:bookmarkStart w:id="21" w:name="_Toc162276572"/>
      <w:bookmarkEnd w:id="4"/>
      <w:r w:rsidRPr="00304B25">
        <w:rPr>
          <w:rFonts w:ascii="맑은 고딕" w:eastAsia="맑은 고딕" w:hAnsi="맑은 고딕" w:hint="eastAsia"/>
          <w:sz w:val="24"/>
          <w:szCs w:val="24"/>
          <w:lang w:val="en-US"/>
        </w:rPr>
        <w:lastRenderedPageBreak/>
        <w:t>프로젝트 개요</w:t>
      </w:r>
      <w:bookmarkEnd w:id="21"/>
    </w:p>
    <w:p w14:paraId="6CCC3880" w14:textId="77777777" w:rsidR="008C5220" w:rsidRPr="00304B25" w:rsidRDefault="008C5220" w:rsidP="008C5220">
      <w:pPr>
        <w:pStyle w:val="Numberedlist22"/>
        <w:rPr>
          <w:rFonts w:ascii="맑은 고딕" w:eastAsia="맑은 고딕" w:hAnsi="맑은 고딕"/>
          <w:sz w:val="20"/>
          <w:lang w:eastAsia="ko-KR"/>
        </w:rPr>
      </w:pPr>
      <w:bookmarkStart w:id="22" w:name="_Toc468173778"/>
      <w:bookmarkStart w:id="23" w:name="_Toc17122032"/>
      <w:bookmarkStart w:id="24" w:name="_Toc162276573"/>
      <w:bookmarkStart w:id="25" w:name="_Toc460095597"/>
      <w:bookmarkStart w:id="26" w:name="_Toc464640763"/>
      <w:bookmarkStart w:id="27" w:name="_Toc464655760"/>
      <w:bookmarkStart w:id="28" w:name="_Toc468173779"/>
      <w:bookmarkEnd w:id="5"/>
      <w:bookmarkEnd w:id="6"/>
      <w:bookmarkEnd w:id="7"/>
      <w:bookmarkEnd w:id="8"/>
      <w:bookmarkEnd w:id="9"/>
      <w:bookmarkEnd w:id="10"/>
      <w:r w:rsidRPr="00304B25">
        <w:rPr>
          <w:rFonts w:ascii="맑은 고딕" w:eastAsia="맑은 고딕" w:hAnsi="맑은 고딕" w:hint="eastAsia"/>
          <w:sz w:val="20"/>
          <w:lang w:eastAsia="ko-KR"/>
        </w:rPr>
        <w:t>추진 배경</w:t>
      </w:r>
      <w:bookmarkEnd w:id="22"/>
      <w:bookmarkEnd w:id="23"/>
      <w:bookmarkEnd w:id="24"/>
    </w:p>
    <w:p w14:paraId="121EECDF" w14:textId="77BF0299" w:rsidR="002D279F" w:rsidRPr="001A3EBD" w:rsidRDefault="00D60ACC" w:rsidP="001A3EBD">
      <w:pPr>
        <w:pStyle w:val="af5"/>
        <w:widowControl w:val="0"/>
        <w:numPr>
          <w:ilvl w:val="0"/>
          <w:numId w:val="15"/>
        </w:numPr>
        <w:wordWrap w:val="0"/>
        <w:autoSpaceDE w:val="0"/>
        <w:autoSpaceDN w:val="0"/>
        <w:spacing w:after="160" w:line="256" w:lineRule="auto"/>
        <w:ind w:leftChars="0"/>
        <w:jc w:val="both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 w:hint="eastAsia"/>
          <w:sz w:val="20"/>
        </w:rPr>
        <w:t xml:space="preserve">최신 </w:t>
      </w:r>
      <w:r>
        <w:rPr>
          <w:rFonts w:ascii="맑은 고딕" w:eastAsia="맑은 고딕" w:hAnsi="맑은 고딕"/>
          <w:sz w:val="20"/>
        </w:rPr>
        <w:t xml:space="preserve">IT </w:t>
      </w:r>
      <w:r>
        <w:rPr>
          <w:rFonts w:ascii="맑은 고딕" w:eastAsia="맑은 고딕" w:hAnsi="맑은 고딕" w:hint="eastAsia"/>
          <w:sz w:val="20"/>
        </w:rPr>
        <w:t>기술 기반의 그룹웨어 및 전자결재 시스템 도입을 통한 업무 효율성 향상 필요</w:t>
      </w:r>
      <w:r w:rsidR="002D279F" w:rsidRPr="001A3EBD">
        <w:rPr>
          <w:rFonts w:ascii="맑은 고딕" w:eastAsia="맑은 고딕" w:hAnsi="맑은 고딕" w:hint="eastAsia"/>
          <w:sz w:val="20"/>
        </w:rPr>
        <w:t xml:space="preserve">. </w:t>
      </w:r>
    </w:p>
    <w:p w14:paraId="18274880" w14:textId="069712E7" w:rsidR="001A3EBD" w:rsidRPr="001A3EBD" w:rsidRDefault="00D60ACC" w:rsidP="001A3EBD">
      <w:pPr>
        <w:pStyle w:val="af5"/>
        <w:widowControl w:val="0"/>
        <w:numPr>
          <w:ilvl w:val="0"/>
          <w:numId w:val="15"/>
        </w:numPr>
        <w:wordWrap w:val="0"/>
        <w:autoSpaceDE w:val="0"/>
        <w:autoSpaceDN w:val="0"/>
        <w:spacing w:after="160" w:line="256" w:lineRule="auto"/>
        <w:ind w:leftChars="0"/>
        <w:jc w:val="both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 w:hint="eastAsia"/>
          <w:sz w:val="20"/>
        </w:rPr>
        <w:t>그룹웨어 표준 아키텍처에 의한 정보 인프라 구축으로 전사 업무 시너지 향상 도모.</w:t>
      </w:r>
    </w:p>
    <w:p w14:paraId="7FB516D8" w14:textId="10FC80F0" w:rsidR="002D279F" w:rsidRDefault="00D60ACC" w:rsidP="001A3EBD">
      <w:pPr>
        <w:pStyle w:val="af5"/>
        <w:widowControl w:val="0"/>
        <w:numPr>
          <w:ilvl w:val="0"/>
          <w:numId w:val="15"/>
        </w:numPr>
        <w:wordWrap w:val="0"/>
        <w:autoSpaceDE w:val="0"/>
        <w:autoSpaceDN w:val="0"/>
        <w:spacing w:after="160" w:line="256" w:lineRule="auto"/>
        <w:ind w:leftChars="0"/>
        <w:jc w:val="both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 w:hint="eastAsia"/>
          <w:sz w:val="20"/>
        </w:rPr>
        <w:t>편의성 및 안정성이 떨어지는 기존 시스템 개선 필요.</w:t>
      </w:r>
    </w:p>
    <w:p w14:paraId="2D95D80C" w14:textId="64D2D30D" w:rsidR="007A0DF3" w:rsidRPr="001A3EBD" w:rsidRDefault="00D60ACC" w:rsidP="001A3EBD">
      <w:pPr>
        <w:pStyle w:val="af5"/>
        <w:widowControl w:val="0"/>
        <w:numPr>
          <w:ilvl w:val="0"/>
          <w:numId w:val="15"/>
        </w:numPr>
        <w:wordWrap w:val="0"/>
        <w:autoSpaceDE w:val="0"/>
        <w:autoSpaceDN w:val="0"/>
        <w:spacing w:after="160" w:line="256" w:lineRule="auto"/>
        <w:ind w:leftChars="0"/>
        <w:jc w:val="both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 w:hint="eastAsia"/>
          <w:sz w:val="20"/>
        </w:rPr>
        <w:t>사용자 편의성과 업무 효율성을 고려한 메뉴 구조 개선</w:t>
      </w:r>
    </w:p>
    <w:p w14:paraId="77DA47EE" w14:textId="111CA216" w:rsidR="002D279F" w:rsidRPr="00304B25" w:rsidRDefault="002D279F" w:rsidP="002D279F">
      <w:pPr>
        <w:jc w:val="both"/>
        <w:rPr>
          <w:rFonts w:ascii="맑은 고딕" w:eastAsia="맑은 고딕" w:hAnsi="맑은 고딕"/>
          <w:sz w:val="20"/>
          <w:lang w:eastAsia="ko-KR"/>
        </w:rPr>
      </w:pPr>
    </w:p>
    <w:p w14:paraId="0C066C73" w14:textId="77777777" w:rsidR="002D279F" w:rsidRPr="00304B25" w:rsidRDefault="002D279F" w:rsidP="002D279F">
      <w:pPr>
        <w:pStyle w:val="Numberedlist22"/>
        <w:rPr>
          <w:rFonts w:ascii="맑은 고딕" w:eastAsia="맑은 고딕" w:hAnsi="맑은 고딕"/>
          <w:sz w:val="20"/>
          <w:lang w:eastAsia="ko-KR"/>
        </w:rPr>
      </w:pPr>
      <w:bookmarkStart w:id="29" w:name="_Toc17122033"/>
      <w:bookmarkStart w:id="30" w:name="_Toc35421194"/>
      <w:bookmarkStart w:id="31" w:name="_Toc162276574"/>
      <w:r w:rsidRPr="00304B25">
        <w:rPr>
          <w:rFonts w:ascii="맑은 고딕" w:eastAsia="맑은 고딕" w:hAnsi="맑은 고딕" w:hint="eastAsia"/>
          <w:sz w:val="20"/>
          <w:lang w:eastAsia="ko-KR"/>
        </w:rPr>
        <w:t>추진 목적</w:t>
      </w:r>
      <w:bookmarkEnd w:id="29"/>
      <w:bookmarkEnd w:id="30"/>
      <w:bookmarkEnd w:id="31"/>
    </w:p>
    <w:p w14:paraId="3EE403B3" w14:textId="77777777" w:rsidR="00D60ACC" w:rsidRDefault="00D60ACC" w:rsidP="001A3EBD">
      <w:pPr>
        <w:pStyle w:val="af5"/>
        <w:widowControl w:val="0"/>
        <w:numPr>
          <w:ilvl w:val="0"/>
          <w:numId w:val="28"/>
        </w:numPr>
        <w:wordWrap w:val="0"/>
        <w:autoSpaceDE w:val="0"/>
        <w:autoSpaceDN w:val="0"/>
        <w:spacing w:after="160" w:line="256" w:lineRule="auto"/>
        <w:ind w:leftChars="0"/>
        <w:jc w:val="both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 w:hint="eastAsia"/>
          <w:sz w:val="20"/>
        </w:rPr>
        <w:t xml:space="preserve">웹 표준과 최신 </w:t>
      </w:r>
      <w:r>
        <w:rPr>
          <w:rFonts w:ascii="맑은 고딕" w:eastAsia="맑은 고딕" w:hAnsi="맑은 고딕"/>
          <w:sz w:val="20"/>
        </w:rPr>
        <w:t>IT Trend</w:t>
      </w:r>
      <w:r>
        <w:rPr>
          <w:rFonts w:ascii="맑은 고딕" w:eastAsia="맑은 고딕" w:hAnsi="맑은 고딕" w:hint="eastAsia"/>
          <w:sz w:val="20"/>
        </w:rPr>
        <w:t>가 반영된 업무환경과 강화된 보안기능으로 업무 연속성 보장</w:t>
      </w:r>
    </w:p>
    <w:p w14:paraId="0FEF314B" w14:textId="77777777" w:rsidR="00D60ACC" w:rsidRDefault="00D60ACC" w:rsidP="001A3EBD">
      <w:pPr>
        <w:pStyle w:val="af5"/>
        <w:widowControl w:val="0"/>
        <w:numPr>
          <w:ilvl w:val="0"/>
          <w:numId w:val="28"/>
        </w:numPr>
        <w:wordWrap w:val="0"/>
        <w:autoSpaceDE w:val="0"/>
        <w:autoSpaceDN w:val="0"/>
        <w:spacing w:after="160" w:line="256" w:lineRule="auto"/>
        <w:ind w:leftChars="0"/>
        <w:jc w:val="both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 w:hint="eastAsia"/>
          <w:sz w:val="20"/>
        </w:rPr>
        <w:t>확장된 협업플랫폼을 통해 조직 내 커뮤니케이션 활성화</w:t>
      </w:r>
    </w:p>
    <w:p w14:paraId="7BADCF20" w14:textId="26E4A4AC" w:rsidR="002D279F" w:rsidRPr="00304B25" w:rsidRDefault="00D60ACC" w:rsidP="001A3EBD">
      <w:pPr>
        <w:pStyle w:val="af5"/>
        <w:widowControl w:val="0"/>
        <w:numPr>
          <w:ilvl w:val="0"/>
          <w:numId w:val="28"/>
        </w:numPr>
        <w:wordWrap w:val="0"/>
        <w:autoSpaceDE w:val="0"/>
        <w:autoSpaceDN w:val="0"/>
        <w:spacing w:after="160" w:line="256" w:lineRule="auto"/>
        <w:ind w:leftChars="0"/>
        <w:jc w:val="both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 w:hint="eastAsia"/>
          <w:sz w:val="20"/>
        </w:rPr>
        <w:t>모바일 업무 기능을 포함한 다양한 사용자 환경 지원으로 사용자 만족도 증대</w:t>
      </w:r>
      <w:r w:rsidR="001238E6">
        <w:rPr>
          <w:rFonts w:ascii="맑은 고딕" w:eastAsia="맑은 고딕" w:hAnsi="맑은 고딕" w:hint="eastAsia"/>
          <w:sz w:val="20"/>
        </w:rPr>
        <w:t>.</w:t>
      </w:r>
    </w:p>
    <w:p w14:paraId="45768133" w14:textId="7B4915DD" w:rsidR="002D279F" w:rsidRDefault="00D60ACC" w:rsidP="001A3EBD">
      <w:pPr>
        <w:pStyle w:val="af5"/>
        <w:widowControl w:val="0"/>
        <w:numPr>
          <w:ilvl w:val="0"/>
          <w:numId w:val="28"/>
        </w:numPr>
        <w:wordWrap w:val="0"/>
        <w:autoSpaceDE w:val="0"/>
        <w:autoSpaceDN w:val="0"/>
        <w:spacing w:after="160" w:line="256" w:lineRule="auto"/>
        <w:ind w:leftChars="0"/>
        <w:jc w:val="both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 w:hint="eastAsia"/>
          <w:sz w:val="20"/>
        </w:rPr>
        <w:t>운영환경 변화에 유연한 안정적 시스템 구축.</w:t>
      </w:r>
    </w:p>
    <w:p w14:paraId="76CD4E9D" w14:textId="2EA782C5" w:rsidR="002D279F" w:rsidRPr="00C5316F" w:rsidRDefault="002D279F" w:rsidP="007A0DF3">
      <w:pPr>
        <w:pStyle w:val="af5"/>
        <w:widowControl w:val="0"/>
        <w:wordWrap w:val="0"/>
        <w:autoSpaceDE w:val="0"/>
        <w:autoSpaceDN w:val="0"/>
        <w:spacing w:after="160" w:line="256" w:lineRule="auto"/>
        <w:ind w:leftChars="0" w:left="760"/>
        <w:jc w:val="both"/>
        <w:rPr>
          <w:rFonts w:ascii="맑은 고딕" w:eastAsia="맑은 고딕" w:hAnsi="맑은 고딕"/>
          <w:color w:val="FF0000"/>
          <w:sz w:val="20"/>
        </w:rPr>
      </w:pPr>
    </w:p>
    <w:p w14:paraId="3FD6982E" w14:textId="112431A0" w:rsidR="00301807" w:rsidRPr="002D279F" w:rsidRDefault="00301807" w:rsidP="00206220">
      <w:pPr>
        <w:rPr>
          <w:rFonts w:ascii="맑은 고딕" w:eastAsia="맑은 고딕" w:hAnsi="맑은 고딕"/>
          <w:sz w:val="20"/>
          <w:lang w:val="en-US" w:eastAsia="ko-KR"/>
        </w:rPr>
      </w:pPr>
    </w:p>
    <w:p w14:paraId="33D43D15" w14:textId="0C96123F" w:rsidR="00CA2BFA" w:rsidRDefault="00CA2BFA" w:rsidP="00B70390">
      <w:pPr>
        <w:pStyle w:val="Numberedlist22"/>
        <w:jc w:val="both"/>
        <w:rPr>
          <w:rFonts w:ascii="맑은 고딕" w:eastAsia="맑은 고딕" w:hAnsi="맑은 고딕"/>
          <w:sz w:val="20"/>
          <w:lang w:eastAsia="ko-KR"/>
        </w:rPr>
      </w:pPr>
      <w:bookmarkStart w:id="32" w:name="_Toc162276575"/>
      <w:r w:rsidRPr="00304B25">
        <w:rPr>
          <w:rFonts w:ascii="맑은 고딕" w:eastAsia="맑은 고딕" w:hAnsi="맑은 고딕" w:hint="eastAsia"/>
          <w:sz w:val="20"/>
          <w:lang w:eastAsia="ko-KR"/>
        </w:rPr>
        <w:t>프로젝트 기간</w:t>
      </w:r>
      <w:bookmarkEnd w:id="32"/>
    </w:p>
    <w:p w14:paraId="7038308A" w14:textId="2059AC8C" w:rsidR="0098798F" w:rsidRPr="009A45D6" w:rsidRDefault="00C70578" w:rsidP="00E412A0">
      <w:pPr>
        <w:pStyle w:val="af5"/>
        <w:numPr>
          <w:ilvl w:val="0"/>
          <w:numId w:val="21"/>
        </w:numPr>
        <w:ind w:leftChars="0"/>
        <w:rPr>
          <w:rFonts w:ascii="맑은 고딕" w:eastAsia="맑은 고딕" w:hAnsi="맑은 고딕"/>
          <w:sz w:val="20"/>
        </w:rPr>
      </w:pPr>
      <w:proofErr w:type="gramStart"/>
      <w:r w:rsidRPr="009A45D6">
        <w:rPr>
          <w:rFonts w:ascii="맑은 고딕" w:eastAsia="맑은 고딕" w:hAnsi="맑은 고딕" w:hint="eastAsia"/>
          <w:sz w:val="20"/>
        </w:rPr>
        <w:t xml:space="preserve">계약기간 </w:t>
      </w:r>
      <w:r w:rsidRPr="009A45D6">
        <w:rPr>
          <w:rFonts w:ascii="맑은 고딕" w:eastAsia="맑은 고딕" w:hAnsi="맑은 고딕"/>
          <w:sz w:val="20"/>
        </w:rPr>
        <w:t>:</w:t>
      </w:r>
      <w:proofErr w:type="gramEnd"/>
      <w:r w:rsidRPr="009A45D6">
        <w:rPr>
          <w:rFonts w:ascii="맑은 고딕" w:eastAsia="맑은 고딕" w:hAnsi="맑은 고딕"/>
          <w:sz w:val="20"/>
        </w:rPr>
        <w:t xml:space="preserve"> </w:t>
      </w:r>
      <w:r w:rsidR="00705B07" w:rsidRPr="009A45D6">
        <w:rPr>
          <w:rFonts w:ascii="맑은 고딕" w:eastAsia="맑은 고딕" w:hAnsi="맑은 고딕"/>
          <w:b/>
          <w:sz w:val="20"/>
          <w:u w:val="single"/>
        </w:rPr>
        <w:t>20</w:t>
      </w:r>
      <w:r w:rsidR="00B110C4" w:rsidRPr="009A45D6">
        <w:rPr>
          <w:rFonts w:ascii="맑은 고딕" w:eastAsia="맑은 고딕" w:hAnsi="맑은 고딕"/>
          <w:b/>
          <w:sz w:val="20"/>
          <w:u w:val="single"/>
        </w:rPr>
        <w:t>2</w:t>
      </w:r>
      <w:r w:rsidR="003D00C9">
        <w:rPr>
          <w:rFonts w:ascii="맑은 고딕" w:eastAsia="맑은 고딕" w:hAnsi="맑은 고딕"/>
          <w:b/>
          <w:sz w:val="20"/>
          <w:u w:val="single"/>
        </w:rPr>
        <w:t>6</w:t>
      </w:r>
      <w:r w:rsidR="00CA2BFA" w:rsidRPr="009A45D6">
        <w:rPr>
          <w:rFonts w:ascii="맑은 고딕" w:eastAsia="맑은 고딕" w:hAnsi="맑은 고딕" w:hint="eastAsia"/>
          <w:b/>
          <w:sz w:val="20"/>
          <w:u w:val="single"/>
        </w:rPr>
        <w:t xml:space="preserve">년 </w:t>
      </w:r>
      <w:r w:rsidR="00C34C7E" w:rsidRPr="009A45D6">
        <w:rPr>
          <w:rFonts w:ascii="맑은 고딕" w:eastAsia="맑은 고딕" w:hAnsi="맑은 고딕"/>
          <w:b/>
          <w:sz w:val="20"/>
          <w:u w:val="single"/>
        </w:rPr>
        <w:t>0</w:t>
      </w:r>
      <w:r w:rsidR="00516F7F">
        <w:rPr>
          <w:rFonts w:ascii="맑은 고딕" w:eastAsia="맑은 고딕" w:hAnsi="맑은 고딕"/>
          <w:b/>
          <w:sz w:val="20"/>
          <w:u w:val="single"/>
        </w:rPr>
        <w:t>3</w:t>
      </w:r>
      <w:r w:rsidR="00CA2BFA" w:rsidRPr="009A45D6">
        <w:rPr>
          <w:rFonts w:ascii="맑은 고딕" w:eastAsia="맑은 고딕" w:hAnsi="맑은 고딕" w:hint="eastAsia"/>
          <w:b/>
          <w:sz w:val="20"/>
          <w:u w:val="single"/>
        </w:rPr>
        <w:t xml:space="preserve">월 </w:t>
      </w:r>
      <w:r w:rsidR="003D00C9">
        <w:rPr>
          <w:rFonts w:ascii="맑은 고딕" w:eastAsia="맑은 고딕" w:hAnsi="맑은 고딕"/>
          <w:b/>
          <w:sz w:val="20"/>
          <w:u w:val="single"/>
        </w:rPr>
        <w:t>02</w:t>
      </w:r>
      <w:r w:rsidR="00CA2BFA" w:rsidRPr="009A45D6">
        <w:rPr>
          <w:rFonts w:ascii="맑은 고딕" w:eastAsia="맑은 고딕" w:hAnsi="맑은 고딕" w:hint="eastAsia"/>
          <w:b/>
          <w:sz w:val="20"/>
          <w:u w:val="single"/>
        </w:rPr>
        <w:t xml:space="preserve">일부터 </w:t>
      </w:r>
      <w:r w:rsidR="008D43DC" w:rsidRPr="009A45D6">
        <w:rPr>
          <w:rFonts w:ascii="맑은 고딕" w:eastAsia="맑은 고딕" w:hAnsi="맑은 고딕"/>
          <w:b/>
          <w:sz w:val="20"/>
          <w:u w:val="single"/>
        </w:rPr>
        <w:t>20</w:t>
      </w:r>
      <w:r w:rsidR="007A5F7E" w:rsidRPr="009A45D6">
        <w:rPr>
          <w:rFonts w:ascii="맑은 고딕" w:eastAsia="맑은 고딕" w:hAnsi="맑은 고딕"/>
          <w:b/>
          <w:sz w:val="20"/>
          <w:u w:val="single"/>
        </w:rPr>
        <w:t>2</w:t>
      </w:r>
      <w:r w:rsidR="003D00C9">
        <w:rPr>
          <w:rFonts w:ascii="맑은 고딕" w:eastAsia="맑은 고딕" w:hAnsi="맑은 고딕"/>
          <w:b/>
          <w:sz w:val="20"/>
          <w:u w:val="single"/>
        </w:rPr>
        <w:t>6</w:t>
      </w:r>
      <w:r w:rsidR="008D43DC" w:rsidRPr="009A45D6">
        <w:rPr>
          <w:rFonts w:ascii="맑은 고딕" w:eastAsia="맑은 고딕" w:hAnsi="맑은 고딕" w:hint="eastAsia"/>
          <w:b/>
          <w:sz w:val="20"/>
          <w:u w:val="single"/>
        </w:rPr>
        <w:t xml:space="preserve">년 </w:t>
      </w:r>
      <w:r w:rsidR="00516F7F">
        <w:rPr>
          <w:rFonts w:ascii="맑은 고딕" w:eastAsia="맑은 고딕" w:hAnsi="맑은 고딕"/>
          <w:b/>
          <w:sz w:val="20"/>
          <w:u w:val="single"/>
        </w:rPr>
        <w:t>7</w:t>
      </w:r>
      <w:r w:rsidR="008D43DC" w:rsidRPr="009A45D6">
        <w:rPr>
          <w:rFonts w:ascii="맑은 고딕" w:eastAsia="맑은 고딕" w:hAnsi="맑은 고딕" w:hint="eastAsia"/>
          <w:b/>
          <w:sz w:val="20"/>
          <w:u w:val="single"/>
        </w:rPr>
        <w:t>월</w:t>
      </w:r>
      <w:r w:rsidR="005979AC">
        <w:rPr>
          <w:rFonts w:ascii="맑은 고딕" w:eastAsia="맑은 고딕" w:hAnsi="맑은 고딕" w:hint="eastAsia"/>
          <w:b/>
          <w:sz w:val="20"/>
          <w:u w:val="single"/>
        </w:rPr>
        <w:t xml:space="preserve"> </w:t>
      </w:r>
      <w:r w:rsidR="003D00C9">
        <w:rPr>
          <w:rFonts w:ascii="맑은 고딕" w:eastAsia="맑은 고딕" w:hAnsi="맑은 고딕"/>
          <w:b/>
          <w:sz w:val="20"/>
          <w:u w:val="single"/>
        </w:rPr>
        <w:t>01</w:t>
      </w:r>
      <w:r w:rsidR="008D43DC" w:rsidRPr="009A45D6">
        <w:rPr>
          <w:rFonts w:ascii="맑은 고딕" w:eastAsia="맑은 고딕" w:hAnsi="맑은 고딕" w:hint="eastAsia"/>
          <w:b/>
          <w:sz w:val="20"/>
          <w:u w:val="single"/>
        </w:rPr>
        <w:t>일까지</w:t>
      </w:r>
    </w:p>
    <w:p w14:paraId="40BF0223" w14:textId="32306DEF" w:rsidR="00EF4F24" w:rsidRPr="005979AC" w:rsidRDefault="00EF4F24" w:rsidP="00206220">
      <w:pPr>
        <w:rPr>
          <w:rFonts w:ascii="맑은 고딕" w:eastAsia="맑은 고딕" w:hAnsi="맑은 고딕"/>
          <w:sz w:val="20"/>
          <w:lang w:val="en-US" w:eastAsia="ko-KR"/>
        </w:rPr>
      </w:pPr>
    </w:p>
    <w:p w14:paraId="06F6314F" w14:textId="32D009BE" w:rsidR="007D4414" w:rsidRDefault="007D4414" w:rsidP="00206220">
      <w:pPr>
        <w:rPr>
          <w:rFonts w:ascii="맑은 고딕" w:eastAsia="맑은 고딕" w:hAnsi="맑은 고딕"/>
          <w:sz w:val="20"/>
          <w:lang w:eastAsia="ko-KR"/>
        </w:rPr>
      </w:pPr>
    </w:p>
    <w:p w14:paraId="721297DC" w14:textId="4E58CAF5" w:rsidR="00056FB5" w:rsidRDefault="00056FB5" w:rsidP="00206220">
      <w:pPr>
        <w:rPr>
          <w:rFonts w:ascii="맑은 고딕" w:eastAsia="맑은 고딕" w:hAnsi="맑은 고딕"/>
          <w:sz w:val="20"/>
          <w:lang w:eastAsia="ko-KR"/>
        </w:rPr>
      </w:pPr>
    </w:p>
    <w:p w14:paraId="3F6EF28B" w14:textId="7BE77901" w:rsidR="00056FB5" w:rsidRPr="007F7558" w:rsidRDefault="00056FB5" w:rsidP="00206220">
      <w:pPr>
        <w:rPr>
          <w:rFonts w:ascii="맑은 고딕" w:eastAsia="맑은 고딕" w:hAnsi="맑은 고딕"/>
          <w:sz w:val="20"/>
          <w:lang w:eastAsia="ko-KR"/>
        </w:rPr>
      </w:pPr>
    </w:p>
    <w:p w14:paraId="7A1A1B90" w14:textId="11055732" w:rsidR="00056FB5" w:rsidRPr="00C172BE" w:rsidRDefault="00056FB5" w:rsidP="00206220">
      <w:pPr>
        <w:rPr>
          <w:rFonts w:ascii="맑은 고딕" w:eastAsia="맑은 고딕" w:hAnsi="맑은 고딕"/>
          <w:sz w:val="20"/>
          <w:lang w:eastAsia="ko-KR"/>
        </w:rPr>
      </w:pPr>
    </w:p>
    <w:p w14:paraId="14EEE12C" w14:textId="0B1DEC52" w:rsidR="00056FB5" w:rsidRDefault="00056FB5" w:rsidP="00206220">
      <w:pPr>
        <w:rPr>
          <w:rFonts w:ascii="맑은 고딕" w:eastAsia="맑은 고딕" w:hAnsi="맑은 고딕"/>
          <w:sz w:val="20"/>
          <w:lang w:eastAsia="ko-KR"/>
        </w:rPr>
      </w:pPr>
    </w:p>
    <w:p w14:paraId="15FFB166" w14:textId="0D4564F5" w:rsidR="00952EE5" w:rsidRDefault="00952EE5" w:rsidP="00206220">
      <w:pPr>
        <w:rPr>
          <w:rFonts w:ascii="맑은 고딕" w:eastAsia="맑은 고딕" w:hAnsi="맑은 고딕"/>
          <w:sz w:val="20"/>
          <w:lang w:eastAsia="ko-KR"/>
        </w:rPr>
      </w:pPr>
    </w:p>
    <w:p w14:paraId="3A3EC8BF" w14:textId="15A814A4" w:rsidR="00952EE5" w:rsidRPr="00C34C7E" w:rsidRDefault="00952EE5" w:rsidP="00206220">
      <w:pPr>
        <w:rPr>
          <w:rFonts w:ascii="맑은 고딕" w:eastAsia="맑은 고딕" w:hAnsi="맑은 고딕"/>
          <w:sz w:val="20"/>
          <w:lang w:eastAsia="ko-KR"/>
        </w:rPr>
      </w:pPr>
    </w:p>
    <w:p w14:paraId="6C2C9577" w14:textId="056EF7C9" w:rsidR="00952EE5" w:rsidRDefault="00952EE5" w:rsidP="00206220">
      <w:pPr>
        <w:rPr>
          <w:rFonts w:ascii="맑은 고딕" w:eastAsia="맑은 고딕" w:hAnsi="맑은 고딕"/>
          <w:sz w:val="20"/>
          <w:lang w:eastAsia="ko-KR"/>
        </w:rPr>
      </w:pPr>
    </w:p>
    <w:p w14:paraId="0D248FBF" w14:textId="4EAB4EEE" w:rsidR="00952EE5" w:rsidRDefault="00952EE5" w:rsidP="00206220">
      <w:pPr>
        <w:rPr>
          <w:rFonts w:ascii="맑은 고딕" w:eastAsia="맑은 고딕" w:hAnsi="맑은 고딕"/>
          <w:sz w:val="20"/>
          <w:lang w:eastAsia="ko-KR"/>
        </w:rPr>
      </w:pPr>
    </w:p>
    <w:p w14:paraId="7AC1C49D" w14:textId="4DCF0C98" w:rsidR="001721CA" w:rsidRPr="00593B4F" w:rsidRDefault="001721CA" w:rsidP="00B70390">
      <w:pPr>
        <w:pStyle w:val="Numberedlist21"/>
        <w:tabs>
          <w:tab w:val="clear" w:pos="720"/>
        </w:tabs>
        <w:jc w:val="both"/>
        <w:rPr>
          <w:rFonts w:ascii="맑은 고딕" w:eastAsia="맑은 고딕" w:hAnsi="맑은 고딕"/>
          <w:sz w:val="24"/>
          <w:lang w:val="en-US"/>
        </w:rPr>
      </w:pPr>
      <w:bookmarkStart w:id="33" w:name="_Toc162276576"/>
      <w:r w:rsidRPr="00593B4F">
        <w:rPr>
          <w:rFonts w:ascii="맑은 고딕" w:eastAsia="맑은 고딕" w:hAnsi="맑은 고딕" w:hint="eastAsia"/>
          <w:sz w:val="24"/>
          <w:lang w:val="en-US"/>
        </w:rPr>
        <w:lastRenderedPageBreak/>
        <w:t>사업 범위</w:t>
      </w:r>
      <w:bookmarkEnd w:id="33"/>
    </w:p>
    <w:p w14:paraId="76A0BB4F" w14:textId="13545172" w:rsidR="001721CA" w:rsidRPr="00593B4F" w:rsidRDefault="001721CA" w:rsidP="001721CA">
      <w:pPr>
        <w:pStyle w:val="Numberedlist22"/>
        <w:rPr>
          <w:rFonts w:ascii="맑은 고딕" w:eastAsia="맑은 고딕" w:hAnsi="맑은 고딕"/>
          <w:sz w:val="20"/>
          <w:lang w:eastAsia="ko-KR"/>
        </w:rPr>
      </w:pPr>
      <w:bookmarkStart w:id="34" w:name="_Toc162276577"/>
      <w:r w:rsidRPr="00593B4F">
        <w:rPr>
          <w:rFonts w:ascii="맑은 고딕" w:eastAsia="맑은 고딕" w:hAnsi="맑은 고딕" w:hint="eastAsia"/>
          <w:sz w:val="20"/>
          <w:lang w:eastAsia="ko-KR"/>
        </w:rPr>
        <w:t>목표 시스템 구성도</w:t>
      </w:r>
      <w:bookmarkEnd w:id="34"/>
    </w:p>
    <w:p w14:paraId="0F3EC4B5" w14:textId="38FE02C3" w:rsidR="00B70390" w:rsidRPr="00593B4F" w:rsidRDefault="00B70390" w:rsidP="008051DF">
      <w:pPr>
        <w:jc w:val="center"/>
        <w:rPr>
          <w:rFonts w:ascii="맑은 고딕" w:eastAsia="맑은 고딕" w:hAnsi="맑은 고딕"/>
          <w:lang w:eastAsia="ko-KR"/>
        </w:rPr>
      </w:pPr>
    </w:p>
    <w:p w14:paraId="374C9F52" w14:textId="4351356C" w:rsidR="0097077F" w:rsidRPr="00C85E6A" w:rsidRDefault="00D42F15" w:rsidP="0097077F">
      <w:pPr>
        <w:rPr>
          <w:rFonts w:ascii="맑은 고딕" w:eastAsia="맑은 고딕" w:hAnsi="맑은 고딕"/>
          <w:lang w:eastAsia="ko-KR"/>
        </w:rPr>
      </w:pPr>
      <w:r>
        <w:rPr>
          <w:noProof/>
        </w:rPr>
        <w:drawing>
          <wp:inline distT="0" distB="0" distL="0" distR="0" wp14:anchorId="1D7B3971" wp14:editId="212EA94B">
            <wp:extent cx="6023610" cy="2947035"/>
            <wp:effectExtent l="0" t="0" r="0" b="571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36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BBDD" w14:textId="5EBE3CD3" w:rsidR="00754180" w:rsidRPr="00A76DA9" w:rsidRDefault="00754180" w:rsidP="00A76DA9">
      <w:pPr>
        <w:pStyle w:val="Numberedlist22"/>
        <w:rPr>
          <w:rFonts w:ascii="맑은 고딕" w:eastAsia="맑은 고딕" w:hAnsi="맑은 고딕"/>
          <w:sz w:val="20"/>
          <w:lang w:eastAsia="ko-KR"/>
        </w:rPr>
      </w:pPr>
      <w:bookmarkStart w:id="35" w:name="_Toc162276578"/>
      <w:r w:rsidRPr="00A76DA9">
        <w:rPr>
          <w:rFonts w:ascii="맑은 고딕" w:eastAsia="맑은 고딕" w:hAnsi="맑은 고딕" w:hint="eastAsia"/>
          <w:sz w:val="20"/>
          <w:lang w:eastAsia="ko-KR"/>
        </w:rPr>
        <w:t>시스템 구현 범위</w:t>
      </w:r>
      <w:bookmarkEnd w:id="35"/>
    </w:p>
    <w:tbl>
      <w:tblPr>
        <w:tblW w:w="9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701"/>
        <w:gridCol w:w="6379"/>
        <w:gridCol w:w="1445"/>
      </w:tblGrid>
      <w:tr w:rsidR="004C2A1C" w:rsidRPr="00593B4F" w14:paraId="1ABC568A" w14:textId="77777777" w:rsidTr="00A24B2B">
        <w:trPr>
          <w:trHeight w:val="227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7E9F7E8" w14:textId="77777777" w:rsidR="00436649" w:rsidRPr="00593B4F" w:rsidRDefault="00436649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모듈명</w:t>
            </w:r>
            <w:proofErr w:type="spellEnd"/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45D86B67" w14:textId="77777777" w:rsidR="00436649" w:rsidRPr="00593B4F" w:rsidRDefault="00436649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범위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</w:tcPr>
          <w:p w14:paraId="1A9D2C61" w14:textId="77777777" w:rsidR="00436649" w:rsidRPr="00593B4F" w:rsidRDefault="00436649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비고</w:t>
            </w:r>
          </w:p>
        </w:tc>
      </w:tr>
      <w:tr w:rsidR="004C2A1C" w:rsidRPr="00593B4F" w14:paraId="173F11F7" w14:textId="77777777" w:rsidTr="00A24B2B">
        <w:trPr>
          <w:trHeight w:val="170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50A2AE" w14:textId="77777777" w:rsidR="00436649" w:rsidRPr="00593B4F" w:rsidRDefault="00436649" w:rsidP="004120D0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인프라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E7DD00B" w14:textId="53B40090" w:rsidR="00436649" w:rsidRPr="00593B4F" w:rsidRDefault="00516F7F" w:rsidP="004120D0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물리서버(가상화 구성)</w:t>
            </w:r>
            <w:r>
              <w:rPr>
                <w:rFonts w:ascii="맑은 고딕" w:eastAsia="맑은 고딕" w:hAnsi="맑은 고딕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고객사에서 구성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BA2FFE0" w14:textId="77777777" w:rsidR="00436649" w:rsidRPr="008A4DAB" w:rsidRDefault="00436649" w:rsidP="004120D0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  <w:tr w:rsidR="004C2A1C" w:rsidRPr="00593B4F" w14:paraId="4F511B0D" w14:textId="77777777" w:rsidTr="00A24B2B">
        <w:trPr>
          <w:trHeight w:val="170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A0DF2F" w14:textId="77777777" w:rsidR="00CC6514" w:rsidRPr="00593B4F" w:rsidRDefault="00CC6514" w:rsidP="004120D0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디자인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B9EFF97" w14:textId="4AD823C3" w:rsidR="00CC6514" w:rsidRPr="00593B4F" w:rsidRDefault="00491AD5" w:rsidP="004120D0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디자인</w:t>
            </w:r>
            <w:r w:rsidR="00CC6514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및 퍼블리싱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DC024CF" w14:textId="77777777" w:rsidR="00CC6514" w:rsidRPr="00593B4F" w:rsidRDefault="00CC6514" w:rsidP="004120D0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  <w:tr w:rsidR="004C2A1C" w:rsidRPr="00593B4F" w14:paraId="20414F2F" w14:textId="77777777" w:rsidTr="00A24B2B">
        <w:trPr>
          <w:trHeight w:val="170"/>
        </w:trPr>
        <w:tc>
          <w:tcPr>
            <w:tcW w:w="170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5879351" w14:textId="77777777" w:rsidR="00912898" w:rsidRPr="00593B4F" w:rsidRDefault="00912898" w:rsidP="00233E5B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포탈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D2B8335" w14:textId="39223700" w:rsidR="00912898" w:rsidRPr="00D3340B" w:rsidRDefault="00854EBB" w:rsidP="00233E5B">
            <w:pPr>
              <w:rPr>
                <w:rFonts w:ascii="맑은 고딕" w:eastAsia="맑은 고딕" w:hAnsi="맑은 고딕"/>
                <w:b/>
                <w:szCs w:val="18"/>
                <w:lang w:eastAsia="ko-KR"/>
              </w:rPr>
            </w:pPr>
            <w:proofErr w:type="spellStart"/>
            <w:r w:rsidRPr="00D3340B">
              <w:rPr>
                <w:rFonts w:ascii="맑은 고딕" w:eastAsia="맑은 고딕" w:hAnsi="맑은 고딕" w:hint="eastAsia"/>
                <w:b/>
                <w:szCs w:val="18"/>
                <w:lang w:eastAsia="ko-KR"/>
              </w:rPr>
              <w:t>웹파트</w:t>
            </w:r>
            <w:proofErr w:type="spellEnd"/>
            <w:r w:rsidR="001451EA" w:rsidRPr="00D3340B">
              <w:rPr>
                <w:rFonts w:ascii="맑은 고딕" w:eastAsia="맑은 고딕" w:hAnsi="맑은 고딕"/>
                <w:b/>
                <w:szCs w:val="18"/>
                <w:lang w:eastAsia="ko-KR"/>
              </w:rPr>
              <w:t>(2</w:t>
            </w:r>
            <w:r w:rsidR="001451EA" w:rsidRPr="00D3340B">
              <w:rPr>
                <w:rFonts w:ascii="맑은 고딕" w:eastAsia="맑은 고딕" w:hAnsi="맑은 고딕" w:hint="eastAsia"/>
                <w:b/>
                <w:szCs w:val="18"/>
                <w:lang w:eastAsia="ko-KR"/>
              </w:rPr>
              <w:t>개 계열사 구성)</w:t>
            </w:r>
            <w:r w:rsidR="001451EA" w:rsidRPr="00D3340B">
              <w:rPr>
                <w:rFonts w:ascii="맑은 고딕" w:eastAsia="맑은 고딕" w:hAnsi="맑은 고딕"/>
                <w:b/>
                <w:szCs w:val="18"/>
                <w:lang w:eastAsia="ko-KR"/>
              </w:rPr>
              <w:t xml:space="preserve">, </w:t>
            </w:r>
            <w:r w:rsidR="001451EA" w:rsidRPr="00D3340B">
              <w:rPr>
                <w:rFonts w:ascii="맑은 고딕" w:eastAsia="맑은 고딕" w:hAnsi="맑은 고딕" w:hint="eastAsia"/>
                <w:b/>
                <w:szCs w:val="18"/>
                <w:lang w:eastAsia="ko-KR"/>
              </w:rPr>
              <w:t>자원-exchange 연계, 다국어(베트남)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95580F7" w14:textId="77777777" w:rsidR="00912898" w:rsidRPr="00593B4F" w:rsidRDefault="00912898" w:rsidP="00233E5B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  <w:tr w:rsidR="00605F4B" w:rsidRPr="00593B4F" w14:paraId="74F5EA0B" w14:textId="77777777" w:rsidTr="00A24B2B">
        <w:trPr>
          <w:trHeight w:val="170"/>
        </w:trPr>
        <w:tc>
          <w:tcPr>
            <w:tcW w:w="170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487948C" w14:textId="195403E5" w:rsidR="00605F4B" w:rsidRPr="00593B4F" w:rsidRDefault="00605F4B" w:rsidP="00605F4B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2B4554">
              <w:rPr>
                <w:rFonts w:ascii="맑은 고딕" w:eastAsia="맑은 고딕" w:hAnsi="맑은 고딕" w:hint="eastAsia"/>
                <w:szCs w:val="18"/>
                <w:lang w:eastAsia="ko-KR"/>
              </w:rPr>
              <w:t>그룹웨어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05A637F" w14:textId="175A0CC2" w:rsidR="00605F4B" w:rsidRPr="00593B4F" w:rsidRDefault="00D3340B" w:rsidP="00605F4B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(</w:t>
            </w:r>
            <w:r w:rsidR="001451EA">
              <w:rPr>
                <w:rFonts w:ascii="맑은 고딕" w:eastAsia="맑은 고딕" w:hAnsi="맑은 고딕" w:hint="eastAsia"/>
                <w:szCs w:val="18"/>
                <w:lang w:eastAsia="ko-KR"/>
              </w:rPr>
              <w:t>기본</w:t>
            </w: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)</w:t>
            </w:r>
            <w:r w:rsidR="00605F4B" w:rsidRPr="00E1799E">
              <w:rPr>
                <w:rFonts w:ascii="맑은 고딕" w:eastAsia="맑은 고딕" w:hAnsi="맑은 고딕" w:hint="eastAsia"/>
                <w:szCs w:val="18"/>
                <w:lang w:eastAsia="ko-KR"/>
              </w:rPr>
              <w:t>통합게시, 일정관리, 자원예약, 전자설문, 문서관리, 커뮤니티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6A7F886" w14:textId="77777777" w:rsidR="00605F4B" w:rsidRPr="001451EA" w:rsidRDefault="00605F4B" w:rsidP="00605F4B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  <w:tr w:rsidR="00605F4B" w:rsidRPr="00593B4F" w14:paraId="2ABC47D8" w14:textId="77777777" w:rsidTr="00A24B2B">
        <w:trPr>
          <w:trHeight w:val="170"/>
        </w:trPr>
        <w:tc>
          <w:tcPr>
            <w:tcW w:w="170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9209F23" w14:textId="01DAB237" w:rsidR="00605F4B" w:rsidRPr="00593B4F" w:rsidRDefault="00605F4B" w:rsidP="00605F4B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메일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385AE00" w14:textId="51238B24" w:rsidR="00605F4B" w:rsidRPr="00D3340B" w:rsidRDefault="001451EA" w:rsidP="00605F4B">
            <w:pPr>
              <w:rPr>
                <w:rFonts w:ascii="맑은 고딕" w:eastAsia="맑은 고딕" w:hAnsi="맑은 고딕"/>
                <w:b/>
                <w:szCs w:val="18"/>
                <w:lang w:eastAsia="ko-KR"/>
              </w:rPr>
            </w:pPr>
            <w:r w:rsidRPr="00D3340B">
              <w:rPr>
                <w:rFonts w:ascii="맑은 고딕" w:eastAsia="맑은 고딕" w:hAnsi="맑은 고딕" w:hint="eastAsia"/>
                <w:b/>
                <w:szCs w:val="18"/>
                <w:lang w:eastAsia="ko-KR"/>
              </w:rPr>
              <w:t xml:space="preserve">CP Exchange </w:t>
            </w:r>
            <w:proofErr w:type="spellStart"/>
            <w:r w:rsidRPr="00D3340B">
              <w:rPr>
                <w:rFonts w:ascii="맑은 고딕" w:eastAsia="맑은 고딕" w:hAnsi="맑은 고딕" w:hint="eastAsia"/>
                <w:b/>
                <w:szCs w:val="18"/>
                <w:lang w:eastAsia="ko-KR"/>
              </w:rPr>
              <w:t>웹메일</w:t>
            </w:r>
            <w:proofErr w:type="spellEnd"/>
            <w:r w:rsidRPr="00D3340B">
              <w:rPr>
                <w:rFonts w:ascii="맑은 고딕" w:eastAsia="맑은 고딕" w:hAnsi="맑은 고딕" w:hint="eastAsia"/>
                <w:b/>
                <w:szCs w:val="18"/>
                <w:lang w:eastAsia="ko-KR"/>
              </w:rPr>
              <w:t>, Outlook Add-In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A70F6E4" w14:textId="059D8247" w:rsidR="00605F4B" w:rsidRPr="00593B4F" w:rsidRDefault="00605F4B" w:rsidP="00605F4B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  <w:tr w:rsidR="00605F4B" w:rsidRPr="00593B4F" w14:paraId="3DC67B34" w14:textId="77777777" w:rsidTr="00A24B2B">
        <w:trPr>
          <w:trHeight w:val="170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1CFA18" w14:textId="450AEBBB" w:rsidR="00605F4B" w:rsidRPr="00593B4F" w:rsidRDefault="00605F4B" w:rsidP="00605F4B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전자결재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B32F47" w14:textId="60C70348" w:rsidR="00605F4B" w:rsidRPr="00593B4F" w:rsidRDefault="00605F4B" w:rsidP="00605F4B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결재 기능 </w:t>
            </w: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및 양식 개발</w:t>
            </w:r>
            <w:r w:rsidR="00A56C8B">
              <w:rPr>
                <w:rFonts w:ascii="맑은 고딕" w:eastAsia="맑은 고딕" w:hAnsi="맑은 고딕"/>
                <w:szCs w:val="18"/>
                <w:lang w:eastAsia="ko-KR"/>
              </w:rPr>
              <w:t xml:space="preserve">, </w:t>
            </w:r>
            <w:r w:rsidR="00D3340B">
              <w:rPr>
                <w:rFonts w:ascii="맑은 고딕" w:eastAsia="맑은 고딕" w:hAnsi="맑은 고딕" w:hint="eastAsia"/>
                <w:szCs w:val="18"/>
                <w:lang w:eastAsia="ko-KR"/>
              </w:rPr>
              <w:t>다국어(베트남)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329985A" w14:textId="77777777" w:rsidR="00605F4B" w:rsidRPr="00593B4F" w:rsidRDefault="00605F4B" w:rsidP="00605F4B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  <w:tr w:rsidR="00605F4B" w:rsidRPr="00593B4F" w14:paraId="20ED929A" w14:textId="77777777" w:rsidTr="00A24B2B">
        <w:trPr>
          <w:trHeight w:val="170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158DE8" w14:textId="00C935CA" w:rsidR="00605F4B" w:rsidRDefault="00605F4B" w:rsidP="00605F4B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모바일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4F1CB35" w14:textId="52939B45" w:rsidR="00605F4B" w:rsidRPr="00593B4F" w:rsidRDefault="00516F7F" w:rsidP="00605F4B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(기본)</w:t>
            </w:r>
            <w:r w:rsidR="00605F4B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모바일 포탈, 메일, 전자결재, 통합게시, 일정, 자원, 설문, 직원검색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B0D8680" w14:textId="46E22FD0" w:rsidR="00605F4B" w:rsidRPr="00593B4F" w:rsidRDefault="00605F4B" w:rsidP="00605F4B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  <w:tr w:rsidR="00516F7F" w:rsidRPr="00593B4F" w14:paraId="13A1D87C" w14:textId="77777777" w:rsidTr="00A24B2B">
        <w:trPr>
          <w:trHeight w:val="170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AAD8F" w14:textId="2132DBA7" w:rsidR="00516F7F" w:rsidRPr="00E2666F" w:rsidRDefault="00516F7F" w:rsidP="00605F4B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메신저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0B12F2C" w14:textId="04332055" w:rsidR="00516F7F" w:rsidRPr="00E2666F" w:rsidRDefault="00516F7F" w:rsidP="00605F4B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이음톡</w:t>
            </w:r>
            <w:proofErr w:type="spellEnd"/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(기본)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86B9E3A" w14:textId="77777777" w:rsidR="00516F7F" w:rsidRPr="00593B4F" w:rsidRDefault="00516F7F" w:rsidP="00605F4B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  <w:tr w:rsidR="00516F7F" w:rsidRPr="00593B4F" w14:paraId="324ED559" w14:textId="77777777" w:rsidTr="00A24B2B">
        <w:trPr>
          <w:trHeight w:val="170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7150D0" w14:textId="79ACE52B" w:rsidR="00516F7F" w:rsidRPr="00593B4F" w:rsidRDefault="00D3340B" w:rsidP="00516F7F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조직도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035E3A6" w14:textId="6BDA971D" w:rsidR="00516F7F" w:rsidRPr="00D3340B" w:rsidRDefault="00D3340B" w:rsidP="00516F7F">
            <w:pPr>
              <w:rPr>
                <w:rFonts w:ascii="맑은 고딕" w:eastAsia="맑은 고딕" w:hAnsi="맑은 고딕"/>
                <w:b/>
                <w:szCs w:val="18"/>
                <w:lang w:eastAsia="ko-KR"/>
              </w:rPr>
            </w:pPr>
            <w:r w:rsidRPr="00D3340B">
              <w:rPr>
                <w:rFonts w:ascii="맑은 고딕" w:eastAsia="맑은 고딕" w:hAnsi="맑은 고딕" w:hint="eastAsia"/>
                <w:b/>
                <w:szCs w:val="18"/>
                <w:lang w:eastAsia="ko-KR"/>
              </w:rPr>
              <w:t>M365 동기화(AD연계)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E6B37F7" w14:textId="77777777" w:rsidR="00516F7F" w:rsidRPr="00593B4F" w:rsidRDefault="00516F7F" w:rsidP="00516F7F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  <w:tr w:rsidR="00D3340B" w:rsidRPr="00593B4F" w14:paraId="450C593A" w14:textId="77777777" w:rsidTr="00A24B2B">
        <w:trPr>
          <w:trHeight w:val="170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885959" w14:textId="070C4588" w:rsidR="00D3340B" w:rsidRPr="00A24B2B" w:rsidRDefault="00D3340B" w:rsidP="00D3340B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3’rd Party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8D8A3F7" w14:textId="7276187E" w:rsidR="00D3340B" w:rsidRPr="00A24B2B" w:rsidRDefault="00D3340B" w:rsidP="00D3340B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문서뷰어</w:t>
            </w:r>
            <w:r>
              <w:rPr>
                <w:rFonts w:ascii="맑은 고딕" w:eastAsia="맑은 고딕" w:hAnsi="맑은 고딕"/>
                <w:szCs w:val="18"/>
                <w:lang w:eastAsia="ko-KR"/>
              </w:rPr>
              <w:t xml:space="preserve">(Synap), </w:t>
            </w: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W</w:t>
            </w:r>
            <w:r>
              <w:rPr>
                <w:rFonts w:ascii="맑은 고딕" w:eastAsia="맑은 고딕" w:hAnsi="맑은 고딕"/>
                <w:szCs w:val="18"/>
                <w:lang w:eastAsia="ko-KR"/>
              </w:rPr>
              <w:t>eb Editor(</w:t>
            </w: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코비전 </w:t>
            </w:r>
            <w:r>
              <w:rPr>
                <w:rFonts w:ascii="맑은 고딕" w:eastAsia="맑은 고딕" w:hAnsi="맑은 고딕"/>
                <w:szCs w:val="18"/>
                <w:lang w:eastAsia="ko-KR"/>
              </w:rPr>
              <w:t>Web-Writer)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A1725A7" w14:textId="77777777" w:rsidR="00D3340B" w:rsidRPr="00593B4F" w:rsidRDefault="00D3340B" w:rsidP="00D3340B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  <w:tr w:rsidR="00516F7F" w:rsidRPr="00593B4F" w14:paraId="0027462F" w14:textId="77777777" w:rsidTr="00A24B2B">
        <w:trPr>
          <w:trHeight w:val="170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774F0F" w14:textId="73B90721" w:rsidR="00516F7F" w:rsidRPr="00E22A82" w:rsidRDefault="00516F7F" w:rsidP="00516F7F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320F1C1" w14:textId="2DFD9139" w:rsidR="00516F7F" w:rsidRPr="00E22A82" w:rsidRDefault="00516F7F" w:rsidP="00516F7F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1E743F7" w14:textId="77777777" w:rsidR="00516F7F" w:rsidRPr="00593B4F" w:rsidRDefault="00516F7F" w:rsidP="00516F7F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  <w:tr w:rsidR="00516F7F" w:rsidRPr="00593B4F" w14:paraId="64050D91" w14:textId="77777777" w:rsidTr="00A24B2B">
        <w:trPr>
          <w:trHeight w:val="170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6B2D40" w14:textId="77777777" w:rsidR="00516F7F" w:rsidRPr="00593B4F" w:rsidRDefault="00516F7F" w:rsidP="00516F7F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4B3BF61" w14:textId="77777777" w:rsidR="00516F7F" w:rsidRPr="00593B4F" w:rsidRDefault="00516F7F" w:rsidP="00516F7F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EC19884" w14:textId="77777777" w:rsidR="00516F7F" w:rsidRPr="00593B4F" w:rsidRDefault="00516F7F" w:rsidP="00516F7F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</w:tbl>
    <w:p w14:paraId="644B1547" w14:textId="46B5956B" w:rsidR="002911DA" w:rsidRDefault="002911DA" w:rsidP="002911DA">
      <w:pPr>
        <w:jc w:val="right"/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 w:hint="eastAsia"/>
          <w:lang w:eastAsia="ko-KR"/>
        </w:rPr>
        <w:t>*</w:t>
      </w:r>
      <w:r w:rsidRPr="00593B4F">
        <w:rPr>
          <w:rFonts w:ascii="맑은 고딕" w:eastAsia="맑은 고딕" w:hAnsi="맑은 고딕"/>
          <w:lang w:eastAsia="ko-KR"/>
        </w:rPr>
        <w:t xml:space="preserve"> </w:t>
      </w:r>
      <w:r w:rsidR="00CE28D7">
        <w:rPr>
          <w:rFonts w:ascii="맑은 고딕" w:eastAsia="맑은 고딕" w:hAnsi="맑은 고딕" w:hint="eastAsia"/>
          <w:lang w:eastAsia="ko-KR"/>
        </w:rPr>
        <w:t xml:space="preserve">세부 사항은 </w:t>
      </w:r>
      <w:r w:rsidR="00333F14">
        <w:rPr>
          <w:rFonts w:ascii="맑은 고딕" w:eastAsia="맑은 고딕" w:hAnsi="맑은 고딕" w:hint="eastAsia"/>
          <w:lang w:eastAsia="ko-KR"/>
        </w:rPr>
        <w:t>프로젝트 진행 시 협의</w:t>
      </w:r>
      <w:r w:rsidR="00CE28D7">
        <w:rPr>
          <w:rFonts w:ascii="맑은 고딕" w:eastAsia="맑은 고딕" w:hAnsi="맑은 고딕" w:hint="eastAsia"/>
          <w:lang w:eastAsia="ko-KR"/>
        </w:rPr>
        <w:t xml:space="preserve">를 통해 </w:t>
      </w:r>
      <w:proofErr w:type="gramStart"/>
      <w:r w:rsidR="00CE28D7">
        <w:rPr>
          <w:rFonts w:ascii="맑은 고딕" w:eastAsia="맑은 고딕" w:hAnsi="맑은 고딕" w:hint="eastAsia"/>
          <w:lang w:eastAsia="ko-KR"/>
        </w:rPr>
        <w:t>구체화 함</w:t>
      </w:r>
      <w:proofErr w:type="gramEnd"/>
    </w:p>
    <w:p w14:paraId="442DAE31" w14:textId="3CB956D7" w:rsidR="001721CA" w:rsidRPr="00593B4F" w:rsidRDefault="008051DF" w:rsidP="00A546A6">
      <w:pPr>
        <w:pStyle w:val="Numberedlist22"/>
        <w:rPr>
          <w:rFonts w:ascii="맑은 고딕" w:eastAsia="맑은 고딕" w:hAnsi="맑은 고딕"/>
          <w:sz w:val="20"/>
          <w:lang w:eastAsia="ko-KR"/>
        </w:rPr>
      </w:pPr>
      <w:bookmarkStart w:id="36" w:name="_Toc162276579"/>
      <w:r w:rsidRPr="00593B4F">
        <w:rPr>
          <w:rFonts w:ascii="맑은 고딕" w:eastAsia="맑은 고딕" w:hAnsi="맑은 고딕"/>
          <w:sz w:val="20"/>
          <w:lang w:eastAsia="ko-KR"/>
        </w:rPr>
        <w:lastRenderedPageBreak/>
        <w:t xml:space="preserve">H/W </w:t>
      </w:r>
      <w:r w:rsidRPr="00593B4F">
        <w:rPr>
          <w:rFonts w:ascii="맑은 고딕" w:eastAsia="맑은 고딕" w:hAnsi="맑은 고딕" w:hint="eastAsia"/>
          <w:sz w:val="20"/>
          <w:lang w:eastAsia="ko-KR"/>
        </w:rPr>
        <w:t>구성도</w:t>
      </w:r>
      <w:bookmarkEnd w:id="36"/>
    </w:p>
    <w:p w14:paraId="278055BC" w14:textId="4249DF22" w:rsidR="001721CA" w:rsidRPr="00593B4F" w:rsidRDefault="00A24B2B" w:rsidP="004C2A1C">
      <w:pPr>
        <w:jc w:val="center"/>
        <w:rPr>
          <w:rFonts w:ascii="맑은 고딕" w:eastAsia="맑은 고딕" w:hAnsi="맑은 고딕"/>
          <w:lang w:eastAsia="ko-KR"/>
        </w:rPr>
      </w:pPr>
      <w:r w:rsidRPr="00A24B2B">
        <w:rPr>
          <w:noProof/>
        </w:rPr>
        <w:t xml:space="preserve"> </w:t>
      </w:r>
      <w:r w:rsidR="00A51332">
        <w:rPr>
          <w:noProof/>
        </w:rPr>
        <w:drawing>
          <wp:inline distT="0" distB="0" distL="0" distR="0" wp14:anchorId="27020022" wp14:editId="78A00B7E">
            <wp:extent cx="5503653" cy="3646083"/>
            <wp:effectExtent l="19050" t="19050" r="20955" b="1206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0856" cy="36574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165CF2A" w14:textId="7F7306D0" w:rsidR="002911DA" w:rsidRDefault="005862C2" w:rsidP="005862C2">
      <w:pPr>
        <w:jc w:val="right"/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 w:hint="eastAsia"/>
          <w:lang w:eastAsia="ko-KR"/>
        </w:rPr>
        <w:t>*</w:t>
      </w:r>
      <w:r w:rsidRPr="00593B4F">
        <w:rPr>
          <w:rFonts w:ascii="맑은 고딕" w:eastAsia="맑은 고딕" w:hAnsi="맑은 고딕"/>
          <w:lang w:eastAsia="ko-KR"/>
        </w:rPr>
        <w:t xml:space="preserve"> </w:t>
      </w:r>
      <w:r w:rsidRPr="00593B4F">
        <w:rPr>
          <w:rFonts w:ascii="맑은 고딕" w:eastAsia="맑은 고딕" w:hAnsi="맑은 고딕" w:hint="eastAsia"/>
          <w:lang w:eastAsia="ko-KR"/>
        </w:rPr>
        <w:t>협의 후 변경될 수 있음</w:t>
      </w:r>
    </w:p>
    <w:p w14:paraId="0032E1DE" w14:textId="70BA8195" w:rsidR="001721CA" w:rsidRDefault="001721CA" w:rsidP="00BD1174">
      <w:pPr>
        <w:pStyle w:val="Numberedlist23"/>
        <w:rPr>
          <w:rFonts w:ascii="맑은 고딕" w:eastAsia="맑은 고딕" w:hAnsi="맑은 고딕"/>
          <w:sz w:val="20"/>
          <w:lang w:eastAsia="ko-KR"/>
        </w:rPr>
      </w:pPr>
      <w:r w:rsidRPr="00593B4F">
        <w:rPr>
          <w:rFonts w:ascii="맑은 고딕" w:eastAsia="맑은 고딕" w:hAnsi="맑은 고딕" w:hint="eastAsia"/>
          <w:sz w:val="20"/>
          <w:lang w:eastAsia="ko-KR"/>
        </w:rPr>
        <w:t>H</w:t>
      </w:r>
      <w:r w:rsidRPr="00593B4F">
        <w:rPr>
          <w:rFonts w:ascii="맑은 고딕" w:eastAsia="맑은 고딕" w:hAnsi="맑은 고딕"/>
          <w:sz w:val="20"/>
          <w:lang w:eastAsia="ko-KR"/>
        </w:rPr>
        <w:t>/W</w:t>
      </w:r>
      <w:r w:rsidRPr="00593B4F">
        <w:rPr>
          <w:rFonts w:ascii="맑은 고딕" w:eastAsia="맑은 고딕" w:hAnsi="맑은 고딕" w:hint="eastAsia"/>
          <w:sz w:val="20"/>
          <w:lang w:eastAsia="ko-KR"/>
        </w:rPr>
        <w:t xml:space="preserve"> 구성 내역</w:t>
      </w:r>
    </w:p>
    <w:p w14:paraId="3C60B0CE" w14:textId="1DBA0DCE" w:rsidR="00AA26E2" w:rsidRPr="00593B4F" w:rsidRDefault="00EA6A48" w:rsidP="0008146E">
      <w:pPr>
        <w:rPr>
          <w:rFonts w:ascii="맑은 고딕" w:eastAsia="맑은 고딕" w:hAnsi="맑은 고딕"/>
          <w:lang w:eastAsia="ko-KR"/>
        </w:rPr>
      </w:pPr>
      <w:r>
        <w:rPr>
          <w:noProof/>
        </w:rPr>
        <w:drawing>
          <wp:inline distT="0" distB="0" distL="0" distR="0" wp14:anchorId="05B06338" wp14:editId="07FB59B9">
            <wp:extent cx="6023610" cy="2212975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36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53F9" w14:textId="4E35C69B" w:rsidR="00814F65" w:rsidRDefault="00AD0215" w:rsidP="00111448">
      <w:pPr>
        <w:pStyle w:val="Numberedlist22"/>
        <w:rPr>
          <w:lang w:eastAsia="ko-KR"/>
        </w:rPr>
      </w:pPr>
      <w:bookmarkStart w:id="37" w:name="_Toc162276580"/>
      <w:r w:rsidRPr="00593B4F">
        <w:rPr>
          <w:rFonts w:ascii="맑은 고딕" w:eastAsia="맑은 고딕" w:hAnsi="맑은 고딕" w:hint="eastAsia"/>
          <w:sz w:val="20"/>
          <w:lang w:eastAsia="ko-KR"/>
        </w:rPr>
        <w:t>도입 소프트웨어 현황</w:t>
      </w:r>
      <w:bookmarkEnd w:id="37"/>
    </w:p>
    <w:tbl>
      <w:tblPr>
        <w:tblW w:w="9498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402"/>
        <w:gridCol w:w="3261"/>
        <w:gridCol w:w="1701"/>
        <w:gridCol w:w="1134"/>
      </w:tblGrid>
      <w:tr w:rsidR="00111448" w:rsidRPr="00111448" w14:paraId="18E6E269" w14:textId="77777777" w:rsidTr="00111448">
        <w:trPr>
          <w:trHeight w:val="583"/>
        </w:trPr>
        <w:tc>
          <w:tcPr>
            <w:tcW w:w="3402" w:type="dxa"/>
            <w:tcBorders>
              <w:top w:val="single" w:sz="6" w:space="0" w:color="A6A6A6"/>
              <w:left w:val="nil"/>
              <w:bottom w:val="single" w:sz="6" w:space="0" w:color="A6A6A6"/>
              <w:right w:val="single" w:sz="6" w:space="0" w:color="A6A6A6"/>
            </w:tcBorders>
            <w:shd w:val="clear" w:color="auto" w:fill="D9D9D9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48BA125B" w14:textId="77777777" w:rsidR="00111448" w:rsidRPr="00111448" w:rsidRDefault="00111448" w:rsidP="00111448">
            <w:pPr>
              <w:jc w:val="center"/>
              <w:rPr>
                <w:lang w:val="en-US" w:eastAsia="ko-KR"/>
              </w:rPr>
            </w:pPr>
            <w:r w:rsidRPr="00111448">
              <w:rPr>
                <w:rFonts w:hint="eastAsia"/>
                <w:b/>
                <w:bCs/>
                <w:lang w:val="en-US" w:eastAsia="ko-KR"/>
              </w:rPr>
              <w:t>명칭</w:t>
            </w:r>
          </w:p>
        </w:tc>
        <w:tc>
          <w:tcPr>
            <w:tcW w:w="32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255F1A3B" w14:textId="77777777" w:rsidR="00111448" w:rsidRPr="00111448" w:rsidRDefault="00111448" w:rsidP="00111448">
            <w:pPr>
              <w:jc w:val="center"/>
              <w:rPr>
                <w:lang w:val="en-US" w:eastAsia="ko-KR"/>
              </w:rPr>
            </w:pPr>
            <w:r w:rsidRPr="00111448">
              <w:rPr>
                <w:rFonts w:hint="eastAsia"/>
                <w:b/>
                <w:bCs/>
                <w:lang w:val="en-US" w:eastAsia="ko-KR"/>
              </w:rPr>
              <w:t>제품</w:t>
            </w:r>
            <w:r w:rsidRPr="00111448">
              <w:rPr>
                <w:rFonts w:hint="eastAsia"/>
                <w:b/>
                <w:bCs/>
                <w:lang w:val="en-US" w:eastAsia="ko-KR"/>
              </w:rPr>
              <w:t xml:space="preserve"> </w:t>
            </w:r>
            <w:r w:rsidRPr="00111448">
              <w:rPr>
                <w:rFonts w:hint="eastAsia"/>
                <w:b/>
                <w:bCs/>
                <w:lang w:val="en-US" w:eastAsia="ko-KR"/>
              </w:rPr>
              <w:t>개요</w:t>
            </w:r>
            <w:r w:rsidRPr="00111448">
              <w:rPr>
                <w:rFonts w:hint="eastAsia"/>
                <w:b/>
                <w:bCs/>
                <w:lang w:val="en-US" w:eastAsia="ko-KR"/>
              </w:rPr>
              <w:t xml:space="preserve"> (</w:t>
            </w:r>
            <w:r w:rsidRPr="00111448">
              <w:rPr>
                <w:rFonts w:hint="eastAsia"/>
                <w:b/>
                <w:bCs/>
                <w:lang w:val="en-US" w:eastAsia="ko-KR"/>
              </w:rPr>
              <w:t>용도</w:t>
            </w:r>
            <w:r w:rsidRPr="00111448">
              <w:rPr>
                <w:rFonts w:hint="eastAsia"/>
                <w:b/>
                <w:bCs/>
                <w:lang w:val="en-US" w:eastAsia="ko-KR"/>
              </w:rPr>
              <w:t>)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4C7E15DC" w14:textId="77777777" w:rsidR="00111448" w:rsidRPr="00111448" w:rsidRDefault="00111448" w:rsidP="00111448">
            <w:pPr>
              <w:jc w:val="center"/>
              <w:rPr>
                <w:lang w:val="en-US" w:eastAsia="ko-KR"/>
              </w:rPr>
            </w:pPr>
            <w:r w:rsidRPr="00111448">
              <w:rPr>
                <w:rFonts w:hint="eastAsia"/>
                <w:b/>
                <w:bCs/>
                <w:lang w:val="en-US" w:eastAsia="ko-KR"/>
              </w:rPr>
              <w:t>공급기업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nil"/>
            </w:tcBorders>
            <w:shd w:val="clear" w:color="auto" w:fill="D9D9D9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1C197D41" w14:textId="77777777" w:rsidR="00111448" w:rsidRPr="00111448" w:rsidRDefault="00111448" w:rsidP="00111448">
            <w:pPr>
              <w:jc w:val="center"/>
              <w:rPr>
                <w:lang w:val="en-US" w:eastAsia="ko-KR"/>
              </w:rPr>
            </w:pPr>
            <w:r w:rsidRPr="00111448">
              <w:rPr>
                <w:rFonts w:hint="eastAsia"/>
                <w:b/>
                <w:bCs/>
                <w:lang w:val="en-US" w:eastAsia="ko-KR"/>
              </w:rPr>
              <w:t>수량</w:t>
            </w:r>
          </w:p>
        </w:tc>
      </w:tr>
      <w:tr w:rsidR="004F6F2A" w:rsidRPr="00111448" w14:paraId="2B891561" w14:textId="77777777" w:rsidTr="006D2603">
        <w:trPr>
          <w:trHeight w:val="906"/>
        </w:trPr>
        <w:tc>
          <w:tcPr>
            <w:tcW w:w="3402" w:type="dxa"/>
            <w:tcBorders>
              <w:top w:val="single" w:sz="6" w:space="0" w:color="A6A6A6"/>
              <w:left w:val="nil"/>
              <w:bottom w:val="single" w:sz="6" w:space="0" w:color="A6A6A6"/>
              <w:right w:val="single" w:sz="6" w:space="0" w:color="A6A6A6"/>
            </w:tcBorders>
            <w:shd w:val="clear" w:color="auto" w:fill="F2F2F2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6C8887AB" w14:textId="369BFAA3" w:rsidR="004F6F2A" w:rsidRPr="00111448" w:rsidRDefault="004F6F2A" w:rsidP="004F6F2A">
            <w:pPr>
              <w:rPr>
                <w:lang w:val="en-US"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18"/>
              </w:rPr>
              <w:t>coviSmart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18"/>
              </w:rPr>
              <w:t xml:space="preserve">² Enterprise Edition </w:t>
            </w:r>
            <w:r w:rsidR="00CA2024">
              <w:rPr>
                <w:rFonts w:ascii="맑은 고딕" w:eastAsia="맑은 고딕" w:hAnsi="맑은 고딕"/>
                <w:color w:val="000000"/>
                <w:szCs w:val="18"/>
              </w:rPr>
              <w:t>C</w:t>
            </w:r>
            <w:r>
              <w:rPr>
                <w:rFonts w:ascii="맑은 고딕" w:eastAsia="맑은 고딕" w:hAnsi="맑은 고딕" w:hint="eastAsia"/>
                <w:color w:val="000000"/>
                <w:szCs w:val="18"/>
              </w:rPr>
              <w:t xml:space="preserve">P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18"/>
              </w:rPr>
              <w:t>Svr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18"/>
              </w:rPr>
              <w:t>Lic</w:t>
            </w:r>
            <w:proofErr w:type="spellEnd"/>
          </w:p>
        </w:tc>
        <w:tc>
          <w:tcPr>
            <w:tcW w:w="32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701D3C8E" w14:textId="18886463" w:rsidR="004F6F2A" w:rsidRPr="00111448" w:rsidRDefault="004F6F2A" w:rsidP="004F6F2A">
            <w:pPr>
              <w:rPr>
                <w:lang w:val="en-US" w:eastAsia="ko-KR"/>
              </w:rPr>
            </w:pPr>
            <w:r w:rsidRPr="00111448">
              <w:rPr>
                <w:rFonts w:hint="eastAsia"/>
                <w:lang w:val="en-US" w:eastAsia="ko-KR"/>
              </w:rPr>
              <w:t>그룹웨어</w:t>
            </w:r>
            <w:r w:rsidRPr="00111448">
              <w:rPr>
                <w:rFonts w:hint="eastAsia"/>
                <w:lang w:val="en-US" w:eastAsia="ko-KR"/>
              </w:rPr>
              <w:t xml:space="preserve"> </w:t>
            </w:r>
            <w:r w:rsidRPr="00111448">
              <w:rPr>
                <w:rFonts w:hint="eastAsia"/>
                <w:lang w:val="en-US" w:eastAsia="ko-KR"/>
              </w:rPr>
              <w:t>서버</w:t>
            </w:r>
            <w:r w:rsidRPr="00111448">
              <w:rPr>
                <w:rFonts w:hint="eastAsia"/>
                <w:lang w:val="en-US" w:eastAsia="ko-KR"/>
              </w:rPr>
              <w:t xml:space="preserve"> </w:t>
            </w:r>
            <w:r w:rsidRPr="00111448">
              <w:rPr>
                <w:rFonts w:hint="eastAsia"/>
                <w:lang w:val="en-US" w:eastAsia="ko-KR"/>
              </w:rPr>
              <w:t>라이선스</w:t>
            </w:r>
          </w:p>
        </w:tc>
        <w:tc>
          <w:tcPr>
            <w:tcW w:w="1701" w:type="dxa"/>
            <w:vMerge w:val="restar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2CA8FE6F" w14:textId="77777777" w:rsidR="004F6F2A" w:rsidRPr="00111448" w:rsidRDefault="004F6F2A" w:rsidP="004F6F2A">
            <w:pPr>
              <w:jc w:val="center"/>
              <w:rPr>
                <w:lang w:val="en-US" w:eastAsia="ko-KR"/>
              </w:rPr>
            </w:pPr>
            <w:r w:rsidRPr="00111448">
              <w:rPr>
                <w:rFonts w:hint="eastAsia"/>
                <w:lang w:val="en-US" w:eastAsia="ko-KR"/>
              </w:rPr>
              <w:t>㈜</w:t>
            </w:r>
            <w:proofErr w:type="spellStart"/>
            <w:r w:rsidRPr="00111448">
              <w:rPr>
                <w:rFonts w:hint="eastAsia"/>
                <w:lang w:val="en-US" w:eastAsia="ko-KR"/>
              </w:rPr>
              <w:t>코비젼</w:t>
            </w:r>
            <w:proofErr w:type="spellEnd"/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nil"/>
            </w:tcBorders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6A35C30F" w14:textId="77777777" w:rsidR="004F6F2A" w:rsidRPr="00111448" w:rsidRDefault="004F6F2A" w:rsidP="004F6F2A">
            <w:pPr>
              <w:jc w:val="center"/>
              <w:rPr>
                <w:lang w:val="en-US" w:eastAsia="ko-KR"/>
              </w:rPr>
            </w:pPr>
            <w:r w:rsidRPr="00111448">
              <w:rPr>
                <w:rFonts w:hint="eastAsia"/>
                <w:lang w:eastAsia="ko-KR"/>
              </w:rPr>
              <w:t>1</w:t>
            </w:r>
          </w:p>
        </w:tc>
      </w:tr>
      <w:tr w:rsidR="004F6F2A" w:rsidRPr="00111448" w14:paraId="7B002BED" w14:textId="77777777" w:rsidTr="00CA2024">
        <w:trPr>
          <w:trHeight w:val="806"/>
        </w:trPr>
        <w:tc>
          <w:tcPr>
            <w:tcW w:w="3402" w:type="dxa"/>
            <w:tcBorders>
              <w:top w:val="single" w:sz="6" w:space="0" w:color="A6A6A6"/>
              <w:left w:val="nil"/>
              <w:bottom w:val="single" w:sz="6" w:space="0" w:color="A6A6A6"/>
              <w:right w:val="single" w:sz="6" w:space="0" w:color="A6A6A6"/>
            </w:tcBorders>
            <w:shd w:val="clear" w:color="auto" w:fill="F2F2F2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505F88A" w14:textId="0A86C9CB" w:rsidR="004F6F2A" w:rsidRPr="00111448" w:rsidRDefault="004F6F2A" w:rsidP="004F6F2A">
            <w:pPr>
              <w:rPr>
                <w:lang w:val="en-US"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18"/>
              </w:rPr>
              <w:lastRenderedPageBreak/>
              <w:t>coviSmart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18"/>
              </w:rPr>
              <w:t xml:space="preserve">² Enterprise Edition </w:t>
            </w:r>
            <w:r w:rsidR="00CA2024">
              <w:rPr>
                <w:rFonts w:ascii="맑은 고딕" w:eastAsia="맑은 고딕" w:hAnsi="맑은 고딕"/>
                <w:color w:val="000000"/>
                <w:szCs w:val="18"/>
              </w:rPr>
              <w:t>C</w:t>
            </w:r>
            <w:r>
              <w:rPr>
                <w:rFonts w:ascii="맑은 고딕" w:eastAsia="맑은 고딕" w:hAnsi="맑은 고딕" w:hint="eastAsia"/>
                <w:color w:val="000000"/>
                <w:szCs w:val="18"/>
              </w:rPr>
              <w:t xml:space="preserve">P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18"/>
              </w:rPr>
              <w:t>UsrCAL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18"/>
              </w:rPr>
              <w:t>Lic</w:t>
            </w:r>
            <w:proofErr w:type="spellEnd"/>
          </w:p>
        </w:tc>
        <w:tc>
          <w:tcPr>
            <w:tcW w:w="32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1120D16B" w14:textId="6B538820" w:rsidR="00312A7F" w:rsidRPr="00111448" w:rsidRDefault="004F6F2A" w:rsidP="004F6F2A">
            <w:pPr>
              <w:rPr>
                <w:lang w:val="en-US" w:eastAsia="ko-KR"/>
              </w:rPr>
            </w:pPr>
            <w:r w:rsidRPr="00111448">
              <w:rPr>
                <w:rFonts w:hint="eastAsia"/>
                <w:lang w:val="en-US" w:eastAsia="ko-KR"/>
              </w:rPr>
              <w:t>그룹웨어</w:t>
            </w:r>
            <w:r w:rsidRPr="00111448">
              <w:rPr>
                <w:rFonts w:hint="eastAsia"/>
                <w:lang w:val="en-US" w:eastAsia="ko-KR"/>
              </w:rPr>
              <w:t xml:space="preserve"> </w:t>
            </w:r>
            <w:r w:rsidRPr="00111448">
              <w:rPr>
                <w:rFonts w:hint="eastAsia"/>
                <w:lang w:val="en-US" w:eastAsia="ko-KR"/>
              </w:rPr>
              <w:t>사용자</w:t>
            </w:r>
            <w:r w:rsidRPr="00111448">
              <w:rPr>
                <w:rFonts w:hint="eastAsia"/>
                <w:lang w:val="en-US" w:eastAsia="ko-KR"/>
              </w:rPr>
              <w:t xml:space="preserve"> </w:t>
            </w:r>
            <w:r w:rsidRPr="00111448">
              <w:rPr>
                <w:rFonts w:hint="eastAsia"/>
                <w:lang w:val="en-US" w:eastAsia="ko-KR"/>
              </w:rPr>
              <w:t>라이선스</w:t>
            </w:r>
          </w:p>
        </w:tc>
        <w:tc>
          <w:tcPr>
            <w:tcW w:w="1701" w:type="dxa"/>
            <w:vMerge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D9D9" w:themeFill="background1" w:themeFillShade="D9"/>
            <w:vAlign w:val="center"/>
            <w:hideMark/>
          </w:tcPr>
          <w:p w14:paraId="330EB0C4" w14:textId="77777777" w:rsidR="004F6F2A" w:rsidRPr="00111448" w:rsidRDefault="004F6F2A" w:rsidP="004F6F2A">
            <w:pPr>
              <w:jc w:val="center"/>
              <w:rPr>
                <w:lang w:val="en-US" w:eastAsia="ko-KR"/>
              </w:rPr>
            </w:pP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nil"/>
            </w:tcBorders>
            <w:shd w:val="clear" w:color="auto" w:fill="FFFFFF" w:themeFill="background1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55A02033" w14:textId="6E5532C4" w:rsidR="004F6F2A" w:rsidRPr="00111448" w:rsidRDefault="00423F56" w:rsidP="004F6F2A">
            <w:pPr>
              <w:jc w:val="center"/>
              <w:rPr>
                <w:lang w:val="en-US" w:eastAsia="ko-KR"/>
              </w:rPr>
            </w:pPr>
            <w:r>
              <w:rPr>
                <w:lang w:eastAsia="ko-KR"/>
              </w:rPr>
              <w:t>30</w:t>
            </w:r>
            <w:r w:rsidR="004F6F2A">
              <w:rPr>
                <w:lang w:eastAsia="ko-KR"/>
              </w:rPr>
              <w:t>0</w:t>
            </w:r>
          </w:p>
        </w:tc>
      </w:tr>
      <w:tr w:rsidR="00CA2024" w:rsidRPr="00111448" w14:paraId="1020E683" w14:textId="77777777" w:rsidTr="00CA2024">
        <w:trPr>
          <w:trHeight w:val="806"/>
        </w:trPr>
        <w:tc>
          <w:tcPr>
            <w:tcW w:w="3402" w:type="dxa"/>
            <w:tcBorders>
              <w:top w:val="single" w:sz="6" w:space="0" w:color="A6A6A6"/>
              <w:left w:val="nil"/>
              <w:bottom w:val="single" w:sz="6" w:space="0" w:color="A6A6A6"/>
              <w:right w:val="single" w:sz="6" w:space="0" w:color="A6A6A6"/>
            </w:tcBorders>
            <w:shd w:val="clear" w:color="auto" w:fill="F2F2F2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9E0FC8D" w14:textId="64378ABF" w:rsidR="00CA2024" w:rsidRDefault="00CA2024" w:rsidP="004F6F2A">
            <w:pPr>
              <w:rPr>
                <w:rFonts w:ascii="맑은 고딕" w:eastAsia="맑은 고딕" w:hAnsi="맑은 고딕"/>
                <w:color w:val="000000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18"/>
                <w:lang w:eastAsia="ko-KR"/>
              </w:rPr>
              <w:t>이음톡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000000"/>
                <w:szCs w:val="18"/>
                <w:lang w:eastAsia="ko-KR"/>
              </w:rPr>
              <w:t>Svr</w:t>
            </w:r>
            <w:proofErr w:type="spellEnd"/>
            <w:r>
              <w:rPr>
                <w:rFonts w:ascii="맑은 고딕" w:eastAsia="맑은 고딕" w:hAnsi="맑은 고딕"/>
                <w:color w:val="000000"/>
                <w:szCs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000000"/>
                <w:szCs w:val="18"/>
                <w:lang w:eastAsia="ko-KR"/>
              </w:rPr>
              <w:t>Lic</w:t>
            </w:r>
            <w:proofErr w:type="spellEnd"/>
          </w:p>
        </w:tc>
        <w:tc>
          <w:tcPr>
            <w:tcW w:w="32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77458FD3" w14:textId="5C89915D" w:rsidR="00CA2024" w:rsidRPr="00111448" w:rsidRDefault="00CA2024" w:rsidP="004F6F2A">
            <w:p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메신저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서버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라이선스</w:t>
            </w:r>
          </w:p>
        </w:tc>
        <w:tc>
          <w:tcPr>
            <w:tcW w:w="1701" w:type="dxa"/>
            <w:vMerge w:val="restart"/>
            <w:tcBorders>
              <w:top w:val="single" w:sz="6" w:space="0" w:color="A6A6A6"/>
              <w:left w:val="single" w:sz="6" w:space="0" w:color="A6A6A6"/>
              <w:right w:val="single" w:sz="6" w:space="0" w:color="A6A6A6"/>
            </w:tcBorders>
            <w:shd w:val="clear" w:color="auto" w:fill="FFFFFF" w:themeFill="background1"/>
            <w:vAlign w:val="center"/>
          </w:tcPr>
          <w:p w14:paraId="42AB935A" w14:textId="03F8A42D" w:rsidR="00CA2024" w:rsidRPr="00111448" w:rsidRDefault="00CA2024" w:rsidP="004F6F2A">
            <w:pPr>
              <w:jc w:val="center"/>
              <w:rPr>
                <w:lang w:val="en-US" w:eastAsia="ko-KR"/>
              </w:rPr>
            </w:pPr>
            <w:r w:rsidRPr="00111448">
              <w:rPr>
                <w:rFonts w:hint="eastAsia"/>
                <w:lang w:val="en-US" w:eastAsia="ko-KR"/>
              </w:rPr>
              <w:t>㈜</w:t>
            </w:r>
            <w:proofErr w:type="spellStart"/>
            <w:r w:rsidRPr="00111448">
              <w:rPr>
                <w:rFonts w:hint="eastAsia"/>
                <w:lang w:val="en-US" w:eastAsia="ko-KR"/>
              </w:rPr>
              <w:t>코비젼</w:t>
            </w:r>
            <w:proofErr w:type="spellEnd"/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nil"/>
            </w:tcBorders>
            <w:shd w:val="clear" w:color="auto" w:fill="FFFFFF" w:themeFill="background1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B40CDB8" w14:textId="02197476" w:rsidR="00CA2024" w:rsidRDefault="00CA2024" w:rsidP="004F6F2A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</w:tr>
      <w:tr w:rsidR="00CA2024" w:rsidRPr="00111448" w14:paraId="1CD3FBFE" w14:textId="77777777" w:rsidTr="00CA2024">
        <w:trPr>
          <w:trHeight w:val="806"/>
        </w:trPr>
        <w:tc>
          <w:tcPr>
            <w:tcW w:w="3402" w:type="dxa"/>
            <w:tcBorders>
              <w:top w:val="single" w:sz="6" w:space="0" w:color="A6A6A6"/>
              <w:left w:val="nil"/>
              <w:bottom w:val="single" w:sz="6" w:space="0" w:color="A6A6A6"/>
              <w:right w:val="single" w:sz="6" w:space="0" w:color="A6A6A6"/>
            </w:tcBorders>
            <w:shd w:val="clear" w:color="auto" w:fill="F2F2F2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937DAD2" w14:textId="7685A717" w:rsidR="00CA2024" w:rsidRDefault="00CA2024" w:rsidP="004F6F2A">
            <w:pPr>
              <w:rPr>
                <w:rFonts w:ascii="맑은 고딕" w:eastAsia="맑은 고딕" w:hAnsi="맑은 고딕"/>
                <w:color w:val="000000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18"/>
                <w:lang w:eastAsia="ko-KR"/>
              </w:rPr>
              <w:t>이음톡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000000"/>
                <w:szCs w:val="18"/>
                <w:lang w:eastAsia="ko-KR"/>
              </w:rPr>
              <w:t>UsrCAL</w:t>
            </w:r>
            <w:proofErr w:type="spellEnd"/>
            <w:r>
              <w:rPr>
                <w:rFonts w:ascii="맑은 고딕" w:eastAsia="맑은 고딕" w:hAnsi="맑은 고딕"/>
                <w:color w:val="000000"/>
                <w:szCs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000000"/>
                <w:szCs w:val="18"/>
                <w:lang w:eastAsia="ko-KR"/>
              </w:rPr>
              <w:t>Lic</w:t>
            </w:r>
            <w:proofErr w:type="spellEnd"/>
          </w:p>
        </w:tc>
        <w:tc>
          <w:tcPr>
            <w:tcW w:w="32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ED2A313" w14:textId="11B6D8F1" w:rsidR="00CA2024" w:rsidRPr="00111448" w:rsidRDefault="00CA2024" w:rsidP="004F6F2A">
            <w:p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메신저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사용자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라이선스</w:t>
            </w:r>
          </w:p>
        </w:tc>
        <w:tc>
          <w:tcPr>
            <w:tcW w:w="1701" w:type="dxa"/>
            <w:vMerge/>
            <w:tcBorders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vAlign w:val="center"/>
          </w:tcPr>
          <w:p w14:paraId="01C6E241" w14:textId="77777777" w:rsidR="00CA2024" w:rsidRPr="00111448" w:rsidRDefault="00CA2024" w:rsidP="004F6F2A">
            <w:pPr>
              <w:jc w:val="center"/>
              <w:rPr>
                <w:lang w:val="en-US" w:eastAsia="ko-KR"/>
              </w:rPr>
            </w:pP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nil"/>
            </w:tcBorders>
            <w:shd w:val="clear" w:color="auto" w:fill="FFFFFF" w:themeFill="background1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5E27CA1" w14:textId="58F6A7B6" w:rsidR="00CA2024" w:rsidRDefault="00423F56" w:rsidP="004F6F2A">
            <w:pPr>
              <w:jc w:val="center"/>
              <w:rPr>
                <w:lang w:eastAsia="ko-KR"/>
              </w:rPr>
            </w:pPr>
            <w:r>
              <w:rPr>
                <w:lang w:eastAsia="ko-KR"/>
              </w:rPr>
              <w:t>20</w:t>
            </w:r>
            <w:r w:rsidR="00CA2024">
              <w:rPr>
                <w:lang w:eastAsia="ko-KR"/>
              </w:rPr>
              <w:t>0</w:t>
            </w:r>
          </w:p>
        </w:tc>
      </w:tr>
      <w:tr w:rsidR="004F6F2A" w:rsidRPr="00111448" w14:paraId="5B1F791D" w14:textId="77777777" w:rsidTr="006D2603">
        <w:trPr>
          <w:trHeight w:val="677"/>
        </w:trPr>
        <w:tc>
          <w:tcPr>
            <w:tcW w:w="3402" w:type="dxa"/>
            <w:tcBorders>
              <w:top w:val="single" w:sz="6" w:space="0" w:color="A6A6A6"/>
              <w:left w:val="nil"/>
              <w:bottom w:val="single" w:sz="6" w:space="0" w:color="A6A6A6"/>
              <w:right w:val="single" w:sz="6" w:space="0" w:color="A6A6A6"/>
            </w:tcBorders>
            <w:shd w:val="clear" w:color="auto" w:fill="F2F2F2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616A0388" w14:textId="1F2341C3" w:rsidR="004F6F2A" w:rsidRPr="00111448" w:rsidRDefault="00CA528E" w:rsidP="004F6F2A">
            <w:pPr>
              <w:rPr>
                <w:lang w:val="en-US" w:eastAsia="ko-KR"/>
              </w:rPr>
            </w:pPr>
            <w:r>
              <w:rPr>
                <w:lang w:val="en-US" w:eastAsia="ko-KR"/>
              </w:rPr>
              <w:t>Web Writer</w:t>
            </w:r>
          </w:p>
        </w:tc>
        <w:tc>
          <w:tcPr>
            <w:tcW w:w="32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6623E11A" w14:textId="133F16E5" w:rsidR="004F6F2A" w:rsidRPr="00111448" w:rsidRDefault="00CA2024" w:rsidP="004F6F2A">
            <w:p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웹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에디터</w:t>
            </w:r>
            <w:r w:rsidR="00CA528E">
              <w:rPr>
                <w:rFonts w:hint="eastAsia"/>
                <w:lang w:val="en-US" w:eastAsia="ko-KR"/>
              </w:rPr>
              <w:t xml:space="preserve"> </w:t>
            </w:r>
            <w:r w:rsidR="00CA528E">
              <w:rPr>
                <w:rFonts w:hint="eastAsia"/>
                <w:lang w:val="en-US" w:eastAsia="ko-KR"/>
              </w:rPr>
              <w:t>라이선스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097F9E9B" w14:textId="6320FF42" w:rsidR="004F6F2A" w:rsidRPr="00111448" w:rsidRDefault="00CA528E" w:rsidP="004F6F2A">
            <w:pPr>
              <w:jc w:val="center"/>
              <w:rPr>
                <w:lang w:val="en-US" w:eastAsia="ko-KR"/>
              </w:rPr>
            </w:pPr>
            <w:r w:rsidRPr="00111448">
              <w:rPr>
                <w:rFonts w:hint="eastAsia"/>
                <w:lang w:val="en-US" w:eastAsia="ko-KR"/>
              </w:rPr>
              <w:t>㈜</w:t>
            </w:r>
            <w:proofErr w:type="spellStart"/>
            <w:r w:rsidRPr="00111448">
              <w:rPr>
                <w:rFonts w:hint="eastAsia"/>
                <w:lang w:val="en-US" w:eastAsia="ko-KR"/>
              </w:rPr>
              <w:t>코비젼</w:t>
            </w:r>
            <w:proofErr w:type="spellEnd"/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nil"/>
            </w:tcBorders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7FF452F5" w14:textId="638D84C3" w:rsidR="004F6F2A" w:rsidRPr="00111448" w:rsidRDefault="00423F56" w:rsidP="004F6F2A">
            <w:pPr>
              <w:jc w:val="center"/>
              <w:rPr>
                <w:lang w:val="en-US" w:eastAsia="ko-KR"/>
              </w:rPr>
            </w:pPr>
            <w:r>
              <w:rPr>
                <w:lang w:eastAsia="ko-KR"/>
              </w:rPr>
              <w:t>30</w:t>
            </w:r>
            <w:r w:rsidR="00CA528E">
              <w:rPr>
                <w:lang w:eastAsia="ko-KR"/>
              </w:rPr>
              <w:t>0</w:t>
            </w:r>
          </w:p>
        </w:tc>
      </w:tr>
      <w:tr w:rsidR="004F6F2A" w:rsidRPr="00111448" w14:paraId="745CEE36" w14:textId="77777777" w:rsidTr="00CA2024">
        <w:trPr>
          <w:trHeight w:val="830"/>
        </w:trPr>
        <w:tc>
          <w:tcPr>
            <w:tcW w:w="3402" w:type="dxa"/>
            <w:tcBorders>
              <w:top w:val="single" w:sz="6" w:space="0" w:color="A6A6A6"/>
              <w:left w:val="nil"/>
              <w:bottom w:val="single" w:sz="6" w:space="0" w:color="A6A6A6"/>
              <w:right w:val="single" w:sz="6" w:space="0" w:color="A6A6A6"/>
            </w:tcBorders>
            <w:shd w:val="clear" w:color="auto" w:fill="F2F2F2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61762DF7" w14:textId="68A9E3B4" w:rsidR="004F6F2A" w:rsidRPr="00111448" w:rsidRDefault="004F6F2A" w:rsidP="004F6F2A">
            <w:pPr>
              <w:rPr>
                <w:lang w:val="en-US" w:eastAsia="ko-KR"/>
              </w:rPr>
            </w:pPr>
            <w:proofErr w:type="spellStart"/>
            <w:r>
              <w:rPr>
                <w:lang w:val="en-US" w:eastAsia="ko-KR"/>
              </w:rPr>
              <w:t>Synap</w:t>
            </w:r>
            <w:proofErr w:type="spellEnd"/>
            <w:r>
              <w:rPr>
                <w:lang w:val="en-US" w:eastAsia="ko-KR"/>
              </w:rPr>
              <w:t xml:space="preserve"> Document Viewer</w:t>
            </w:r>
          </w:p>
        </w:tc>
        <w:tc>
          <w:tcPr>
            <w:tcW w:w="32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3F7FBDA1" w14:textId="1328401C" w:rsidR="00312A7F" w:rsidRPr="00111448" w:rsidRDefault="004F6F2A" w:rsidP="004F6F2A">
            <w:pPr>
              <w:rPr>
                <w:lang w:val="en-US" w:eastAsia="ko-KR"/>
              </w:rPr>
            </w:pPr>
            <w:r w:rsidRPr="00111448">
              <w:rPr>
                <w:rFonts w:hint="eastAsia"/>
                <w:lang w:val="en-US" w:eastAsia="ko-KR"/>
              </w:rPr>
              <w:t>문서변환</w:t>
            </w:r>
            <w:r w:rsidRPr="00111448">
              <w:rPr>
                <w:rFonts w:hint="eastAsia"/>
                <w:lang w:val="en-US" w:eastAsia="ko-KR"/>
              </w:rPr>
              <w:t xml:space="preserve"> </w:t>
            </w:r>
            <w:r w:rsidRPr="00111448">
              <w:rPr>
                <w:rFonts w:hint="eastAsia"/>
                <w:lang w:val="en-US" w:eastAsia="ko-KR"/>
              </w:rPr>
              <w:t>솔루션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229A9252" w14:textId="14686297" w:rsidR="004F6F2A" w:rsidRPr="00111448" w:rsidRDefault="004F6F2A" w:rsidP="004F6F2A">
            <w:pPr>
              <w:jc w:val="center"/>
              <w:rPr>
                <w:lang w:val="en-US" w:eastAsia="ko-KR"/>
              </w:rPr>
            </w:pPr>
            <w:proofErr w:type="spellStart"/>
            <w:r w:rsidRPr="00111448">
              <w:rPr>
                <w:rFonts w:hint="eastAsia"/>
                <w:lang w:val="en-US" w:eastAsia="ko-KR"/>
              </w:rPr>
              <w:t>사이</w:t>
            </w:r>
            <w:r>
              <w:rPr>
                <w:rFonts w:hint="eastAsia"/>
                <w:lang w:val="en-US" w:eastAsia="ko-KR"/>
              </w:rPr>
              <w:t>냅</w:t>
            </w:r>
            <w:proofErr w:type="spellEnd"/>
          </w:p>
          <w:p w14:paraId="1EEC1C8C" w14:textId="77777777" w:rsidR="004F6F2A" w:rsidRPr="00111448" w:rsidRDefault="004F6F2A" w:rsidP="004F6F2A">
            <w:pPr>
              <w:jc w:val="center"/>
              <w:rPr>
                <w:lang w:val="en-US" w:eastAsia="ko-KR"/>
              </w:rPr>
            </w:pPr>
            <w:r w:rsidRPr="00111448">
              <w:rPr>
                <w:rFonts w:hint="eastAsia"/>
                <w:lang w:val="en-US" w:eastAsia="ko-KR"/>
              </w:rPr>
              <w:t>소프트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nil"/>
            </w:tcBorders>
            <w:shd w:val="clear" w:color="auto" w:fill="FFFFFF" w:themeFill="background1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630FE8A5" w14:textId="36A6D455" w:rsidR="004F6F2A" w:rsidRPr="00111448" w:rsidRDefault="00EA6A48" w:rsidP="004F6F2A">
            <w:pPr>
              <w:jc w:val="center"/>
              <w:rPr>
                <w:lang w:val="en-US" w:eastAsia="ko-KR"/>
              </w:rPr>
            </w:pPr>
            <w:r>
              <w:rPr>
                <w:lang w:val="en-US" w:eastAsia="ko-KR"/>
              </w:rPr>
              <w:t>-</w:t>
            </w:r>
          </w:p>
        </w:tc>
      </w:tr>
    </w:tbl>
    <w:p w14:paraId="701D0886" w14:textId="3DA1CF91" w:rsidR="00814F65" w:rsidRDefault="00814F65">
      <w:pPr>
        <w:rPr>
          <w:lang w:eastAsia="ko-KR"/>
        </w:rPr>
      </w:pPr>
    </w:p>
    <w:p w14:paraId="03A4BF6D" w14:textId="54016050" w:rsidR="00814F65" w:rsidRDefault="00814F65">
      <w:pPr>
        <w:rPr>
          <w:lang w:eastAsia="ko-KR"/>
        </w:rPr>
      </w:pPr>
    </w:p>
    <w:p w14:paraId="583B6513" w14:textId="77777777" w:rsidR="00F85183" w:rsidRDefault="00F85183">
      <w:pPr>
        <w:rPr>
          <w:rFonts w:ascii="맑은 고딕" w:eastAsia="맑은 고딕" w:hAnsi="맑은 고딕"/>
          <w:b/>
          <w:kern w:val="28"/>
          <w:sz w:val="24"/>
          <w:lang w:val="en-US" w:eastAsia="ko-KR"/>
        </w:rPr>
      </w:pPr>
      <w:bookmarkStart w:id="38" w:name="_Toc464640796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5"/>
      <w:bookmarkEnd w:id="26"/>
      <w:bookmarkEnd w:id="27"/>
      <w:bookmarkEnd w:id="28"/>
      <w:r>
        <w:rPr>
          <w:rFonts w:ascii="맑은 고딕" w:eastAsia="맑은 고딕" w:hAnsi="맑은 고딕"/>
          <w:sz w:val="24"/>
          <w:lang w:val="en-US"/>
        </w:rPr>
        <w:br w:type="page"/>
      </w:r>
    </w:p>
    <w:p w14:paraId="21C5A551" w14:textId="6246FBEC" w:rsidR="00972101" w:rsidRPr="00593B4F" w:rsidRDefault="00CD1EF9" w:rsidP="00972101">
      <w:pPr>
        <w:pStyle w:val="Numberedlist21"/>
        <w:tabs>
          <w:tab w:val="clear" w:pos="720"/>
        </w:tabs>
        <w:jc w:val="both"/>
        <w:rPr>
          <w:rFonts w:ascii="맑은 고딕" w:eastAsia="맑은 고딕" w:hAnsi="맑은 고딕"/>
          <w:sz w:val="24"/>
          <w:lang w:val="en-US"/>
        </w:rPr>
      </w:pPr>
      <w:bookmarkStart w:id="39" w:name="_Toc162276581"/>
      <w:r w:rsidRPr="00593B4F">
        <w:rPr>
          <w:rFonts w:ascii="맑은 고딕" w:eastAsia="맑은 고딕" w:hAnsi="맑은 고딕" w:hint="eastAsia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182F7C" wp14:editId="48FBD3B8">
                <wp:simplePos x="0" y="0"/>
                <wp:positionH relativeFrom="margin">
                  <wp:posOffset>5042535</wp:posOffset>
                </wp:positionH>
                <wp:positionV relativeFrom="paragraph">
                  <wp:posOffset>219075</wp:posOffset>
                </wp:positionV>
                <wp:extent cx="1259840" cy="719455"/>
                <wp:effectExtent l="0" t="0" r="16510" b="175895"/>
                <wp:wrapNone/>
                <wp:docPr id="2" name="말풍선: 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719455"/>
                        </a:xfrm>
                        <a:prstGeom prst="wedgeRectCallout">
                          <a:avLst>
                            <a:gd name="adj1" fmla="val -19789"/>
                            <a:gd name="adj2" fmla="val 7035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90EDE0" w14:textId="77777777" w:rsidR="00A51332" w:rsidRDefault="00A51332" w:rsidP="00234BE6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lang w:eastAsia="ko-KR"/>
                              </w:rPr>
                              <w:t>- P : Package(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기본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)</w:t>
                            </w:r>
                          </w:p>
                          <w:p w14:paraId="0C025144" w14:textId="77777777" w:rsidR="00A51332" w:rsidRDefault="00A51332" w:rsidP="00234BE6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-</w:t>
                            </w:r>
                            <w:r>
                              <w:rPr>
                                <w:lang w:eastAsia="ko-KR"/>
                              </w:rPr>
                              <w:t xml:space="preserve"> C : Customizing</w:t>
                            </w:r>
                          </w:p>
                          <w:p w14:paraId="4FF45B98" w14:textId="77777777" w:rsidR="00A51332" w:rsidRDefault="00A51332" w:rsidP="00234BE6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-</w:t>
                            </w:r>
                            <w:r>
                              <w:rPr>
                                <w:lang w:eastAsia="ko-KR"/>
                              </w:rPr>
                              <w:t xml:space="preserve"> N : New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182F7C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말풍선: 사각형 2" o:spid="_x0000_s1026" type="#_x0000_t61" style="position:absolute;left:0;text-align:left;margin-left:397.05pt;margin-top:17.25pt;width:99.2pt;height:56.6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" adj="6526,25996" fillcolor="#5b9bd5 [3204]" strokecolor="#1f4d78 [1604]" strokeweight="1pt">
                <v:textbox inset="2mm,1mm,2mm,1mm">
                  <w:txbxContent>
                    <w:p w14:paraId="0D90EDE0" w14:textId="77777777" w:rsidR="00A51332" w:rsidRDefault="00A51332" w:rsidP="00234BE6">
                      <w:pPr>
                        <w:rPr>
                          <w:lang w:eastAsia="ko-KR"/>
                        </w:rPr>
                      </w:pPr>
                      <w:r>
                        <w:rPr>
                          <w:lang w:eastAsia="ko-KR"/>
                        </w:rPr>
                        <w:t>- P : Package(</w:t>
                      </w:r>
                      <w:r>
                        <w:rPr>
                          <w:rFonts w:hint="eastAsia"/>
                          <w:lang w:eastAsia="ko-KR"/>
                        </w:rPr>
                        <w:t>기본</w:t>
                      </w:r>
                      <w:r>
                        <w:rPr>
                          <w:rFonts w:hint="eastAsia"/>
                          <w:lang w:eastAsia="ko-KR"/>
                        </w:rPr>
                        <w:t>)</w:t>
                      </w:r>
                    </w:p>
                    <w:p w14:paraId="0C025144" w14:textId="77777777" w:rsidR="00A51332" w:rsidRDefault="00A51332" w:rsidP="00234BE6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-</w:t>
                      </w:r>
                      <w:r>
                        <w:rPr>
                          <w:lang w:eastAsia="ko-KR"/>
                        </w:rPr>
                        <w:t xml:space="preserve"> C : Customizing</w:t>
                      </w:r>
                    </w:p>
                    <w:p w14:paraId="4FF45B98" w14:textId="77777777" w:rsidR="00A51332" w:rsidRDefault="00A51332" w:rsidP="00234BE6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-</w:t>
                      </w:r>
                      <w:r>
                        <w:rPr>
                          <w:lang w:eastAsia="ko-KR"/>
                        </w:rPr>
                        <w:t xml:space="preserve"> N : New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0215" w:rsidRPr="00593B4F">
        <w:rPr>
          <w:rFonts w:ascii="맑은 고딕" w:eastAsia="맑은 고딕" w:hAnsi="맑은 고딕" w:hint="eastAsia"/>
          <w:sz w:val="24"/>
          <w:lang w:val="en-US"/>
        </w:rPr>
        <w:t>세부 구축 내용</w:t>
      </w:r>
      <w:bookmarkEnd w:id="39"/>
    </w:p>
    <w:p w14:paraId="3663C9B3" w14:textId="77777777" w:rsidR="00F85414" w:rsidRPr="00593B4F" w:rsidRDefault="00F85414" w:rsidP="00F85414">
      <w:pPr>
        <w:pStyle w:val="Numberedlist22"/>
        <w:rPr>
          <w:rFonts w:ascii="맑은 고딕" w:eastAsia="맑은 고딕" w:hAnsi="맑은 고딕"/>
          <w:sz w:val="20"/>
          <w:lang w:eastAsia="ko-KR"/>
        </w:rPr>
      </w:pPr>
      <w:bookmarkStart w:id="40" w:name="_Toc162276582"/>
      <w:r w:rsidRPr="00593B4F">
        <w:rPr>
          <w:rFonts w:ascii="맑은 고딕" w:eastAsia="맑은 고딕" w:hAnsi="맑은 고딕" w:hint="eastAsia"/>
          <w:sz w:val="20"/>
          <w:lang w:eastAsia="ko-KR"/>
        </w:rPr>
        <w:t>업무 기능</w:t>
      </w:r>
      <w:bookmarkStart w:id="41" w:name="_Toc7454220"/>
      <w:bookmarkStart w:id="42" w:name="_Toc8117500"/>
      <w:bookmarkStart w:id="43" w:name="_Toc8131256"/>
      <w:bookmarkStart w:id="44" w:name="_Toc8206241"/>
      <w:bookmarkStart w:id="45" w:name="_Toc8206281"/>
      <w:bookmarkStart w:id="46" w:name="_Toc8226073"/>
      <w:bookmarkStart w:id="47" w:name="_Toc8227513"/>
      <w:bookmarkStart w:id="48" w:name="_Toc8399653"/>
      <w:bookmarkStart w:id="49" w:name="_Toc8640228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2D3DB77D" w14:textId="77777777" w:rsidR="00912898" w:rsidRPr="00593B4F" w:rsidRDefault="00912898" w:rsidP="00912898">
      <w:pPr>
        <w:pStyle w:val="Numberedlist23"/>
        <w:rPr>
          <w:rFonts w:ascii="맑은 고딕" w:eastAsia="맑은 고딕" w:hAnsi="맑은 고딕"/>
          <w:sz w:val="20"/>
          <w:lang w:eastAsia="ko-KR"/>
        </w:rPr>
      </w:pPr>
      <w:r w:rsidRPr="00593B4F">
        <w:rPr>
          <w:rFonts w:ascii="맑은 고딕" w:eastAsia="맑은 고딕" w:hAnsi="맑은 고딕" w:hint="eastAsia"/>
          <w:sz w:val="20"/>
          <w:lang w:eastAsia="ko-KR"/>
        </w:rPr>
        <w:t>인프라</w:t>
      </w:r>
    </w:p>
    <w:tbl>
      <w:tblPr>
        <w:tblW w:w="1009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6330"/>
        <w:gridCol w:w="740"/>
        <w:gridCol w:w="1436"/>
      </w:tblGrid>
      <w:tr w:rsidR="00912898" w:rsidRPr="00593B4F" w14:paraId="06F24184" w14:textId="77777777" w:rsidTr="00F1041E">
        <w:trPr>
          <w:trHeight w:val="227"/>
        </w:trPr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3B4F99F" w14:textId="77777777" w:rsidR="00912898" w:rsidRPr="00593B4F" w:rsidRDefault="00774A98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항목</w:t>
            </w:r>
          </w:p>
        </w:tc>
        <w:tc>
          <w:tcPr>
            <w:tcW w:w="6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0D91FFB" w14:textId="77777777" w:rsidR="00912898" w:rsidRPr="00593B4F" w:rsidRDefault="00912898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구현 내용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4ACA424" w14:textId="77777777" w:rsidR="00912898" w:rsidRPr="00593B4F" w:rsidRDefault="00912898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구분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4E21EF9D" w14:textId="77777777" w:rsidR="00912898" w:rsidRPr="00593B4F" w:rsidRDefault="00912898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비고</w:t>
            </w:r>
          </w:p>
        </w:tc>
      </w:tr>
      <w:tr w:rsidR="00F1041E" w:rsidRPr="00593B4F" w14:paraId="44A20C5A" w14:textId="77777777" w:rsidTr="00F1041E">
        <w:trPr>
          <w:trHeight w:val="227"/>
        </w:trPr>
        <w:tc>
          <w:tcPr>
            <w:tcW w:w="158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6C81283" w14:textId="77777777" w:rsidR="00F1041E" w:rsidRPr="00593B4F" w:rsidRDefault="00F1041E" w:rsidP="00233E5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인프라 구축</w:t>
            </w:r>
          </w:p>
        </w:tc>
        <w:tc>
          <w:tcPr>
            <w:tcW w:w="6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70AB3" w14:textId="77777777" w:rsidR="00653C9E" w:rsidRPr="00653C9E" w:rsidRDefault="00653C9E" w:rsidP="00653C9E">
            <w:pPr>
              <w:rPr>
                <w:rFonts w:ascii="맑은 고딕" w:eastAsia="맑은 고딕" w:hAnsi="맑은 고딕"/>
                <w:lang w:eastAsia="ko-KR"/>
              </w:rPr>
            </w:pPr>
            <w:r w:rsidRPr="00653C9E">
              <w:rPr>
                <w:rFonts w:ascii="맑은 고딕" w:eastAsia="맑은 고딕" w:hAnsi="맑은 고딕"/>
                <w:lang w:eastAsia="ko-KR"/>
              </w:rPr>
              <w:t>'- O/</w:t>
            </w:r>
            <w:proofErr w:type="gramStart"/>
            <w:r w:rsidRPr="00653C9E">
              <w:rPr>
                <w:rFonts w:ascii="맑은 고딕" w:eastAsia="맑은 고딕" w:hAnsi="맑은 고딕"/>
                <w:lang w:eastAsia="ko-KR"/>
              </w:rPr>
              <w:t>S :</w:t>
            </w:r>
            <w:proofErr w:type="gramEnd"/>
            <w:r w:rsidRPr="00653C9E">
              <w:rPr>
                <w:rFonts w:ascii="맑은 고딕" w:eastAsia="맑은 고딕" w:hAnsi="맑은 고딕"/>
                <w:lang w:eastAsia="ko-KR"/>
              </w:rPr>
              <w:t xml:space="preserve"> Rocky </w:t>
            </w:r>
            <w:proofErr w:type="spellStart"/>
            <w:r w:rsidRPr="00653C9E">
              <w:rPr>
                <w:rFonts w:ascii="맑은 고딕" w:eastAsia="맑은 고딕" w:hAnsi="맑은 고딕"/>
                <w:lang w:eastAsia="ko-KR"/>
              </w:rPr>
              <w:t>linux</w:t>
            </w:r>
            <w:proofErr w:type="spellEnd"/>
          </w:p>
          <w:p w14:paraId="7F523B88" w14:textId="77777777" w:rsidR="00653C9E" w:rsidRPr="00653C9E" w:rsidRDefault="00653C9E" w:rsidP="00653C9E">
            <w:pPr>
              <w:rPr>
                <w:rFonts w:ascii="맑은 고딕" w:eastAsia="맑은 고딕" w:hAnsi="맑은 고딕"/>
                <w:lang w:eastAsia="ko-KR"/>
              </w:rPr>
            </w:pPr>
            <w:r w:rsidRPr="00653C9E">
              <w:rPr>
                <w:rFonts w:ascii="맑은 고딕" w:eastAsia="맑은 고딕" w:hAnsi="맑은 고딕"/>
                <w:lang w:eastAsia="ko-KR"/>
              </w:rPr>
              <w:t>- Web/</w:t>
            </w:r>
            <w:proofErr w:type="gramStart"/>
            <w:r w:rsidRPr="00653C9E">
              <w:rPr>
                <w:rFonts w:ascii="맑은 고딕" w:eastAsia="맑은 고딕" w:hAnsi="맑은 고딕"/>
                <w:lang w:eastAsia="ko-KR"/>
              </w:rPr>
              <w:t>Was :</w:t>
            </w:r>
            <w:proofErr w:type="gramEnd"/>
            <w:r w:rsidRPr="00653C9E">
              <w:rPr>
                <w:rFonts w:ascii="맑은 고딕" w:eastAsia="맑은 고딕" w:hAnsi="맑은 고딕"/>
                <w:lang w:eastAsia="ko-KR"/>
              </w:rPr>
              <w:t xml:space="preserve"> Apache/Tomcat, DB : Maria DB</w:t>
            </w:r>
          </w:p>
          <w:p w14:paraId="10C2CDB1" w14:textId="77777777" w:rsidR="00653C9E" w:rsidRPr="00653C9E" w:rsidRDefault="00653C9E" w:rsidP="00653C9E">
            <w:pPr>
              <w:rPr>
                <w:rFonts w:ascii="맑은 고딕" w:eastAsia="맑은 고딕" w:hAnsi="맑은 고딕"/>
                <w:lang w:eastAsia="ko-KR"/>
              </w:rPr>
            </w:pPr>
            <w:r w:rsidRPr="00653C9E">
              <w:rPr>
                <w:rFonts w:ascii="맑은 고딕" w:eastAsia="맑은 고딕" w:hAnsi="맑은 고딕" w:hint="eastAsia"/>
                <w:lang w:eastAsia="ko-KR"/>
              </w:rPr>
              <w:t>- 물리서버(가상화)/단일구성</w:t>
            </w:r>
          </w:p>
          <w:p w14:paraId="1C59A764" w14:textId="77777777" w:rsidR="00653C9E" w:rsidRPr="00653C9E" w:rsidRDefault="00653C9E" w:rsidP="00653C9E">
            <w:pPr>
              <w:rPr>
                <w:rFonts w:ascii="맑은 고딕" w:eastAsia="맑은 고딕" w:hAnsi="맑은 고딕"/>
                <w:lang w:eastAsia="ko-KR"/>
              </w:rPr>
            </w:pPr>
            <w:r w:rsidRPr="00653C9E">
              <w:rPr>
                <w:rFonts w:ascii="맑은 고딕" w:eastAsia="맑은 고딕" w:hAnsi="맑은 고딕" w:hint="eastAsia"/>
                <w:lang w:eastAsia="ko-KR"/>
              </w:rPr>
              <w:t xml:space="preserve">- </w:t>
            </w:r>
            <w:proofErr w:type="spellStart"/>
            <w:r w:rsidRPr="00653C9E">
              <w:rPr>
                <w:rFonts w:ascii="맑은 고딕" w:eastAsia="맑은 고딕" w:hAnsi="맑은 고딕" w:hint="eastAsia"/>
                <w:lang w:eastAsia="ko-KR"/>
              </w:rPr>
              <w:t>Synap</w:t>
            </w:r>
            <w:proofErr w:type="spellEnd"/>
            <w:r w:rsidRPr="00653C9E">
              <w:rPr>
                <w:rFonts w:ascii="맑은 고딕" w:eastAsia="맑은 고딕" w:hAnsi="맑은 고딕" w:hint="eastAsia"/>
                <w:lang w:eastAsia="ko-KR"/>
              </w:rPr>
              <w:t>문서뷰어</w:t>
            </w:r>
          </w:p>
          <w:p w14:paraId="147AEFDA" w14:textId="48AADBB2" w:rsidR="00F1041E" w:rsidRPr="00593B4F" w:rsidRDefault="00653C9E" w:rsidP="00653C9E">
            <w:pPr>
              <w:rPr>
                <w:rFonts w:ascii="맑은 고딕" w:eastAsia="맑은 고딕" w:hAnsi="맑은 고딕"/>
                <w:lang w:eastAsia="ko-KR"/>
              </w:rPr>
            </w:pPr>
            <w:r w:rsidRPr="00653C9E">
              <w:rPr>
                <w:rFonts w:ascii="맑은 고딕" w:eastAsia="맑은 고딕" w:hAnsi="맑은 고딕" w:hint="eastAsia"/>
                <w:lang w:eastAsia="ko-KR"/>
              </w:rPr>
              <w:t xml:space="preserve">- 웹 </w:t>
            </w:r>
            <w:proofErr w:type="gramStart"/>
            <w:r w:rsidRPr="00653C9E">
              <w:rPr>
                <w:rFonts w:ascii="맑은 고딕" w:eastAsia="맑은 고딕" w:hAnsi="맑은 고딕" w:hint="eastAsia"/>
                <w:lang w:eastAsia="ko-KR"/>
              </w:rPr>
              <w:t>에디터 :</w:t>
            </w:r>
            <w:proofErr w:type="gramEnd"/>
            <w:r w:rsidRPr="00653C9E">
              <w:rPr>
                <w:rFonts w:ascii="맑은 고딕" w:eastAsia="맑은 고딕" w:hAnsi="맑은 고딕" w:hint="eastAsia"/>
                <w:lang w:eastAsia="ko-KR"/>
              </w:rPr>
              <w:t xml:space="preserve"> 당사(</w:t>
            </w:r>
            <w:proofErr w:type="spellStart"/>
            <w:r w:rsidRPr="00653C9E">
              <w:rPr>
                <w:rFonts w:ascii="맑은 고딕" w:eastAsia="맑은 고딕" w:hAnsi="맑은 고딕" w:hint="eastAsia"/>
                <w:lang w:eastAsia="ko-KR"/>
              </w:rPr>
              <w:t>Webwriter</w:t>
            </w:r>
            <w:proofErr w:type="spellEnd"/>
            <w:r w:rsidRPr="00653C9E">
              <w:rPr>
                <w:rFonts w:ascii="맑은 고딕" w:eastAsia="맑은 고딕" w:hAnsi="맑은 고딕" w:hint="eastAsia"/>
                <w:lang w:eastAsia="ko-KR"/>
              </w:rPr>
              <w:t>)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043E1" w14:textId="515D7413" w:rsidR="00F1041E" w:rsidRPr="00593B4F" w:rsidRDefault="00653C9E" w:rsidP="00233E5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N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148E5BA" w14:textId="44BD947A" w:rsidR="00F1041E" w:rsidRPr="00593B4F" w:rsidRDefault="00653C9E" w:rsidP="00233E5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고객사 준비</w:t>
            </w:r>
          </w:p>
        </w:tc>
      </w:tr>
      <w:tr w:rsidR="00F1041E" w:rsidRPr="00593B4F" w14:paraId="34CD6FD9" w14:textId="77777777" w:rsidTr="00F1041E">
        <w:trPr>
          <w:trHeight w:val="227"/>
        </w:trPr>
        <w:tc>
          <w:tcPr>
            <w:tcW w:w="158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FD146E" w14:textId="77777777" w:rsidR="00F1041E" w:rsidRPr="00593B4F" w:rsidRDefault="00F1041E" w:rsidP="00233E5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6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57A7B" w14:textId="37F5E350" w:rsidR="00F1041E" w:rsidRPr="00F1041E" w:rsidRDefault="00F1041E" w:rsidP="00F1041E">
            <w:pPr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89533" w14:textId="6F1E497A" w:rsidR="00F1041E" w:rsidRPr="00593B4F" w:rsidRDefault="00F1041E" w:rsidP="00233E5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3C0C189" w14:textId="77777777" w:rsidR="00F1041E" w:rsidRPr="00593B4F" w:rsidRDefault="00F1041E" w:rsidP="00233E5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</w:tr>
    </w:tbl>
    <w:p w14:paraId="17C0B53C" w14:textId="7509BBBE" w:rsidR="00912898" w:rsidRDefault="00912898" w:rsidP="00912898">
      <w:pPr>
        <w:rPr>
          <w:rFonts w:ascii="맑은 고딕" w:eastAsia="맑은 고딕" w:hAnsi="맑은 고딕"/>
          <w:lang w:eastAsia="ko-KR"/>
        </w:rPr>
      </w:pPr>
    </w:p>
    <w:p w14:paraId="3895F8FD" w14:textId="6DA8B0EE" w:rsidR="00814F65" w:rsidRPr="00593B4F" w:rsidRDefault="00F1041E" w:rsidP="00814F65">
      <w:pPr>
        <w:pStyle w:val="Numberedlist23"/>
        <w:rPr>
          <w:rFonts w:ascii="맑은 고딕" w:eastAsia="맑은 고딕" w:hAnsi="맑은 고딕"/>
          <w:sz w:val="20"/>
          <w:lang w:eastAsia="ko-KR"/>
        </w:rPr>
      </w:pPr>
      <w:r>
        <w:rPr>
          <w:rFonts w:ascii="맑은 고딕" w:eastAsia="맑은 고딕" w:hAnsi="맑은 고딕" w:hint="eastAsia"/>
          <w:sz w:val="20"/>
          <w:lang w:eastAsia="ko-KR"/>
        </w:rPr>
        <w:t>디자인</w:t>
      </w:r>
    </w:p>
    <w:tbl>
      <w:tblPr>
        <w:tblW w:w="1009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15"/>
        <w:gridCol w:w="6323"/>
        <w:gridCol w:w="709"/>
        <w:gridCol w:w="1446"/>
      </w:tblGrid>
      <w:tr w:rsidR="00814F65" w:rsidRPr="00593B4F" w14:paraId="6A3F74C6" w14:textId="77777777" w:rsidTr="00814F65">
        <w:trPr>
          <w:trHeight w:val="227"/>
        </w:trPr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C7DDE12" w14:textId="77777777" w:rsidR="00814F65" w:rsidRPr="00593B4F" w:rsidRDefault="00814F65" w:rsidP="00814F65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항목</w:t>
            </w:r>
          </w:p>
        </w:tc>
        <w:tc>
          <w:tcPr>
            <w:tcW w:w="6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3BD426A" w14:textId="77777777" w:rsidR="00814F65" w:rsidRPr="00593B4F" w:rsidRDefault="00814F65" w:rsidP="00814F65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구현 내용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EA9A94E" w14:textId="77777777" w:rsidR="00814F65" w:rsidRPr="00593B4F" w:rsidRDefault="00814F65" w:rsidP="00814F65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구분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4DD11C82" w14:textId="77777777" w:rsidR="00814F65" w:rsidRPr="00593B4F" w:rsidRDefault="00814F65" w:rsidP="00814F65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비고</w:t>
            </w:r>
          </w:p>
        </w:tc>
      </w:tr>
      <w:tr w:rsidR="00814F65" w:rsidRPr="00593B4F" w14:paraId="05FA1117" w14:textId="77777777" w:rsidTr="00814F65">
        <w:trPr>
          <w:trHeight w:val="227"/>
        </w:trPr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6FD00F" w14:textId="5CEEBA58" w:rsidR="00814F65" w:rsidRPr="00593B4F" w:rsidRDefault="00F1041E" w:rsidP="00814F65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디자인</w:t>
            </w:r>
          </w:p>
        </w:tc>
        <w:tc>
          <w:tcPr>
            <w:tcW w:w="6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D9A28" w14:textId="32E5E5AC" w:rsidR="009B3765" w:rsidRPr="00593B4F" w:rsidRDefault="00F1041E" w:rsidP="00814F65">
            <w:pPr>
              <w:rPr>
                <w:rFonts w:ascii="맑은 고딕" w:eastAsia="맑은 고딕" w:hAnsi="맑은 고딕"/>
                <w:lang w:eastAsia="ko-KR"/>
              </w:rPr>
            </w:pPr>
            <w:r w:rsidRPr="00F1041E">
              <w:rPr>
                <w:rFonts w:ascii="맑은 고딕" w:eastAsia="맑은 고딕" w:hAnsi="맑은 고딕" w:hint="eastAsia"/>
                <w:lang w:eastAsia="ko-KR"/>
              </w:rPr>
              <w:t>- 디자인&amp;Publishing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FA7AE" w14:textId="77777777" w:rsidR="00814F65" w:rsidRPr="00593B4F" w:rsidRDefault="00814F65" w:rsidP="00814F65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P/</w:t>
            </w:r>
            <w:r>
              <w:rPr>
                <w:rFonts w:ascii="맑은 고딕" w:eastAsia="맑은 고딕" w:hAnsi="맑은 고딕"/>
                <w:lang w:eastAsia="ko-KR"/>
              </w:rPr>
              <w:t>C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B08C0F" w14:textId="00E812CF" w:rsidR="009B3765" w:rsidRPr="00593B4F" w:rsidRDefault="009B3765" w:rsidP="00814F65">
            <w:pPr>
              <w:rPr>
                <w:rFonts w:ascii="맑은 고딕" w:eastAsia="맑은 고딕" w:hAnsi="맑은 고딕"/>
                <w:lang w:eastAsia="ko-KR"/>
              </w:rPr>
            </w:pPr>
          </w:p>
        </w:tc>
      </w:tr>
    </w:tbl>
    <w:p w14:paraId="11746010" w14:textId="77777777" w:rsidR="00814F65" w:rsidRPr="00593B4F" w:rsidRDefault="00814F65" w:rsidP="00912898">
      <w:pPr>
        <w:rPr>
          <w:rFonts w:ascii="맑은 고딕" w:eastAsia="맑은 고딕" w:hAnsi="맑은 고딕"/>
          <w:lang w:eastAsia="ko-KR"/>
        </w:rPr>
      </w:pPr>
    </w:p>
    <w:p w14:paraId="22F4D32C" w14:textId="77777777" w:rsidR="00AD0215" w:rsidRPr="00593B4F" w:rsidRDefault="00AD0215" w:rsidP="00CD7E84">
      <w:pPr>
        <w:pStyle w:val="Numberedlist22"/>
        <w:numPr>
          <w:ilvl w:val="0"/>
          <w:numId w:val="5"/>
        </w:numPr>
        <w:jc w:val="both"/>
        <w:rPr>
          <w:rFonts w:ascii="맑은 고딕" w:eastAsia="맑은 고딕" w:hAnsi="맑은 고딕"/>
          <w:vanish/>
          <w:sz w:val="20"/>
        </w:rPr>
      </w:pPr>
      <w:bookmarkStart w:id="50" w:name="_Toc8732711"/>
      <w:bookmarkStart w:id="51" w:name="_Toc8733523"/>
      <w:bookmarkStart w:id="52" w:name="_Toc8733559"/>
      <w:bookmarkStart w:id="53" w:name="_Toc8738241"/>
      <w:bookmarkStart w:id="54" w:name="_Toc8738275"/>
      <w:bookmarkStart w:id="55" w:name="_Toc8741465"/>
      <w:bookmarkStart w:id="56" w:name="_Toc8741685"/>
      <w:bookmarkStart w:id="57" w:name="_Toc8746431"/>
      <w:bookmarkStart w:id="58" w:name="_Toc8748182"/>
      <w:bookmarkStart w:id="59" w:name="_Toc8748643"/>
      <w:bookmarkStart w:id="60" w:name="_Toc8748673"/>
      <w:bookmarkStart w:id="61" w:name="_Toc8809499"/>
      <w:bookmarkStart w:id="62" w:name="_Toc13825155"/>
      <w:bookmarkStart w:id="63" w:name="_Toc13825430"/>
      <w:bookmarkStart w:id="64" w:name="_Toc13830960"/>
      <w:bookmarkStart w:id="65" w:name="_Toc13833210"/>
      <w:bookmarkStart w:id="66" w:name="_Toc13833320"/>
      <w:bookmarkStart w:id="67" w:name="_Toc13836651"/>
      <w:bookmarkStart w:id="68" w:name="_Toc13837850"/>
      <w:bookmarkStart w:id="69" w:name="_Toc13840752"/>
      <w:bookmarkStart w:id="70" w:name="_Toc13841091"/>
      <w:bookmarkStart w:id="71" w:name="_Toc14084745"/>
      <w:bookmarkStart w:id="72" w:name="_Toc14422985"/>
      <w:bookmarkStart w:id="73" w:name="_Toc15660873"/>
      <w:bookmarkStart w:id="74" w:name="_Toc15897136"/>
      <w:bookmarkStart w:id="75" w:name="_Toc15915093"/>
      <w:bookmarkStart w:id="76" w:name="_Toc15999016"/>
      <w:bookmarkStart w:id="77" w:name="_Toc15999663"/>
      <w:bookmarkStart w:id="78" w:name="_Toc16081297"/>
      <w:bookmarkStart w:id="79" w:name="_Toc16245156"/>
      <w:bookmarkStart w:id="80" w:name="_Toc17122043"/>
      <w:bookmarkStart w:id="81" w:name="_Toc32926342"/>
      <w:bookmarkStart w:id="82" w:name="_Toc32933988"/>
      <w:bookmarkStart w:id="83" w:name="_Toc32939206"/>
      <w:bookmarkStart w:id="84" w:name="_Toc33002175"/>
      <w:bookmarkStart w:id="85" w:name="_Toc34654840"/>
      <w:bookmarkStart w:id="86" w:name="_Toc34657087"/>
      <w:bookmarkStart w:id="87" w:name="_Toc34659222"/>
      <w:bookmarkStart w:id="88" w:name="_Toc34659631"/>
      <w:bookmarkStart w:id="89" w:name="_Toc34836059"/>
      <w:bookmarkStart w:id="90" w:name="_Toc34836794"/>
      <w:bookmarkStart w:id="91" w:name="_Toc35008728"/>
      <w:bookmarkStart w:id="92" w:name="_Toc35008758"/>
      <w:bookmarkStart w:id="93" w:name="_Toc35012129"/>
      <w:bookmarkStart w:id="94" w:name="_Toc35261664"/>
      <w:bookmarkStart w:id="95" w:name="_Toc35262004"/>
      <w:bookmarkStart w:id="96" w:name="_Toc35262034"/>
      <w:bookmarkStart w:id="97" w:name="_Toc35268711"/>
      <w:bookmarkStart w:id="98" w:name="_Toc35353677"/>
      <w:bookmarkStart w:id="99" w:name="_Toc35421204"/>
      <w:bookmarkStart w:id="100" w:name="_Toc54678035"/>
      <w:bookmarkStart w:id="101" w:name="_Toc106313881"/>
      <w:bookmarkStart w:id="102" w:name="_Toc106377195"/>
      <w:bookmarkStart w:id="103" w:name="_Toc162276583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</w:p>
    <w:p w14:paraId="2555F981" w14:textId="77777777" w:rsidR="00AD0215" w:rsidRPr="00593B4F" w:rsidRDefault="00AD0215" w:rsidP="00CD7E84">
      <w:pPr>
        <w:pStyle w:val="af5"/>
        <w:keepNext/>
        <w:numPr>
          <w:ilvl w:val="0"/>
          <w:numId w:val="5"/>
        </w:numPr>
        <w:spacing w:before="240" w:after="60"/>
        <w:ind w:leftChars="0"/>
        <w:jc w:val="both"/>
        <w:outlineLvl w:val="1"/>
        <w:rPr>
          <w:rFonts w:ascii="맑은 고딕" w:eastAsia="맑은 고딕" w:hAnsi="맑은 고딕" w:cs="Times New Roman"/>
          <w:b/>
          <w:vanish/>
          <w:sz w:val="20"/>
          <w:szCs w:val="20"/>
          <w:lang w:val="en-GB"/>
        </w:rPr>
      </w:pPr>
    </w:p>
    <w:p w14:paraId="6E519E61" w14:textId="77777777" w:rsidR="00AD0215" w:rsidRPr="00593B4F" w:rsidRDefault="00AD0215" w:rsidP="00CD7E84">
      <w:pPr>
        <w:pStyle w:val="af5"/>
        <w:keepNext/>
        <w:numPr>
          <w:ilvl w:val="1"/>
          <w:numId w:val="5"/>
        </w:numPr>
        <w:spacing w:before="240" w:after="60"/>
        <w:ind w:leftChars="0"/>
        <w:jc w:val="both"/>
        <w:outlineLvl w:val="1"/>
        <w:rPr>
          <w:rFonts w:ascii="맑은 고딕" w:eastAsia="맑은 고딕" w:hAnsi="맑은 고딕" w:cs="Times New Roman"/>
          <w:b/>
          <w:vanish/>
          <w:sz w:val="20"/>
          <w:szCs w:val="20"/>
          <w:lang w:val="en-GB"/>
        </w:rPr>
      </w:pPr>
    </w:p>
    <w:p w14:paraId="3DB4D032" w14:textId="59196A79" w:rsidR="00814F65" w:rsidRPr="00593B4F" w:rsidRDefault="00814F65" w:rsidP="00814F65">
      <w:pPr>
        <w:pStyle w:val="Numberedlist23"/>
        <w:rPr>
          <w:rFonts w:ascii="맑은 고딕" w:eastAsia="맑은 고딕" w:hAnsi="맑은 고딕"/>
          <w:sz w:val="20"/>
          <w:lang w:eastAsia="ko-KR"/>
        </w:rPr>
      </w:pPr>
      <w:r>
        <w:rPr>
          <w:rFonts w:ascii="맑은 고딕" w:eastAsia="맑은 고딕" w:hAnsi="맑은 고딕" w:hint="eastAsia"/>
          <w:sz w:val="20"/>
          <w:lang w:eastAsia="ko-KR"/>
        </w:rPr>
        <w:t>포탈/</w:t>
      </w:r>
      <w:r w:rsidRPr="00593B4F">
        <w:rPr>
          <w:rFonts w:ascii="맑은 고딕" w:eastAsia="맑은 고딕" w:hAnsi="맑은 고딕"/>
          <w:sz w:val="20"/>
          <w:lang w:eastAsia="ko-KR"/>
        </w:rPr>
        <w:t>협업</w:t>
      </w:r>
    </w:p>
    <w:tbl>
      <w:tblPr>
        <w:tblW w:w="1009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01"/>
        <w:gridCol w:w="6337"/>
        <w:gridCol w:w="709"/>
        <w:gridCol w:w="1446"/>
      </w:tblGrid>
      <w:tr w:rsidR="00814F65" w:rsidRPr="00593B4F" w14:paraId="05D3160C" w14:textId="77777777" w:rsidTr="00814F65">
        <w:trPr>
          <w:trHeight w:val="397"/>
        </w:trPr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CA3E168" w14:textId="77777777" w:rsidR="00814F65" w:rsidRPr="00593B4F" w:rsidRDefault="00814F65" w:rsidP="00814F65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항목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60B4B6B" w14:textId="77777777" w:rsidR="00814F65" w:rsidRPr="00593B4F" w:rsidRDefault="00814F65" w:rsidP="00814F65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구현 내용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A590C48" w14:textId="77777777" w:rsidR="00814F65" w:rsidRPr="00593B4F" w:rsidRDefault="00814F65" w:rsidP="00814F65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구분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5538F9C6" w14:textId="77777777" w:rsidR="00814F65" w:rsidRPr="00593B4F" w:rsidRDefault="00814F65" w:rsidP="00814F65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비고</w:t>
            </w:r>
          </w:p>
        </w:tc>
      </w:tr>
      <w:tr w:rsidR="00814F65" w:rsidRPr="00593B4F" w14:paraId="6F07CDB4" w14:textId="77777777" w:rsidTr="00814F65">
        <w:trPr>
          <w:trHeight w:val="227"/>
        </w:trPr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017A2B" w14:textId="77777777" w:rsidR="00814F65" w:rsidRPr="00593B4F" w:rsidRDefault="00814F65" w:rsidP="00814F65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그룹웨어일반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45D38" w14:textId="29E4D430" w:rsidR="00F415BB" w:rsidRDefault="00F415BB" w:rsidP="00F1041E">
            <w:pPr>
              <w:pStyle w:val="Default"/>
              <w:rPr>
                <w:rFonts w:hAnsi="맑은 고딕"/>
                <w:sz w:val="18"/>
                <w:szCs w:val="18"/>
              </w:rPr>
            </w:pPr>
            <w:r>
              <w:rPr>
                <w:rFonts w:hAnsi="맑은 고딕" w:hint="eastAsia"/>
                <w:sz w:val="18"/>
                <w:szCs w:val="18"/>
              </w:rPr>
              <w:t>-</w:t>
            </w:r>
            <w:r>
              <w:rPr>
                <w:rFonts w:hAnsi="맑은 고딕"/>
                <w:sz w:val="18"/>
                <w:szCs w:val="18"/>
              </w:rPr>
              <w:t xml:space="preserve"> </w:t>
            </w:r>
            <w:proofErr w:type="gramStart"/>
            <w:r w:rsidRPr="00F415BB">
              <w:rPr>
                <w:rFonts w:hAnsi="맑은 고딕" w:hint="eastAsia"/>
                <w:b/>
                <w:sz w:val="18"/>
                <w:szCs w:val="18"/>
              </w:rPr>
              <w:t xml:space="preserve">포탈 </w:t>
            </w:r>
            <w:r w:rsidRPr="00F415BB">
              <w:rPr>
                <w:rFonts w:hAnsi="맑은 고딕"/>
                <w:b/>
                <w:sz w:val="18"/>
                <w:szCs w:val="18"/>
              </w:rPr>
              <w:t>:</w:t>
            </w:r>
            <w:proofErr w:type="gramEnd"/>
            <w:r w:rsidRPr="00F415BB">
              <w:rPr>
                <w:rFonts w:hAnsi="맑은 고딕"/>
                <w:b/>
                <w:sz w:val="18"/>
                <w:szCs w:val="18"/>
              </w:rPr>
              <w:t xml:space="preserve"> 2</w:t>
            </w:r>
            <w:r w:rsidRPr="00F415BB">
              <w:rPr>
                <w:rFonts w:hAnsi="맑은 고딕" w:hint="eastAsia"/>
                <w:b/>
                <w:sz w:val="18"/>
                <w:szCs w:val="18"/>
              </w:rPr>
              <w:t>개회사 멀티 컴퍼니(</w:t>
            </w:r>
            <w:proofErr w:type="spellStart"/>
            <w:r w:rsidRPr="00F415BB">
              <w:rPr>
                <w:rFonts w:hAnsi="맑은 고딕" w:hint="eastAsia"/>
                <w:b/>
                <w:sz w:val="18"/>
                <w:szCs w:val="18"/>
              </w:rPr>
              <w:t>포틀릿</w:t>
            </w:r>
            <w:proofErr w:type="spellEnd"/>
            <w:r w:rsidRPr="00F415BB">
              <w:rPr>
                <w:rFonts w:hAnsi="맑은 고딕" w:hint="eastAsia"/>
                <w:b/>
                <w:sz w:val="18"/>
                <w:szCs w:val="18"/>
              </w:rPr>
              <w:t xml:space="preserve"> 고려)</w:t>
            </w:r>
            <w:r w:rsidR="002F4A7B">
              <w:rPr>
                <w:rFonts w:hAnsi="맑은 고딕"/>
                <w:b/>
                <w:sz w:val="18"/>
                <w:szCs w:val="18"/>
              </w:rPr>
              <w:t xml:space="preserve">, </w:t>
            </w:r>
            <w:r w:rsidR="002F4A7B">
              <w:rPr>
                <w:rFonts w:hAnsi="맑은 고딕" w:hint="eastAsia"/>
                <w:sz w:val="18"/>
                <w:szCs w:val="20"/>
              </w:rPr>
              <w:t>다국어(</w:t>
            </w:r>
            <w:r w:rsidR="002F4A7B">
              <w:rPr>
                <w:rFonts w:hAnsi="맑은 고딕"/>
                <w:sz w:val="18"/>
                <w:szCs w:val="20"/>
              </w:rPr>
              <w:t xml:space="preserve"> </w:t>
            </w:r>
            <w:r w:rsidR="002F4A7B">
              <w:rPr>
                <w:rFonts w:hAnsi="맑은 고딕" w:hint="eastAsia"/>
                <w:sz w:val="18"/>
                <w:szCs w:val="20"/>
              </w:rPr>
              <w:t>베트남어 지원)</w:t>
            </w:r>
          </w:p>
          <w:p w14:paraId="63E965B4" w14:textId="4484FE16" w:rsidR="00F1041E" w:rsidRDefault="00F1041E" w:rsidP="00F1041E">
            <w:pPr>
              <w:pStyle w:val="Default"/>
              <w:rPr>
                <w:rFonts w:hAnsi="맑은 고딕"/>
                <w:sz w:val="18"/>
                <w:szCs w:val="20"/>
              </w:rPr>
            </w:pPr>
            <w:r w:rsidRPr="00F1041E">
              <w:rPr>
                <w:rFonts w:hAnsi="맑은 고딕" w:hint="eastAsia"/>
                <w:sz w:val="18"/>
                <w:szCs w:val="18"/>
              </w:rPr>
              <w:t xml:space="preserve">- </w:t>
            </w:r>
            <w:proofErr w:type="gramStart"/>
            <w:r w:rsidR="004122ED" w:rsidRPr="00895F7D">
              <w:rPr>
                <w:rFonts w:hAnsi="맑은 고딕" w:hint="eastAsia"/>
                <w:sz w:val="18"/>
                <w:szCs w:val="20"/>
              </w:rPr>
              <w:t>통합게시</w:t>
            </w:r>
            <w:r w:rsidR="004122ED">
              <w:rPr>
                <w:rFonts w:hAnsi="맑은 고딕" w:hint="eastAsia"/>
                <w:sz w:val="18"/>
                <w:szCs w:val="20"/>
              </w:rPr>
              <w:t xml:space="preserve"> </w:t>
            </w:r>
            <w:r w:rsidR="004122ED">
              <w:rPr>
                <w:rFonts w:hAnsi="맑은 고딕"/>
                <w:sz w:val="18"/>
                <w:szCs w:val="20"/>
              </w:rPr>
              <w:t>:</w:t>
            </w:r>
            <w:proofErr w:type="gramEnd"/>
            <w:r w:rsidR="004122ED">
              <w:rPr>
                <w:rFonts w:hAnsi="맑은 고딕"/>
                <w:sz w:val="18"/>
                <w:szCs w:val="20"/>
              </w:rPr>
              <w:t xml:space="preserve"> </w:t>
            </w:r>
            <w:r w:rsidR="004122ED" w:rsidRPr="00895F7D">
              <w:rPr>
                <w:rFonts w:hAnsi="맑은 고딕" w:hint="eastAsia"/>
                <w:sz w:val="18"/>
                <w:szCs w:val="20"/>
              </w:rPr>
              <w:t>다양한 유형의</w:t>
            </w:r>
            <w:r w:rsidR="004122ED" w:rsidRPr="00895F7D">
              <w:rPr>
                <w:rFonts w:hAnsi="맑은 고딕"/>
                <w:sz w:val="18"/>
                <w:szCs w:val="20"/>
              </w:rPr>
              <w:t xml:space="preserve"> </w:t>
            </w:r>
            <w:r w:rsidR="004122ED" w:rsidRPr="00895F7D">
              <w:rPr>
                <w:rFonts w:hAnsi="맑은 고딕" w:hint="eastAsia"/>
                <w:sz w:val="18"/>
                <w:szCs w:val="20"/>
              </w:rPr>
              <w:t>게시판 제공</w:t>
            </w:r>
          </w:p>
          <w:p w14:paraId="145413D7" w14:textId="108A36D7" w:rsidR="004122ED" w:rsidRPr="00BA29B2" w:rsidRDefault="004122ED" w:rsidP="00F1041E">
            <w:pPr>
              <w:pStyle w:val="Default"/>
              <w:rPr>
                <w:rFonts w:hAnsi="맑은 고딕"/>
                <w:sz w:val="18"/>
                <w:szCs w:val="20"/>
              </w:rPr>
            </w:pPr>
            <w:r>
              <w:rPr>
                <w:rFonts w:hAnsi="맑은 고딕" w:hint="eastAsia"/>
                <w:sz w:val="18"/>
                <w:szCs w:val="18"/>
              </w:rPr>
              <w:t>-</w:t>
            </w:r>
            <w:r>
              <w:rPr>
                <w:rFonts w:hAnsi="맑은 고딕"/>
                <w:sz w:val="18"/>
                <w:szCs w:val="18"/>
              </w:rPr>
              <w:t xml:space="preserve"> </w:t>
            </w:r>
            <w:proofErr w:type="gramStart"/>
            <w:r w:rsidRPr="00895F7D">
              <w:rPr>
                <w:rFonts w:hAnsi="맑은 고딕" w:hint="eastAsia"/>
                <w:sz w:val="18"/>
                <w:szCs w:val="20"/>
              </w:rPr>
              <w:t>일정관리</w:t>
            </w:r>
            <w:r>
              <w:rPr>
                <w:rFonts w:hAnsi="맑은 고딕" w:hint="eastAsia"/>
                <w:sz w:val="18"/>
                <w:szCs w:val="20"/>
              </w:rPr>
              <w:t xml:space="preserve"> </w:t>
            </w:r>
            <w:r>
              <w:rPr>
                <w:rFonts w:hAnsi="맑은 고딕"/>
                <w:sz w:val="18"/>
                <w:szCs w:val="20"/>
              </w:rPr>
              <w:t>:</w:t>
            </w:r>
            <w:proofErr w:type="gramEnd"/>
            <w:r>
              <w:rPr>
                <w:rFonts w:hAnsi="맑은 고딕"/>
                <w:sz w:val="18"/>
                <w:szCs w:val="20"/>
              </w:rPr>
              <w:t xml:space="preserve"> </w:t>
            </w:r>
            <w:r w:rsidRPr="00895F7D">
              <w:rPr>
                <w:rFonts w:hAnsi="맑은 고딕" w:hint="eastAsia"/>
                <w:sz w:val="18"/>
                <w:szCs w:val="20"/>
              </w:rPr>
              <w:t>개인/팀/회사 일정 등록 및 관리</w:t>
            </w:r>
          </w:p>
          <w:p w14:paraId="79456E64" w14:textId="671ADDC1" w:rsidR="004122ED" w:rsidRDefault="004122ED" w:rsidP="00F1041E">
            <w:pPr>
              <w:pStyle w:val="Default"/>
              <w:rPr>
                <w:rFonts w:hAnsi="맑은 고딕"/>
                <w:sz w:val="18"/>
                <w:szCs w:val="20"/>
              </w:rPr>
            </w:pPr>
            <w:r>
              <w:rPr>
                <w:rFonts w:hAnsi="맑은 고딕" w:hint="eastAsia"/>
                <w:sz w:val="18"/>
                <w:szCs w:val="18"/>
              </w:rPr>
              <w:t>-</w:t>
            </w:r>
            <w:r>
              <w:rPr>
                <w:rFonts w:hAnsi="맑은 고딕"/>
                <w:sz w:val="18"/>
                <w:szCs w:val="18"/>
              </w:rPr>
              <w:t xml:space="preserve"> </w:t>
            </w:r>
            <w:proofErr w:type="gramStart"/>
            <w:r w:rsidRPr="00895F7D">
              <w:rPr>
                <w:rFonts w:hAnsi="맑은 고딕" w:hint="eastAsia"/>
                <w:sz w:val="18"/>
                <w:szCs w:val="20"/>
              </w:rPr>
              <w:t>커뮤니티</w:t>
            </w:r>
            <w:r>
              <w:rPr>
                <w:rFonts w:hAnsi="맑은 고딕" w:hint="eastAsia"/>
                <w:sz w:val="18"/>
                <w:szCs w:val="20"/>
              </w:rPr>
              <w:t xml:space="preserve"> </w:t>
            </w:r>
            <w:r>
              <w:rPr>
                <w:rFonts w:hAnsi="맑은 고딕"/>
                <w:sz w:val="18"/>
                <w:szCs w:val="20"/>
              </w:rPr>
              <w:t>:</w:t>
            </w:r>
            <w:proofErr w:type="gramEnd"/>
            <w:r>
              <w:rPr>
                <w:rFonts w:hAnsi="맑은 고딕"/>
                <w:sz w:val="18"/>
                <w:szCs w:val="20"/>
              </w:rPr>
              <w:t xml:space="preserve"> </w:t>
            </w:r>
            <w:r w:rsidRPr="00895F7D">
              <w:rPr>
                <w:rFonts w:hAnsi="맑은 고딕" w:hint="eastAsia"/>
                <w:sz w:val="18"/>
                <w:szCs w:val="20"/>
              </w:rPr>
              <w:t>임직원을 위한 커뮤니티 제공</w:t>
            </w:r>
          </w:p>
          <w:p w14:paraId="0CBA1F4A" w14:textId="0788A927" w:rsidR="004122ED" w:rsidRDefault="004122ED" w:rsidP="00F1041E">
            <w:pPr>
              <w:pStyle w:val="Default"/>
              <w:rPr>
                <w:rFonts w:hAnsi="맑은 고딕"/>
                <w:sz w:val="18"/>
                <w:szCs w:val="20"/>
              </w:rPr>
            </w:pPr>
            <w:r>
              <w:rPr>
                <w:rFonts w:hAnsi="맑은 고딕" w:hint="eastAsia"/>
                <w:sz w:val="18"/>
                <w:szCs w:val="18"/>
              </w:rPr>
              <w:t>-</w:t>
            </w:r>
            <w:r>
              <w:rPr>
                <w:rFonts w:hAnsi="맑은 고딕"/>
                <w:sz w:val="18"/>
                <w:szCs w:val="18"/>
              </w:rPr>
              <w:t xml:space="preserve"> </w:t>
            </w:r>
            <w:r w:rsidRPr="00895F7D">
              <w:rPr>
                <w:rFonts w:hAnsi="맑은 고딕" w:hint="eastAsia"/>
                <w:sz w:val="18"/>
                <w:szCs w:val="20"/>
              </w:rPr>
              <w:t>인명관리(주소록</w:t>
            </w:r>
            <w:proofErr w:type="gramStart"/>
            <w:r w:rsidRPr="00895F7D">
              <w:rPr>
                <w:rFonts w:hAnsi="맑은 고딕"/>
                <w:sz w:val="18"/>
                <w:szCs w:val="20"/>
              </w:rPr>
              <w:t>)</w:t>
            </w:r>
            <w:r>
              <w:rPr>
                <w:rFonts w:hAnsi="맑은 고딕"/>
                <w:sz w:val="18"/>
                <w:szCs w:val="20"/>
              </w:rPr>
              <w:t xml:space="preserve"> :</w:t>
            </w:r>
            <w:proofErr w:type="gramEnd"/>
            <w:r>
              <w:rPr>
                <w:rFonts w:hAnsi="맑은 고딕"/>
                <w:sz w:val="18"/>
                <w:szCs w:val="20"/>
              </w:rPr>
              <w:t xml:space="preserve"> </w:t>
            </w:r>
            <w:r w:rsidRPr="00895F7D">
              <w:rPr>
                <w:rFonts w:hAnsi="맑은 고딕" w:hint="eastAsia"/>
                <w:sz w:val="18"/>
                <w:szCs w:val="20"/>
              </w:rPr>
              <w:t>개인/부서/회사</w:t>
            </w:r>
            <w:r w:rsidRPr="00895F7D">
              <w:rPr>
                <w:rFonts w:hAnsi="맑은 고딕"/>
                <w:sz w:val="18"/>
                <w:szCs w:val="20"/>
              </w:rPr>
              <w:t xml:space="preserve"> </w:t>
            </w:r>
            <w:r w:rsidRPr="00895F7D">
              <w:rPr>
                <w:rFonts w:hAnsi="맑은 고딕" w:hint="eastAsia"/>
                <w:sz w:val="18"/>
                <w:szCs w:val="20"/>
              </w:rPr>
              <w:t>연락처 등록 및 관리</w:t>
            </w:r>
          </w:p>
          <w:p w14:paraId="20CDFA50" w14:textId="7DCB36CF" w:rsidR="004122ED" w:rsidRDefault="004122ED" w:rsidP="00F1041E">
            <w:pPr>
              <w:pStyle w:val="Default"/>
              <w:rPr>
                <w:rFonts w:hAnsi="맑은 고딕"/>
                <w:sz w:val="18"/>
                <w:szCs w:val="20"/>
              </w:rPr>
            </w:pPr>
            <w:r>
              <w:rPr>
                <w:rFonts w:hAnsi="맑은 고딕"/>
                <w:sz w:val="18"/>
                <w:szCs w:val="18"/>
              </w:rPr>
              <w:t xml:space="preserve">- </w:t>
            </w:r>
            <w:proofErr w:type="gramStart"/>
            <w:r w:rsidRPr="00895F7D">
              <w:rPr>
                <w:rFonts w:hAnsi="맑은 고딕" w:hint="eastAsia"/>
                <w:sz w:val="18"/>
                <w:szCs w:val="20"/>
              </w:rPr>
              <w:t>자원예약</w:t>
            </w:r>
            <w:r>
              <w:rPr>
                <w:rFonts w:hAnsi="맑은 고딕" w:hint="eastAsia"/>
                <w:sz w:val="18"/>
                <w:szCs w:val="20"/>
              </w:rPr>
              <w:t xml:space="preserve"> </w:t>
            </w:r>
            <w:r>
              <w:rPr>
                <w:rFonts w:hAnsi="맑은 고딕"/>
                <w:sz w:val="18"/>
                <w:szCs w:val="20"/>
              </w:rPr>
              <w:t>:</w:t>
            </w:r>
            <w:proofErr w:type="gramEnd"/>
            <w:r>
              <w:rPr>
                <w:rFonts w:hAnsi="맑은 고딕"/>
                <w:sz w:val="18"/>
                <w:szCs w:val="20"/>
              </w:rPr>
              <w:t xml:space="preserve"> </w:t>
            </w:r>
            <w:r w:rsidRPr="00895F7D">
              <w:rPr>
                <w:rFonts w:hAnsi="맑은 고딕" w:hint="eastAsia"/>
                <w:sz w:val="18"/>
                <w:szCs w:val="20"/>
              </w:rPr>
              <w:t>회의실 등의 자원을 등록 및 예약관리</w:t>
            </w:r>
            <w:r>
              <w:rPr>
                <w:rFonts w:hAnsi="맑은 고딕" w:hint="eastAsia"/>
                <w:sz w:val="18"/>
                <w:szCs w:val="20"/>
              </w:rPr>
              <w:t xml:space="preserve"> </w:t>
            </w:r>
            <w:r w:rsidRPr="00F415BB">
              <w:rPr>
                <w:rFonts w:hAnsi="맑은 고딕"/>
                <w:b/>
                <w:sz w:val="18"/>
                <w:szCs w:val="20"/>
              </w:rPr>
              <w:t>(</w:t>
            </w:r>
            <w:r w:rsidR="00BA29B2" w:rsidRPr="00F415BB">
              <w:rPr>
                <w:rFonts w:hAnsi="맑은 고딕" w:hint="eastAsia"/>
                <w:b/>
                <w:sz w:val="18"/>
                <w:szCs w:val="20"/>
              </w:rPr>
              <w:t>E</w:t>
            </w:r>
            <w:r w:rsidR="00BA29B2" w:rsidRPr="00F415BB">
              <w:rPr>
                <w:rFonts w:hAnsi="맑은 고딕"/>
                <w:b/>
                <w:sz w:val="18"/>
                <w:szCs w:val="20"/>
              </w:rPr>
              <w:t xml:space="preserve">xchange </w:t>
            </w:r>
            <w:r w:rsidR="00BA29B2" w:rsidRPr="00F415BB">
              <w:rPr>
                <w:rFonts w:hAnsi="맑은 고딕" w:hint="eastAsia"/>
                <w:b/>
                <w:sz w:val="18"/>
                <w:szCs w:val="20"/>
              </w:rPr>
              <w:t>회의실 연계</w:t>
            </w:r>
            <w:r w:rsidRPr="00F415BB">
              <w:rPr>
                <w:rFonts w:hAnsi="맑은 고딕" w:hint="eastAsia"/>
                <w:b/>
                <w:sz w:val="18"/>
                <w:szCs w:val="20"/>
              </w:rPr>
              <w:t>)</w:t>
            </w:r>
          </w:p>
          <w:p w14:paraId="2D97BF1A" w14:textId="67B64442" w:rsidR="004122ED" w:rsidRDefault="004122ED" w:rsidP="00F1041E">
            <w:pPr>
              <w:pStyle w:val="Default"/>
              <w:rPr>
                <w:rFonts w:hAnsi="맑은 고딕"/>
                <w:sz w:val="18"/>
                <w:szCs w:val="20"/>
              </w:rPr>
            </w:pPr>
            <w:r>
              <w:rPr>
                <w:rFonts w:hAnsi="맑은 고딕" w:hint="eastAsia"/>
                <w:sz w:val="18"/>
                <w:szCs w:val="18"/>
              </w:rPr>
              <w:t>-</w:t>
            </w:r>
            <w:r>
              <w:rPr>
                <w:rFonts w:hAnsi="맑은 고딕"/>
                <w:sz w:val="18"/>
                <w:szCs w:val="18"/>
              </w:rPr>
              <w:t xml:space="preserve"> </w:t>
            </w:r>
            <w:proofErr w:type="gramStart"/>
            <w:r w:rsidRPr="00895F7D">
              <w:rPr>
                <w:rFonts w:hAnsi="맑은 고딕" w:hint="eastAsia"/>
                <w:sz w:val="18"/>
                <w:szCs w:val="20"/>
              </w:rPr>
              <w:t>문서관리</w:t>
            </w:r>
            <w:r>
              <w:rPr>
                <w:rFonts w:hAnsi="맑은 고딕" w:hint="eastAsia"/>
                <w:sz w:val="18"/>
                <w:szCs w:val="20"/>
              </w:rPr>
              <w:t xml:space="preserve"> </w:t>
            </w:r>
            <w:r>
              <w:rPr>
                <w:rFonts w:hAnsi="맑은 고딕"/>
                <w:sz w:val="18"/>
                <w:szCs w:val="20"/>
              </w:rPr>
              <w:t>:</w:t>
            </w:r>
            <w:proofErr w:type="gramEnd"/>
            <w:r>
              <w:rPr>
                <w:rFonts w:hAnsi="맑은 고딕"/>
                <w:sz w:val="18"/>
                <w:szCs w:val="20"/>
              </w:rPr>
              <w:t xml:space="preserve"> </w:t>
            </w:r>
            <w:r w:rsidRPr="00895F7D">
              <w:rPr>
                <w:rFonts w:hAnsi="맑은 고딕" w:hint="eastAsia"/>
                <w:sz w:val="18"/>
                <w:szCs w:val="20"/>
              </w:rPr>
              <w:t>문서 보관 및 버전 관리</w:t>
            </w:r>
          </w:p>
          <w:p w14:paraId="64171341" w14:textId="5F8D2302" w:rsidR="00A435F4" w:rsidRPr="00593B4F" w:rsidRDefault="004122ED" w:rsidP="00F1041E">
            <w:pPr>
              <w:pStyle w:val="Default"/>
              <w:rPr>
                <w:rFonts w:hAnsi="맑은 고딕"/>
                <w:sz w:val="18"/>
                <w:szCs w:val="18"/>
              </w:rPr>
            </w:pPr>
            <w:r>
              <w:rPr>
                <w:rFonts w:hAnsi="맑은 고딕" w:hint="eastAsia"/>
                <w:sz w:val="18"/>
                <w:szCs w:val="20"/>
              </w:rPr>
              <w:t>-</w:t>
            </w:r>
            <w:r>
              <w:rPr>
                <w:rFonts w:hAnsi="맑은 고딕"/>
                <w:sz w:val="18"/>
                <w:szCs w:val="20"/>
              </w:rPr>
              <w:t xml:space="preserve"> </w:t>
            </w:r>
            <w:proofErr w:type="gramStart"/>
            <w:r w:rsidRPr="00895F7D">
              <w:rPr>
                <w:rFonts w:hAnsi="맑은 고딕" w:hint="eastAsia"/>
                <w:sz w:val="18"/>
                <w:szCs w:val="20"/>
              </w:rPr>
              <w:t>전자설문</w:t>
            </w:r>
            <w:r>
              <w:rPr>
                <w:rFonts w:hAnsi="맑은 고딕" w:hint="eastAsia"/>
                <w:sz w:val="18"/>
                <w:szCs w:val="20"/>
              </w:rPr>
              <w:t xml:space="preserve"> </w:t>
            </w:r>
            <w:r>
              <w:rPr>
                <w:rFonts w:hAnsi="맑은 고딕"/>
                <w:sz w:val="18"/>
                <w:szCs w:val="20"/>
              </w:rPr>
              <w:t>:</w:t>
            </w:r>
            <w:proofErr w:type="gramEnd"/>
            <w:r>
              <w:rPr>
                <w:rFonts w:hAnsi="맑은 고딕"/>
                <w:sz w:val="18"/>
                <w:szCs w:val="20"/>
              </w:rPr>
              <w:t xml:space="preserve"> </w:t>
            </w:r>
            <w:r w:rsidRPr="00895F7D">
              <w:rPr>
                <w:rFonts w:hAnsi="맑은 고딕" w:hint="eastAsia"/>
                <w:sz w:val="18"/>
                <w:szCs w:val="20"/>
              </w:rPr>
              <w:t>객관식,</w:t>
            </w:r>
            <w:r w:rsidRPr="00895F7D">
              <w:rPr>
                <w:rFonts w:hAnsi="맑은 고딕"/>
                <w:sz w:val="18"/>
                <w:szCs w:val="20"/>
              </w:rPr>
              <w:t xml:space="preserve"> </w:t>
            </w:r>
            <w:r w:rsidRPr="00895F7D">
              <w:rPr>
                <w:rFonts w:hAnsi="맑은 고딕" w:hint="eastAsia"/>
                <w:sz w:val="18"/>
                <w:szCs w:val="20"/>
              </w:rPr>
              <w:t>주관식,</w:t>
            </w:r>
            <w:r w:rsidRPr="00895F7D">
              <w:rPr>
                <w:rFonts w:hAnsi="맑은 고딕"/>
                <w:sz w:val="18"/>
                <w:szCs w:val="20"/>
              </w:rPr>
              <w:t xml:space="preserve"> </w:t>
            </w:r>
            <w:r w:rsidRPr="00895F7D">
              <w:rPr>
                <w:rFonts w:hAnsi="맑은 고딕" w:hint="eastAsia"/>
                <w:sz w:val="18"/>
                <w:szCs w:val="20"/>
              </w:rPr>
              <w:t>순위형 설문제공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A86D8" w14:textId="77777777" w:rsidR="00814F65" w:rsidRPr="00593B4F" w:rsidRDefault="00814F65" w:rsidP="00814F65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>
              <w:rPr>
                <w:rFonts w:ascii="맑은 고딕" w:eastAsia="맑은 고딕" w:hAnsi="맑은 고딕"/>
                <w:lang w:val="en-US" w:eastAsia="ko-KR"/>
              </w:rPr>
              <w:t>P/C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A23EB55" w14:textId="77777777" w:rsidR="00814F65" w:rsidRPr="00593B4F" w:rsidRDefault="00814F65" w:rsidP="00814F65">
            <w:pPr>
              <w:rPr>
                <w:rFonts w:ascii="맑은 고딕" w:eastAsia="맑은 고딕" w:hAnsi="맑은 고딕"/>
                <w:lang w:eastAsia="ko-KR"/>
              </w:rPr>
            </w:pPr>
          </w:p>
        </w:tc>
      </w:tr>
    </w:tbl>
    <w:p w14:paraId="70AD26C2" w14:textId="0C052192" w:rsidR="00814F65" w:rsidRDefault="00814F65" w:rsidP="007464AF">
      <w:pPr>
        <w:rPr>
          <w:rFonts w:ascii="맑은 고딕" w:eastAsia="맑은 고딕" w:hAnsi="맑은 고딕"/>
          <w:lang w:eastAsia="ko-KR"/>
        </w:rPr>
      </w:pPr>
    </w:p>
    <w:p w14:paraId="7C71AF00" w14:textId="2F351D22" w:rsidR="004B1E08" w:rsidRPr="00593B4F" w:rsidRDefault="004B1E08" w:rsidP="004B1E08">
      <w:pPr>
        <w:pStyle w:val="Numberedlist23"/>
        <w:rPr>
          <w:rFonts w:ascii="맑은 고딕" w:eastAsia="맑은 고딕" w:hAnsi="맑은 고딕"/>
          <w:sz w:val="20"/>
          <w:lang w:eastAsia="ko-KR"/>
        </w:rPr>
      </w:pPr>
      <w:r w:rsidRPr="00593B4F">
        <w:rPr>
          <w:rFonts w:ascii="맑은 고딕" w:eastAsia="맑은 고딕" w:hAnsi="맑은 고딕" w:hint="eastAsia"/>
          <w:sz w:val="20"/>
          <w:lang w:eastAsia="ko-KR"/>
        </w:rPr>
        <w:t>전자메일</w:t>
      </w:r>
    </w:p>
    <w:tbl>
      <w:tblPr>
        <w:tblW w:w="1009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6330"/>
        <w:gridCol w:w="740"/>
        <w:gridCol w:w="1436"/>
      </w:tblGrid>
      <w:tr w:rsidR="004B1E08" w:rsidRPr="00593B4F" w14:paraId="7763A47A" w14:textId="77777777" w:rsidTr="004B1E08">
        <w:trPr>
          <w:trHeight w:val="227"/>
        </w:trPr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053874A" w14:textId="77777777" w:rsidR="004B1E08" w:rsidRPr="00593B4F" w:rsidRDefault="004B1E08" w:rsidP="004B1E08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항목</w:t>
            </w:r>
          </w:p>
        </w:tc>
        <w:tc>
          <w:tcPr>
            <w:tcW w:w="6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F79F821" w14:textId="77777777" w:rsidR="004B1E08" w:rsidRPr="00593B4F" w:rsidRDefault="004B1E08" w:rsidP="004B1E08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구현 내용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530C016" w14:textId="77777777" w:rsidR="004B1E08" w:rsidRPr="00593B4F" w:rsidRDefault="004B1E08" w:rsidP="004B1E08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구분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4A45EB60" w14:textId="77777777" w:rsidR="004B1E08" w:rsidRPr="00593B4F" w:rsidRDefault="004B1E08" w:rsidP="004B1E08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비고</w:t>
            </w:r>
          </w:p>
        </w:tc>
      </w:tr>
      <w:tr w:rsidR="004B1E08" w:rsidRPr="00593B4F" w14:paraId="69201568" w14:textId="77777777" w:rsidTr="004B1E08">
        <w:trPr>
          <w:trHeight w:val="227"/>
        </w:trPr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A9DE05" w14:textId="0187FAFF" w:rsidR="004B1E08" w:rsidRPr="00593B4F" w:rsidRDefault="00E25637" w:rsidP="004B1E0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메일</w:t>
            </w:r>
          </w:p>
        </w:tc>
        <w:tc>
          <w:tcPr>
            <w:tcW w:w="6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E15A7" w14:textId="77777777" w:rsidR="0019291E" w:rsidRDefault="004122ED" w:rsidP="00F415BB">
            <w:pPr>
              <w:rPr>
                <w:rFonts w:ascii="맑은 고딕" w:eastAsia="맑은 고딕" w:hAnsi="맑은 고딕"/>
                <w:lang w:eastAsia="ko-KR"/>
              </w:rPr>
            </w:pPr>
            <w:r w:rsidRPr="00895F7D">
              <w:rPr>
                <w:rFonts w:ascii="맑은 고딕" w:eastAsia="맑은 고딕" w:hAnsi="맑은 고딕"/>
              </w:rPr>
              <w:t xml:space="preserve">- </w:t>
            </w:r>
            <w:r w:rsidR="00F415BB">
              <w:rPr>
                <w:rFonts w:ascii="맑은 고딕" w:eastAsia="맑은 고딕" w:hAnsi="맑은 고딕" w:hint="eastAsia"/>
                <w:lang w:eastAsia="ko-KR"/>
              </w:rPr>
              <w:t>C</w:t>
            </w:r>
            <w:r w:rsidR="00F415BB">
              <w:rPr>
                <w:rFonts w:ascii="맑은 고딕" w:eastAsia="맑은 고딕" w:hAnsi="맑은 고딕"/>
                <w:lang w:eastAsia="ko-KR"/>
              </w:rPr>
              <w:t xml:space="preserve">P Exchange </w:t>
            </w:r>
            <w:r w:rsidR="00F415BB">
              <w:rPr>
                <w:rFonts w:ascii="맑은 고딕" w:eastAsia="맑은 고딕" w:hAnsi="맑은 고딕" w:hint="eastAsia"/>
                <w:lang w:eastAsia="ko-KR"/>
              </w:rPr>
              <w:t>웹메일</w:t>
            </w:r>
          </w:p>
          <w:p w14:paraId="2D15C1B1" w14:textId="1E7C21D6" w:rsidR="00F415BB" w:rsidRPr="00593B4F" w:rsidRDefault="00F415BB" w:rsidP="00F415BB">
            <w:pPr>
              <w:rPr>
                <w:rFonts w:hAnsi="맑은 고딕"/>
                <w:szCs w:val="18"/>
                <w:lang w:eastAsia="ko-KR"/>
              </w:rPr>
            </w:pPr>
            <w:r>
              <w:rPr>
                <w:rFonts w:hAnsi="맑은 고딕" w:hint="eastAsia"/>
                <w:szCs w:val="18"/>
                <w:lang w:eastAsia="ko-KR"/>
              </w:rPr>
              <w:t>-</w:t>
            </w:r>
            <w:r>
              <w:rPr>
                <w:rFonts w:hAnsi="맑은 고딕"/>
                <w:szCs w:val="18"/>
                <w:lang w:eastAsia="ko-KR"/>
              </w:rPr>
              <w:t xml:space="preserve"> </w:t>
            </w:r>
            <w:r>
              <w:rPr>
                <w:rFonts w:hAnsi="맑은 고딕" w:hint="eastAsia"/>
                <w:szCs w:val="18"/>
                <w:lang w:eastAsia="ko-KR"/>
              </w:rPr>
              <w:t>아웃룩</w:t>
            </w:r>
            <w:r>
              <w:rPr>
                <w:rFonts w:hAnsi="맑은 고딕" w:hint="eastAsia"/>
                <w:szCs w:val="18"/>
                <w:lang w:eastAsia="ko-KR"/>
              </w:rPr>
              <w:t xml:space="preserve"> </w:t>
            </w:r>
            <w:r>
              <w:rPr>
                <w:rFonts w:hAnsi="맑은 고딕"/>
                <w:szCs w:val="18"/>
                <w:lang w:eastAsia="ko-KR"/>
              </w:rPr>
              <w:t xml:space="preserve">Add-In </w:t>
            </w:r>
            <w:r>
              <w:rPr>
                <w:rFonts w:hAnsi="맑은 고딕" w:hint="eastAsia"/>
                <w:szCs w:val="18"/>
                <w:lang w:eastAsia="ko-KR"/>
              </w:rPr>
              <w:t>연계</w:t>
            </w:r>
            <w:r>
              <w:rPr>
                <w:rFonts w:hAnsi="맑은 고딕" w:hint="eastAsia"/>
                <w:szCs w:val="18"/>
                <w:lang w:eastAsia="ko-KR"/>
              </w:rPr>
              <w:t xml:space="preserve"> </w:t>
            </w:r>
            <w:r>
              <w:rPr>
                <w:rFonts w:hAnsi="맑은 고딕"/>
                <w:szCs w:val="18"/>
                <w:lang w:eastAsia="ko-KR"/>
              </w:rPr>
              <w:t>(</w:t>
            </w:r>
            <w:r>
              <w:rPr>
                <w:rFonts w:hAnsi="맑은 고딕" w:hint="eastAsia"/>
                <w:szCs w:val="18"/>
                <w:lang w:eastAsia="ko-KR"/>
              </w:rPr>
              <w:t>대용량</w:t>
            </w:r>
            <w:r>
              <w:rPr>
                <w:rFonts w:hAnsi="맑은 고딕" w:hint="eastAsia"/>
                <w:szCs w:val="18"/>
                <w:lang w:eastAsia="ko-KR"/>
              </w:rPr>
              <w:t>,</w:t>
            </w:r>
            <w:r>
              <w:rPr>
                <w:rFonts w:hAnsi="맑은 고딕"/>
                <w:szCs w:val="18"/>
                <w:lang w:eastAsia="ko-KR"/>
              </w:rPr>
              <w:t xml:space="preserve"> </w:t>
            </w:r>
            <w:r>
              <w:rPr>
                <w:rFonts w:hAnsi="맑은 고딕" w:hint="eastAsia"/>
                <w:szCs w:val="18"/>
                <w:lang w:eastAsia="ko-KR"/>
              </w:rPr>
              <w:t>조직도</w:t>
            </w:r>
            <w:r>
              <w:rPr>
                <w:rFonts w:hAnsi="맑은 고딕" w:hint="eastAsia"/>
                <w:szCs w:val="18"/>
                <w:lang w:eastAsia="ko-KR"/>
              </w:rPr>
              <w:t xml:space="preserve"> </w:t>
            </w:r>
            <w:r>
              <w:rPr>
                <w:rFonts w:hAnsi="맑은 고딕" w:hint="eastAsia"/>
                <w:szCs w:val="18"/>
                <w:lang w:eastAsia="ko-KR"/>
              </w:rPr>
              <w:t>포함</w:t>
            </w:r>
            <w:r>
              <w:rPr>
                <w:rFonts w:hAnsi="맑은 고딕" w:hint="eastAsia"/>
                <w:szCs w:val="18"/>
                <w:lang w:eastAsia="ko-KR"/>
              </w:rPr>
              <w:t>)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467B6" w14:textId="333EFF08" w:rsidR="004B1E08" w:rsidRPr="00593B4F" w:rsidRDefault="00BB157E" w:rsidP="004B1E0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P</w:t>
            </w:r>
            <w:r w:rsidR="00F415BB">
              <w:rPr>
                <w:rFonts w:ascii="맑은 고딕" w:eastAsia="맑은 고딕" w:hAnsi="맑은 고딕"/>
                <w:lang w:eastAsia="ko-KR"/>
              </w:rPr>
              <w:t>/C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FB84BD" w14:textId="5E41CADE" w:rsidR="004B1E08" w:rsidRPr="00593B4F" w:rsidRDefault="004B1E08" w:rsidP="00D62D99">
            <w:pPr>
              <w:rPr>
                <w:rFonts w:ascii="맑은 고딕" w:eastAsia="맑은 고딕" w:hAnsi="맑은 고딕"/>
                <w:lang w:eastAsia="ko-KR"/>
              </w:rPr>
            </w:pPr>
          </w:p>
        </w:tc>
      </w:tr>
    </w:tbl>
    <w:p w14:paraId="7B5C6EB1" w14:textId="7DBFE5F8" w:rsidR="00AB6C83" w:rsidRPr="00593B4F" w:rsidRDefault="00AB6C83" w:rsidP="00AB6C83">
      <w:pPr>
        <w:pStyle w:val="Numberedlist23"/>
        <w:rPr>
          <w:rFonts w:ascii="맑은 고딕" w:eastAsia="맑은 고딕" w:hAnsi="맑은 고딕"/>
          <w:sz w:val="20"/>
          <w:lang w:eastAsia="ko-KR"/>
        </w:rPr>
      </w:pPr>
      <w:r w:rsidRPr="00593B4F">
        <w:rPr>
          <w:rFonts w:ascii="맑은 고딕" w:eastAsia="맑은 고딕" w:hAnsi="맑은 고딕" w:hint="eastAsia"/>
          <w:sz w:val="20"/>
          <w:lang w:eastAsia="ko-KR"/>
        </w:rPr>
        <w:lastRenderedPageBreak/>
        <w:t>전자결재</w:t>
      </w:r>
    </w:p>
    <w:tbl>
      <w:tblPr>
        <w:tblW w:w="1009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96"/>
        <w:gridCol w:w="6342"/>
        <w:gridCol w:w="709"/>
        <w:gridCol w:w="1446"/>
      </w:tblGrid>
      <w:tr w:rsidR="00AB6C83" w:rsidRPr="00593B4F" w14:paraId="46EC0890" w14:textId="77777777" w:rsidTr="00AB7AAE">
        <w:trPr>
          <w:trHeight w:val="23"/>
        </w:trPr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40F826D" w14:textId="77777777" w:rsidR="00AB6C83" w:rsidRPr="00593B4F" w:rsidRDefault="00AB6C83" w:rsidP="00AB7AAE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항목</w:t>
            </w:r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0B4879" w14:textId="77777777" w:rsidR="00AB6C83" w:rsidRPr="00593B4F" w:rsidRDefault="00AB6C83" w:rsidP="00AB7AAE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구현 내용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5E7F844" w14:textId="77777777" w:rsidR="00AB6C83" w:rsidRPr="00593B4F" w:rsidRDefault="00AB6C83" w:rsidP="00AB7AAE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구분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2F2C05EC" w14:textId="77777777" w:rsidR="00AB6C83" w:rsidRPr="00593B4F" w:rsidRDefault="00AB6C83" w:rsidP="00AB7AAE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비고</w:t>
            </w:r>
          </w:p>
        </w:tc>
      </w:tr>
      <w:tr w:rsidR="00844FE6" w:rsidRPr="00593B4F" w14:paraId="53F25299" w14:textId="77777777" w:rsidTr="00AB7AAE">
        <w:trPr>
          <w:trHeight w:val="23"/>
        </w:trPr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116519" w14:textId="1F418ACE" w:rsidR="00844FE6" w:rsidRPr="00593B4F" w:rsidRDefault="0019291E" w:rsidP="00844F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기능</w:t>
            </w:r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317D5" w14:textId="207343B1" w:rsidR="000A3993" w:rsidRPr="00593B4F" w:rsidRDefault="00F1041E" w:rsidP="00F1041E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F1041E">
              <w:rPr>
                <w:rFonts w:hAnsi="맑은 고딕" w:hint="eastAsia"/>
                <w:sz w:val="18"/>
                <w:szCs w:val="18"/>
              </w:rPr>
              <w:t>- 기본기능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6339F" w14:textId="00F897F9" w:rsidR="00844FE6" w:rsidRPr="00593B4F" w:rsidRDefault="00D56FC1" w:rsidP="00844FE6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P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775485" w14:textId="142F4DF9" w:rsidR="00844FE6" w:rsidRPr="00593B4F" w:rsidRDefault="00844FE6" w:rsidP="00844FE6">
            <w:pPr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AB6C83" w:rsidRPr="00593B4F" w14:paraId="7038F7F6" w14:textId="77777777" w:rsidTr="00AB7AAE">
        <w:trPr>
          <w:trHeight w:val="23"/>
        </w:trPr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B1FF5C" w14:textId="79563224" w:rsidR="00AB6C83" w:rsidRPr="00593B4F" w:rsidRDefault="00AB6C83" w:rsidP="00AB7AAE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양식</w:t>
            </w:r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8C038" w14:textId="0FEB21CD" w:rsidR="00423A89" w:rsidRDefault="00F1041E" w:rsidP="00423A89">
            <w:pPr>
              <w:rPr>
                <w:rFonts w:ascii="맑은 고딕" w:eastAsia="맑은 고딕" w:hAnsi="맑은 고딕"/>
                <w:lang w:eastAsia="ko-KR"/>
              </w:rPr>
            </w:pPr>
            <w:r w:rsidRPr="00F1041E">
              <w:rPr>
                <w:rFonts w:hAnsi="맑은 고딕" w:hint="eastAsia"/>
                <w:szCs w:val="18"/>
                <w:lang w:eastAsia="ko-KR"/>
              </w:rPr>
              <w:t xml:space="preserve">- </w:t>
            </w:r>
            <w:proofErr w:type="gramStart"/>
            <w:r w:rsidRPr="00F1041E">
              <w:rPr>
                <w:rFonts w:hAnsi="맑은 고딕" w:hint="eastAsia"/>
                <w:szCs w:val="18"/>
                <w:lang w:eastAsia="ko-KR"/>
              </w:rPr>
              <w:t>일반양식</w:t>
            </w:r>
            <w:r w:rsidRPr="00F1041E">
              <w:rPr>
                <w:rFonts w:hAnsi="맑은 고딕" w:hint="eastAsia"/>
                <w:szCs w:val="18"/>
                <w:lang w:eastAsia="ko-KR"/>
              </w:rPr>
              <w:t xml:space="preserve"> :</w:t>
            </w:r>
            <w:proofErr w:type="gramEnd"/>
            <w:r w:rsidRPr="00F1041E">
              <w:rPr>
                <w:rFonts w:hAnsi="맑은 고딕" w:hint="eastAsia"/>
                <w:szCs w:val="18"/>
                <w:lang w:eastAsia="ko-KR"/>
              </w:rPr>
              <w:t xml:space="preserve"> </w:t>
            </w:r>
            <w:r w:rsidR="00423A89" w:rsidRPr="00895F7D">
              <w:rPr>
                <w:rFonts w:ascii="맑은 고딕" w:eastAsia="맑은 고딕" w:hAnsi="맑은 고딕" w:hint="eastAsia"/>
                <w:lang w:eastAsia="ko-KR"/>
              </w:rPr>
              <w:t xml:space="preserve">약 </w:t>
            </w:r>
            <w:r w:rsidR="00F415BB">
              <w:rPr>
                <w:rFonts w:ascii="맑은 고딕" w:eastAsia="맑은 고딕" w:hAnsi="맑은 고딕"/>
                <w:lang w:eastAsia="ko-KR"/>
              </w:rPr>
              <w:t>15</w:t>
            </w:r>
            <w:r w:rsidR="00423A89" w:rsidRPr="00895F7D">
              <w:rPr>
                <w:rFonts w:ascii="맑은 고딕" w:eastAsia="맑은 고딕" w:hAnsi="맑은 고딕" w:hint="eastAsia"/>
                <w:lang w:eastAsia="ko-KR"/>
              </w:rPr>
              <w:t>종</w:t>
            </w:r>
          </w:p>
          <w:p w14:paraId="296E756A" w14:textId="6FABCDAD" w:rsidR="000A3993" w:rsidRPr="00032E61" w:rsidRDefault="00F415BB" w:rsidP="00F1041E">
            <w:pPr>
              <w:pStyle w:val="Default"/>
              <w:rPr>
                <w:rFonts w:hAnsi="맑은 고딕"/>
                <w:sz w:val="18"/>
                <w:szCs w:val="20"/>
              </w:rPr>
            </w:pPr>
            <w:r>
              <w:rPr>
                <w:rFonts w:hAnsi="맑은 고딕" w:hint="eastAsia"/>
                <w:sz w:val="18"/>
                <w:szCs w:val="20"/>
              </w:rPr>
              <w:t>-</w:t>
            </w:r>
            <w:r>
              <w:rPr>
                <w:rFonts w:hAnsi="맑은 고딕"/>
                <w:sz w:val="18"/>
                <w:szCs w:val="20"/>
              </w:rPr>
              <w:t xml:space="preserve"> </w:t>
            </w:r>
            <w:proofErr w:type="gramStart"/>
            <w:r>
              <w:rPr>
                <w:rFonts w:hAnsi="맑은 고딕" w:hint="eastAsia"/>
                <w:sz w:val="18"/>
                <w:szCs w:val="20"/>
              </w:rPr>
              <w:t>다국어(</w:t>
            </w:r>
            <w:r>
              <w:rPr>
                <w:rFonts w:hAnsi="맑은 고딕"/>
                <w:sz w:val="18"/>
                <w:szCs w:val="20"/>
              </w:rPr>
              <w:t xml:space="preserve"> </w:t>
            </w:r>
            <w:r>
              <w:rPr>
                <w:rFonts w:hAnsi="맑은 고딕" w:hint="eastAsia"/>
                <w:sz w:val="18"/>
                <w:szCs w:val="20"/>
              </w:rPr>
              <w:t>베트남어</w:t>
            </w:r>
            <w:proofErr w:type="gramEnd"/>
            <w:r>
              <w:rPr>
                <w:rFonts w:hAnsi="맑은 고딕" w:hint="eastAsia"/>
                <w:sz w:val="18"/>
                <w:szCs w:val="20"/>
              </w:rPr>
              <w:t xml:space="preserve"> 지원)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B1F39" w14:textId="6F71FE78" w:rsidR="00AB6C83" w:rsidRPr="00593B4F" w:rsidRDefault="00F1041E" w:rsidP="00AB7AAE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P</w:t>
            </w:r>
            <w:r w:rsidR="00F415BB">
              <w:rPr>
                <w:rFonts w:ascii="맑은 고딕" w:eastAsia="맑은 고딕" w:hAnsi="맑은 고딕"/>
                <w:lang w:eastAsia="ko-KR"/>
              </w:rPr>
              <w:t>/C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3098B7D" w14:textId="7F617492" w:rsidR="00AB6C83" w:rsidRPr="00593B4F" w:rsidRDefault="00AB6C83" w:rsidP="00AB7AAE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</w:tr>
    </w:tbl>
    <w:p w14:paraId="612CC5DD" w14:textId="21A0FE82" w:rsidR="00FE2EDC" w:rsidRDefault="00FE2EDC" w:rsidP="00FE2EDC">
      <w:pPr>
        <w:rPr>
          <w:rFonts w:ascii="맑은 고딕" w:eastAsia="맑은 고딕" w:hAnsi="맑은 고딕"/>
          <w:sz w:val="20"/>
          <w:lang w:eastAsia="ko-KR"/>
        </w:rPr>
      </w:pPr>
    </w:p>
    <w:p w14:paraId="099EEDE0" w14:textId="0E4DC3A8" w:rsidR="00836A41" w:rsidRPr="00593B4F" w:rsidRDefault="00F82872" w:rsidP="00836A41">
      <w:pPr>
        <w:pStyle w:val="Numberedlist23"/>
        <w:rPr>
          <w:rFonts w:ascii="맑은 고딕" w:eastAsia="맑은 고딕" w:hAnsi="맑은 고딕"/>
          <w:sz w:val="20"/>
          <w:lang w:eastAsia="ko-KR"/>
        </w:rPr>
      </w:pPr>
      <w:r w:rsidRPr="00593B4F">
        <w:rPr>
          <w:rFonts w:ascii="맑은 고딕" w:eastAsia="맑은 고딕" w:hAnsi="맑은 고딕" w:hint="eastAsia"/>
          <w:sz w:val="20"/>
          <w:lang w:eastAsia="ko-KR"/>
        </w:rPr>
        <w:t>모바일</w:t>
      </w:r>
    </w:p>
    <w:tbl>
      <w:tblPr>
        <w:tblW w:w="1009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01"/>
        <w:gridCol w:w="6337"/>
        <w:gridCol w:w="709"/>
        <w:gridCol w:w="1446"/>
      </w:tblGrid>
      <w:tr w:rsidR="00836A41" w:rsidRPr="00593B4F" w14:paraId="45F24AAE" w14:textId="77777777" w:rsidTr="009B659F">
        <w:trPr>
          <w:trHeight w:val="397"/>
        </w:trPr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1186592" w14:textId="77777777" w:rsidR="00836A41" w:rsidRPr="00593B4F" w:rsidRDefault="00836A41" w:rsidP="009B659F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항목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FFD588D" w14:textId="77777777" w:rsidR="00836A41" w:rsidRPr="00593B4F" w:rsidRDefault="00836A41" w:rsidP="009B659F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구현 내용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53AC9C8" w14:textId="77777777" w:rsidR="00836A41" w:rsidRPr="00593B4F" w:rsidRDefault="00836A41" w:rsidP="009B659F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구분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3B5BA5BE" w14:textId="77777777" w:rsidR="00836A41" w:rsidRPr="00593B4F" w:rsidRDefault="00836A41" w:rsidP="009B659F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비고</w:t>
            </w:r>
          </w:p>
        </w:tc>
      </w:tr>
      <w:tr w:rsidR="00F82872" w:rsidRPr="00593B4F" w14:paraId="5F1D516C" w14:textId="77777777" w:rsidTr="00F82872">
        <w:trPr>
          <w:trHeight w:val="502"/>
        </w:trPr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7DB2F" w14:textId="49D522B5" w:rsidR="00F82872" w:rsidRPr="00593B4F" w:rsidRDefault="00F82872" w:rsidP="00F82872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모바일 기능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F0DC4" w14:textId="7D496C9D" w:rsidR="007E52C9" w:rsidRPr="00895F7D" w:rsidRDefault="007E52C9" w:rsidP="007E52C9">
            <w:pPr>
              <w:rPr>
                <w:rFonts w:ascii="맑은 고딕" w:eastAsia="맑은 고딕" w:hAnsi="맑은 고딕"/>
              </w:rPr>
            </w:pPr>
            <w:r w:rsidRPr="00895F7D">
              <w:rPr>
                <w:rFonts w:ascii="맑은 고딕" w:eastAsia="맑은 고딕" w:hAnsi="맑은 고딕" w:hint="eastAsia"/>
              </w:rPr>
              <w:t xml:space="preserve">- </w:t>
            </w:r>
            <w:proofErr w:type="spellStart"/>
            <w:r w:rsidRPr="00895F7D">
              <w:rPr>
                <w:rFonts w:ascii="맑은 고딕" w:eastAsia="맑은 고딕" w:hAnsi="맑은 고딕" w:hint="eastAsia"/>
              </w:rPr>
              <w:t>모바일</w:t>
            </w:r>
            <w:proofErr w:type="spellEnd"/>
            <w:r w:rsidRPr="00895F7D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895F7D">
              <w:rPr>
                <w:rFonts w:ascii="맑은 고딕" w:eastAsia="맑은 고딕" w:hAnsi="맑은 고딕" w:hint="eastAsia"/>
              </w:rPr>
              <w:t>그룹웨어</w:t>
            </w:r>
            <w:proofErr w:type="spellEnd"/>
            <w:r w:rsidRPr="00895F7D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895F7D">
              <w:rPr>
                <w:rFonts w:ascii="맑은 고딕" w:eastAsia="맑은 고딕" w:hAnsi="맑은 고딕" w:hint="eastAsia"/>
              </w:rPr>
              <w:t>구현</w:t>
            </w:r>
            <w:proofErr w:type="spellEnd"/>
          </w:p>
          <w:p w14:paraId="0C6FF784" w14:textId="77777777" w:rsidR="007E52C9" w:rsidRPr="00895F7D" w:rsidRDefault="007E52C9" w:rsidP="007E52C9">
            <w:pPr>
              <w:rPr>
                <w:rFonts w:ascii="맑은 고딕" w:eastAsia="맑은 고딕" w:hAnsi="맑은 고딕"/>
              </w:rPr>
            </w:pPr>
            <w:r w:rsidRPr="00895F7D">
              <w:rPr>
                <w:rFonts w:ascii="맑은 고딕" w:eastAsia="맑은 고딕" w:hAnsi="맑은 고딕" w:hint="eastAsia"/>
              </w:rPr>
              <w:t xml:space="preserve">- </w:t>
            </w:r>
            <w:proofErr w:type="spellStart"/>
            <w:r w:rsidRPr="00895F7D">
              <w:rPr>
                <w:rFonts w:ascii="맑은 고딕" w:eastAsia="맑은 고딕" w:hAnsi="맑은 고딕" w:hint="eastAsia"/>
              </w:rPr>
              <w:t>첨부파일</w:t>
            </w:r>
            <w:proofErr w:type="spellEnd"/>
            <w:r w:rsidRPr="00895F7D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895F7D">
              <w:rPr>
                <w:rFonts w:ascii="맑은 고딕" w:eastAsia="맑은 고딕" w:hAnsi="맑은 고딕" w:hint="eastAsia"/>
              </w:rPr>
              <w:t>뷰어</w:t>
            </w:r>
            <w:proofErr w:type="spellEnd"/>
          </w:p>
          <w:p w14:paraId="020ADD3E" w14:textId="3E77383A" w:rsidR="000A3993" w:rsidRPr="00593B4F" w:rsidRDefault="007E52C9" w:rsidP="007E52C9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895F7D">
              <w:rPr>
                <w:rFonts w:hAnsi="맑은 고딕" w:hint="eastAsia"/>
                <w:sz w:val="18"/>
                <w:szCs w:val="20"/>
              </w:rPr>
              <w:t>-</w:t>
            </w:r>
            <w:r w:rsidRPr="00895F7D">
              <w:rPr>
                <w:rFonts w:hAnsi="맑은 고딕"/>
                <w:sz w:val="18"/>
                <w:szCs w:val="20"/>
              </w:rPr>
              <w:t xml:space="preserve"> </w:t>
            </w:r>
            <w:r w:rsidRPr="00895F7D">
              <w:rPr>
                <w:rFonts w:hAnsi="맑은 고딕" w:hint="eastAsia"/>
                <w:sz w:val="18"/>
                <w:szCs w:val="20"/>
              </w:rPr>
              <w:t>생체인증 로그인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6469F" w14:textId="07F64373" w:rsidR="00F82872" w:rsidRPr="00593B4F" w:rsidRDefault="00F82872" w:rsidP="00F82872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P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603D52" w14:textId="50DF5F0F" w:rsidR="00F82872" w:rsidRPr="00593B4F" w:rsidRDefault="00F82872" w:rsidP="00F82872">
            <w:pPr>
              <w:rPr>
                <w:rFonts w:ascii="맑은 고딕" w:eastAsia="맑은 고딕" w:hAnsi="맑은 고딕"/>
                <w:lang w:eastAsia="ko-KR"/>
              </w:rPr>
            </w:pPr>
          </w:p>
        </w:tc>
      </w:tr>
    </w:tbl>
    <w:p w14:paraId="76076832" w14:textId="77777777" w:rsidR="007E52C9" w:rsidRDefault="007E52C9" w:rsidP="007E52C9">
      <w:pPr>
        <w:rPr>
          <w:rFonts w:ascii="맑은 고딕" w:eastAsia="맑은 고딕" w:hAnsi="맑은 고딕"/>
          <w:sz w:val="20"/>
          <w:lang w:eastAsia="ko-KR"/>
        </w:rPr>
      </w:pPr>
    </w:p>
    <w:p w14:paraId="153548FE" w14:textId="75C97FF2" w:rsidR="007E52C9" w:rsidRPr="00593B4F" w:rsidRDefault="007E52C9" w:rsidP="007E52C9">
      <w:pPr>
        <w:pStyle w:val="Numberedlist23"/>
        <w:rPr>
          <w:rFonts w:ascii="맑은 고딕" w:eastAsia="맑은 고딕" w:hAnsi="맑은 고딕"/>
          <w:sz w:val="20"/>
          <w:lang w:eastAsia="ko-KR"/>
        </w:rPr>
      </w:pPr>
      <w:r>
        <w:rPr>
          <w:rFonts w:ascii="맑은 고딕" w:eastAsia="맑은 고딕" w:hAnsi="맑은 고딕" w:hint="eastAsia"/>
          <w:sz w:val="20"/>
          <w:lang w:eastAsia="ko-KR"/>
        </w:rPr>
        <w:t>메신저</w:t>
      </w:r>
    </w:p>
    <w:tbl>
      <w:tblPr>
        <w:tblW w:w="1009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01"/>
        <w:gridCol w:w="6337"/>
        <w:gridCol w:w="709"/>
        <w:gridCol w:w="1446"/>
      </w:tblGrid>
      <w:tr w:rsidR="007E52C9" w:rsidRPr="00593B4F" w14:paraId="447BF67E" w14:textId="77777777" w:rsidTr="003723BC">
        <w:trPr>
          <w:trHeight w:val="397"/>
        </w:trPr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83DF172" w14:textId="77777777" w:rsidR="007E52C9" w:rsidRPr="00593B4F" w:rsidRDefault="007E52C9" w:rsidP="003723BC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항목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B646C98" w14:textId="77777777" w:rsidR="007E52C9" w:rsidRPr="00593B4F" w:rsidRDefault="007E52C9" w:rsidP="003723BC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구현 내용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6A6D651" w14:textId="77777777" w:rsidR="007E52C9" w:rsidRPr="00593B4F" w:rsidRDefault="007E52C9" w:rsidP="003723BC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구분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1978A5C3" w14:textId="77777777" w:rsidR="007E52C9" w:rsidRPr="00593B4F" w:rsidRDefault="007E52C9" w:rsidP="003723BC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비고</w:t>
            </w:r>
          </w:p>
        </w:tc>
      </w:tr>
      <w:tr w:rsidR="007E52C9" w:rsidRPr="00593B4F" w14:paraId="45C193F9" w14:textId="77777777" w:rsidTr="003723BC">
        <w:trPr>
          <w:trHeight w:val="502"/>
        </w:trPr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AC12A4" w14:textId="3EE38D1B" w:rsidR="007E52C9" w:rsidRPr="00593B4F" w:rsidRDefault="007E52C9" w:rsidP="003723BC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메신저(</w:t>
            </w:r>
            <w:proofErr w:type="spellStart"/>
            <w:r>
              <w:rPr>
                <w:rFonts w:ascii="맑은 고딕" w:eastAsia="맑은 고딕" w:hAnsi="맑은 고딕" w:hint="eastAsia"/>
                <w:lang w:eastAsia="ko-KR"/>
              </w:rPr>
              <w:t>이음톡</w:t>
            </w:r>
            <w:proofErr w:type="spellEnd"/>
            <w:r>
              <w:rPr>
                <w:rFonts w:ascii="맑은 고딕" w:eastAsia="맑은 고딕" w:hAnsi="맑은 고딕" w:hint="eastAsia"/>
                <w:lang w:eastAsia="ko-KR"/>
              </w:rPr>
              <w:t>)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A40CE" w14:textId="157774D5" w:rsidR="007E52C9" w:rsidRPr="00593B4F" w:rsidRDefault="007E52C9" w:rsidP="003723BC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895F7D">
              <w:rPr>
                <w:rFonts w:hAnsi="맑은 고딕" w:hint="eastAsia"/>
                <w:sz w:val="18"/>
                <w:szCs w:val="20"/>
              </w:rPr>
              <w:t xml:space="preserve">- 조직도 연동 및 </w:t>
            </w:r>
            <w:proofErr w:type="spellStart"/>
            <w:r w:rsidRPr="00895F7D">
              <w:rPr>
                <w:rFonts w:hAnsi="맑은 고딕" w:hint="eastAsia"/>
                <w:sz w:val="18"/>
                <w:szCs w:val="20"/>
              </w:rPr>
              <w:t>이음톡</w:t>
            </w:r>
            <w:proofErr w:type="spellEnd"/>
            <w:r w:rsidRPr="00895F7D">
              <w:rPr>
                <w:rFonts w:hAnsi="맑은 고딕" w:hint="eastAsia"/>
                <w:sz w:val="18"/>
                <w:szCs w:val="20"/>
              </w:rPr>
              <w:t xml:space="preserve"> 기본</w:t>
            </w:r>
            <w:r w:rsidR="00F415BB">
              <w:rPr>
                <w:rFonts w:hAnsi="맑은 고딕" w:hint="eastAsia"/>
                <w:sz w:val="18"/>
                <w:szCs w:val="20"/>
              </w:rPr>
              <w:t xml:space="preserve"> </w:t>
            </w:r>
            <w:r w:rsidR="00F415BB">
              <w:rPr>
                <w:rFonts w:hAnsi="맑은 고딕"/>
                <w:sz w:val="18"/>
                <w:szCs w:val="20"/>
              </w:rPr>
              <w:t>(</w:t>
            </w:r>
            <w:r w:rsidR="00F415BB">
              <w:rPr>
                <w:rFonts w:hAnsi="맑은 고딕" w:hint="eastAsia"/>
                <w:sz w:val="18"/>
                <w:szCs w:val="20"/>
              </w:rPr>
              <w:t>베트남어 지원)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525A2" w14:textId="0E1F79C9" w:rsidR="007E52C9" w:rsidRPr="00593B4F" w:rsidRDefault="007E52C9" w:rsidP="003723BC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P</w:t>
            </w:r>
            <w:r w:rsidR="00F415BB">
              <w:rPr>
                <w:rFonts w:ascii="맑은 고딕" w:eastAsia="맑은 고딕" w:hAnsi="맑은 고딕"/>
                <w:lang w:eastAsia="ko-KR"/>
              </w:rPr>
              <w:t>/</w:t>
            </w:r>
            <w:r w:rsidR="00F415BB">
              <w:rPr>
                <w:rFonts w:ascii="맑은 고딕" w:eastAsia="맑은 고딕" w:hAnsi="맑은 고딕" w:hint="eastAsia"/>
                <w:lang w:eastAsia="ko-KR"/>
              </w:rPr>
              <w:t>C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2118901" w14:textId="77777777" w:rsidR="007E52C9" w:rsidRPr="00593B4F" w:rsidRDefault="007E52C9" w:rsidP="003723BC">
            <w:pPr>
              <w:rPr>
                <w:rFonts w:ascii="맑은 고딕" w:eastAsia="맑은 고딕" w:hAnsi="맑은 고딕"/>
                <w:lang w:eastAsia="ko-KR"/>
              </w:rPr>
            </w:pPr>
          </w:p>
        </w:tc>
      </w:tr>
    </w:tbl>
    <w:p w14:paraId="520D1E19" w14:textId="29155DE4" w:rsidR="0017228C" w:rsidRDefault="0017228C" w:rsidP="007464AF">
      <w:pPr>
        <w:rPr>
          <w:rFonts w:ascii="맑은 고딕" w:eastAsia="맑은 고딕" w:hAnsi="맑은 고딕"/>
          <w:sz w:val="20"/>
          <w:lang w:eastAsia="ko-KR"/>
        </w:rPr>
      </w:pPr>
    </w:p>
    <w:p w14:paraId="3766BFD7" w14:textId="3854BA96" w:rsidR="00574A40" w:rsidRPr="001A07BF" w:rsidRDefault="00F1041E" w:rsidP="00574A40">
      <w:pPr>
        <w:pStyle w:val="Numberedlist23"/>
        <w:rPr>
          <w:rFonts w:ascii="맑은 고딕" w:eastAsia="맑은 고딕" w:hAnsi="맑은 고딕"/>
          <w:sz w:val="20"/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3</w:t>
      </w:r>
      <w:r w:rsidRPr="00F1041E">
        <w:rPr>
          <w:rFonts w:ascii="맑은 고딕" w:eastAsia="맑은 고딕" w:hAnsi="맑은 고딕"/>
          <w:sz w:val="20"/>
          <w:vertAlign w:val="superscript"/>
          <w:lang w:eastAsia="ko-KR"/>
        </w:rPr>
        <w:t>rd</w:t>
      </w:r>
      <w:r>
        <w:rPr>
          <w:rFonts w:ascii="맑은 고딕" w:eastAsia="맑은 고딕" w:hAnsi="맑은 고딕"/>
          <w:sz w:val="20"/>
          <w:lang w:eastAsia="ko-KR"/>
        </w:rPr>
        <w:t xml:space="preserve"> Party</w:t>
      </w:r>
    </w:p>
    <w:tbl>
      <w:tblPr>
        <w:tblW w:w="1009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6330"/>
        <w:gridCol w:w="740"/>
        <w:gridCol w:w="1436"/>
      </w:tblGrid>
      <w:tr w:rsidR="009F6F63" w:rsidRPr="00593B4F" w14:paraId="68B1361D" w14:textId="77777777" w:rsidTr="00AB7AAE">
        <w:trPr>
          <w:trHeight w:val="227"/>
        </w:trPr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E2FEAC6" w14:textId="77777777" w:rsidR="009F6F63" w:rsidRPr="00593B4F" w:rsidRDefault="009F6F63" w:rsidP="00AB7AAE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항목</w:t>
            </w:r>
          </w:p>
        </w:tc>
        <w:tc>
          <w:tcPr>
            <w:tcW w:w="6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F4E6E85" w14:textId="77777777" w:rsidR="009F6F63" w:rsidRPr="00593B4F" w:rsidRDefault="009F6F63" w:rsidP="00AB7AAE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구현 내용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EF2ADD2" w14:textId="77777777" w:rsidR="009F6F63" w:rsidRPr="00593B4F" w:rsidRDefault="009F6F63" w:rsidP="00AB7AAE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구분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6F033265" w14:textId="77777777" w:rsidR="009F6F63" w:rsidRPr="00593B4F" w:rsidRDefault="009F6F63" w:rsidP="00AB7AAE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비고</w:t>
            </w:r>
          </w:p>
        </w:tc>
      </w:tr>
      <w:tr w:rsidR="009F6F63" w:rsidRPr="00593B4F" w14:paraId="505C889A" w14:textId="77777777" w:rsidTr="00F82872">
        <w:trPr>
          <w:trHeight w:val="432"/>
        </w:trPr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75E640" w14:textId="376C8E6D" w:rsidR="009F6F63" w:rsidRPr="00593B4F" w:rsidRDefault="00311B16" w:rsidP="008227D2">
            <w:pPr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895F7D">
              <w:rPr>
                <w:rFonts w:ascii="맑은 고딕" w:eastAsia="맑은 고딕" w:hAnsi="맑은 고딕" w:hint="eastAsia"/>
              </w:rPr>
              <w:t>문서뷰어</w:t>
            </w:r>
            <w:proofErr w:type="spellEnd"/>
          </w:p>
        </w:tc>
        <w:tc>
          <w:tcPr>
            <w:tcW w:w="6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F1EC8" w14:textId="21F2F1AC" w:rsidR="007C1BFD" w:rsidRPr="006072F0" w:rsidRDefault="00F1041E" w:rsidP="006072F0">
            <w:pPr>
              <w:rPr>
                <w:rFonts w:ascii="맑은 고딕" w:eastAsia="맑은 고딕" w:hAnsi="맑은 고딕"/>
                <w:lang w:eastAsia="ko-KR"/>
              </w:rPr>
            </w:pPr>
            <w:r w:rsidRPr="00F1041E">
              <w:rPr>
                <w:rFonts w:ascii="맑은 고딕" w:eastAsia="맑은 고딕" w:hAnsi="맑은 고딕" w:hint="eastAsia"/>
                <w:lang w:eastAsia="ko-KR"/>
              </w:rPr>
              <w:t xml:space="preserve">- </w:t>
            </w:r>
            <w:proofErr w:type="spellStart"/>
            <w:r w:rsidR="00311B16" w:rsidRPr="00895F7D">
              <w:rPr>
                <w:rFonts w:ascii="맑은 고딕" w:eastAsia="맑은 고딕" w:hAnsi="맑은 고딕"/>
              </w:rPr>
              <w:t>Synap</w:t>
            </w:r>
            <w:proofErr w:type="spellEnd"/>
            <w:r w:rsidR="00311B16" w:rsidRPr="00895F7D">
              <w:rPr>
                <w:rFonts w:ascii="맑은 고딕" w:eastAsia="맑은 고딕" w:hAnsi="맑은 고딕"/>
              </w:rPr>
              <w:t xml:space="preserve"> Document Viewer(</w:t>
            </w:r>
            <w:r w:rsidR="00311B16" w:rsidRPr="00895F7D">
              <w:rPr>
                <w:rFonts w:ascii="맑은 고딕" w:eastAsia="맑은 고딕" w:hAnsi="맑은 고딕" w:hint="eastAsia"/>
              </w:rPr>
              <w:t>사이냅소프트)</w:t>
            </w:r>
            <w:r w:rsidR="00311B16">
              <w:rPr>
                <w:rFonts w:ascii="맑은 고딕" w:eastAsia="맑은 고딕" w:hAnsi="맑은 고딕"/>
              </w:rPr>
              <w:t xml:space="preserve"> (</w:t>
            </w:r>
            <w:r w:rsidR="00311B16">
              <w:rPr>
                <w:rFonts w:ascii="맑은 고딕" w:eastAsia="맑은 고딕" w:hAnsi="맑은 고딕" w:hint="eastAsia"/>
                <w:lang w:eastAsia="ko-KR"/>
              </w:rPr>
              <w:t xml:space="preserve">수량 </w:t>
            </w:r>
            <w:r w:rsidR="00F415BB">
              <w:rPr>
                <w:rFonts w:ascii="맑은 고딕" w:eastAsia="맑은 고딕" w:hAnsi="맑은 고딕"/>
                <w:lang w:eastAsia="ko-KR"/>
              </w:rPr>
              <w:t>30</w:t>
            </w:r>
            <w:r w:rsidR="00311B16">
              <w:rPr>
                <w:rFonts w:ascii="맑은 고딕" w:eastAsia="맑은 고딕" w:hAnsi="맑은 고딕"/>
                <w:lang w:eastAsia="ko-KR"/>
              </w:rPr>
              <w:t>0 user)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CD07A" w14:textId="01327884" w:rsidR="009F6F63" w:rsidRPr="00593B4F" w:rsidRDefault="004F6F2A" w:rsidP="00AB7AAE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P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A76886D" w14:textId="3902CA2F" w:rsidR="009F6F63" w:rsidRPr="00593B4F" w:rsidRDefault="009F6F63" w:rsidP="00AB7AAE">
            <w:pPr>
              <w:rPr>
                <w:rFonts w:ascii="맑은 고딕" w:eastAsia="맑은 고딕" w:hAnsi="맑은 고딕"/>
                <w:lang w:eastAsia="ko-KR"/>
              </w:rPr>
            </w:pPr>
          </w:p>
        </w:tc>
      </w:tr>
    </w:tbl>
    <w:p w14:paraId="3908E99D" w14:textId="4B313A85" w:rsidR="00DD0948" w:rsidRDefault="00DD0948" w:rsidP="00DD0948">
      <w:pPr>
        <w:rPr>
          <w:rFonts w:ascii="맑은 고딕" w:eastAsia="맑은 고딕" w:hAnsi="맑은 고딕"/>
          <w:sz w:val="20"/>
          <w:lang w:val="en-US" w:eastAsia="ko-KR"/>
        </w:rPr>
      </w:pPr>
    </w:p>
    <w:p w14:paraId="78CB3D3B" w14:textId="1E99B288" w:rsidR="00814F65" w:rsidRPr="00593B4F" w:rsidRDefault="00F415BB" w:rsidP="00814F65">
      <w:pPr>
        <w:pStyle w:val="Numberedlist23"/>
        <w:rPr>
          <w:rFonts w:ascii="맑은 고딕" w:eastAsia="맑은 고딕" w:hAnsi="맑은 고딕"/>
          <w:sz w:val="20"/>
          <w:lang w:eastAsia="ko-KR"/>
        </w:rPr>
      </w:pPr>
      <w:r>
        <w:rPr>
          <w:rFonts w:ascii="맑은 고딕" w:eastAsia="맑은 고딕" w:hAnsi="맑은 고딕" w:hint="eastAsia"/>
          <w:sz w:val="20"/>
          <w:lang w:eastAsia="ko-KR"/>
        </w:rPr>
        <w:t>조직도</w:t>
      </w:r>
    </w:p>
    <w:tbl>
      <w:tblPr>
        <w:tblW w:w="1009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60"/>
        <w:gridCol w:w="6357"/>
        <w:gridCol w:w="740"/>
        <w:gridCol w:w="1436"/>
      </w:tblGrid>
      <w:tr w:rsidR="00814F65" w:rsidRPr="00593B4F" w14:paraId="316DF5DF" w14:textId="77777777" w:rsidTr="00814F65">
        <w:trPr>
          <w:trHeight w:val="227"/>
        </w:trPr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7F8EB22" w14:textId="77777777" w:rsidR="00814F65" w:rsidRPr="00593B4F" w:rsidRDefault="00814F65" w:rsidP="00814F65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항목</w:t>
            </w:r>
          </w:p>
        </w:tc>
        <w:tc>
          <w:tcPr>
            <w:tcW w:w="6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3614402" w14:textId="77777777" w:rsidR="00814F65" w:rsidRPr="00593B4F" w:rsidRDefault="00814F65" w:rsidP="00814F65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구현 내용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57AAD3D" w14:textId="77777777" w:rsidR="00814F65" w:rsidRPr="00593B4F" w:rsidRDefault="00814F65" w:rsidP="00814F65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구분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1E54AC98" w14:textId="77777777" w:rsidR="00814F65" w:rsidRPr="00593B4F" w:rsidRDefault="00814F65" w:rsidP="00814F65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비고</w:t>
            </w:r>
          </w:p>
        </w:tc>
      </w:tr>
      <w:tr w:rsidR="00814F65" w:rsidRPr="00593B4F" w14:paraId="10967DEF" w14:textId="77777777" w:rsidTr="00814F65">
        <w:trPr>
          <w:trHeight w:val="227"/>
        </w:trPr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7E3DC2" w14:textId="5B839D5C" w:rsidR="00814F65" w:rsidRPr="00593B4F" w:rsidRDefault="00F415BB" w:rsidP="00814F65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계정 동기화</w:t>
            </w:r>
          </w:p>
        </w:tc>
        <w:tc>
          <w:tcPr>
            <w:tcW w:w="6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CAAD9" w14:textId="70C7FD7F" w:rsidR="00814F65" w:rsidRPr="00593B4F" w:rsidRDefault="00F1041E" w:rsidP="00F04866">
            <w:pPr>
              <w:rPr>
                <w:rFonts w:ascii="맑은 고딕" w:eastAsia="맑은 고딕" w:hAnsi="맑은 고딕"/>
                <w:lang w:eastAsia="ko-KR"/>
              </w:rPr>
            </w:pPr>
            <w:r w:rsidRPr="00F1041E">
              <w:rPr>
                <w:rFonts w:ascii="맑은 고딕" w:eastAsia="맑은 고딕" w:hAnsi="맑은 고딕" w:hint="eastAsia"/>
                <w:lang w:eastAsia="ko-KR"/>
              </w:rPr>
              <w:t xml:space="preserve">- </w:t>
            </w:r>
            <w:r w:rsidR="00F415BB">
              <w:rPr>
                <w:rFonts w:ascii="맑은 고딕" w:eastAsia="맑은 고딕" w:hAnsi="맑은 고딕" w:hint="eastAsia"/>
                <w:lang w:eastAsia="ko-KR"/>
              </w:rPr>
              <w:t>M</w:t>
            </w:r>
            <w:r w:rsidR="00F415BB">
              <w:rPr>
                <w:rFonts w:ascii="맑은 고딕" w:eastAsia="맑은 고딕" w:hAnsi="맑은 고딕"/>
                <w:lang w:eastAsia="ko-KR"/>
              </w:rPr>
              <w:t xml:space="preserve">365 </w:t>
            </w:r>
            <w:r w:rsidR="00F415BB">
              <w:rPr>
                <w:rFonts w:ascii="맑은 고딕" w:eastAsia="맑은 고딕" w:hAnsi="맑은 고딕" w:hint="eastAsia"/>
                <w:lang w:eastAsia="ko-KR"/>
              </w:rPr>
              <w:t xml:space="preserve">계정 동기화 </w:t>
            </w:r>
            <w:r w:rsidR="00F415BB" w:rsidRPr="00F415BB">
              <w:rPr>
                <w:rFonts w:ascii="맑은 고딕" w:eastAsia="맑은 고딕" w:hAnsi="맑은 고딕" w:hint="eastAsia"/>
                <w:lang w:eastAsia="ko-KR"/>
              </w:rPr>
              <w:t>(로컬 AD와 entra ID간 싱크 구성</w:t>
            </w:r>
            <w:r w:rsidR="00F415BB">
              <w:rPr>
                <w:rFonts w:ascii="맑은 고딕" w:eastAsia="맑은 고딕" w:hAnsi="맑은 고딕" w:hint="eastAsia"/>
                <w:lang w:eastAsia="ko-KR"/>
              </w:rPr>
              <w:t>)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312F5" w14:textId="77777777" w:rsidR="00814F65" w:rsidRPr="00593B4F" w:rsidRDefault="00814F65" w:rsidP="00814F65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N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3EB2FD3" w14:textId="77777777" w:rsidR="00814F65" w:rsidRPr="00593B4F" w:rsidRDefault="00814F65" w:rsidP="00814F65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</w:tr>
    </w:tbl>
    <w:p w14:paraId="662556EA" w14:textId="1DA0CFFB" w:rsidR="00F1041E" w:rsidRDefault="00F1041E" w:rsidP="00F1041E">
      <w:pPr>
        <w:rPr>
          <w:rFonts w:ascii="맑은 고딕" w:eastAsia="맑은 고딕" w:hAnsi="맑은 고딕"/>
          <w:sz w:val="20"/>
          <w:lang w:eastAsia="ko-KR"/>
        </w:rPr>
      </w:pPr>
    </w:p>
    <w:p w14:paraId="4295A8A4" w14:textId="6D92E743" w:rsidR="009A0AC5" w:rsidRPr="00593B4F" w:rsidRDefault="00AE7C36" w:rsidP="00233E5B">
      <w:pPr>
        <w:pStyle w:val="Numberedlist21"/>
        <w:tabs>
          <w:tab w:val="clear" w:pos="720"/>
        </w:tabs>
        <w:jc w:val="both"/>
        <w:rPr>
          <w:rFonts w:ascii="맑은 고딕" w:eastAsia="맑은 고딕" w:hAnsi="맑은 고딕"/>
          <w:sz w:val="24"/>
          <w:lang w:val="en-US"/>
        </w:rPr>
      </w:pPr>
      <w:bookmarkStart w:id="104" w:name="_Toc162276584"/>
      <w:r w:rsidRPr="00593B4F">
        <w:rPr>
          <w:rFonts w:ascii="맑은 고딕" w:eastAsia="맑은 고딕" w:hAnsi="맑은 고딕" w:hint="eastAsia"/>
          <w:sz w:val="24"/>
          <w:lang w:val="en-US"/>
        </w:rPr>
        <w:lastRenderedPageBreak/>
        <w:t>자원</w:t>
      </w:r>
      <w:r w:rsidR="003C0756" w:rsidRPr="00593B4F">
        <w:rPr>
          <w:rFonts w:ascii="맑은 고딕" w:eastAsia="맑은 고딕" w:hAnsi="맑은 고딕" w:hint="eastAsia"/>
          <w:sz w:val="24"/>
          <w:lang w:val="en-US"/>
        </w:rPr>
        <w:t xml:space="preserve"> </w:t>
      </w:r>
      <w:r w:rsidRPr="00593B4F">
        <w:rPr>
          <w:rFonts w:ascii="맑은 고딕" w:eastAsia="맑은 고딕" w:hAnsi="맑은 고딕" w:hint="eastAsia"/>
          <w:sz w:val="24"/>
          <w:lang w:val="en-US"/>
        </w:rPr>
        <w:t>계획</w:t>
      </w:r>
      <w:bookmarkEnd w:id="104"/>
    </w:p>
    <w:p w14:paraId="18DD9BAD" w14:textId="0152B1B8" w:rsidR="00782C8D" w:rsidRPr="0042723D" w:rsidRDefault="00AE7C36" w:rsidP="008F18E6">
      <w:pPr>
        <w:pStyle w:val="Numberedlist22"/>
        <w:ind w:right="1600"/>
        <w:rPr>
          <w:rFonts w:ascii="맑은 고딕" w:eastAsia="맑은 고딕" w:hAnsi="맑은 고딕"/>
          <w:sz w:val="20"/>
          <w:lang w:eastAsia="ko-KR"/>
        </w:rPr>
      </w:pPr>
      <w:bookmarkStart w:id="105" w:name="_Toc162276585"/>
      <w:r w:rsidRPr="0042723D">
        <w:rPr>
          <w:rFonts w:ascii="맑은 고딕" w:eastAsia="맑은 고딕" w:hAnsi="맑은 고딕" w:hint="eastAsia"/>
          <w:sz w:val="20"/>
          <w:lang w:eastAsia="ko-KR"/>
        </w:rPr>
        <w:t>조직도</w:t>
      </w:r>
      <w:bookmarkEnd w:id="105"/>
    </w:p>
    <w:p w14:paraId="01316505" w14:textId="4B97E1BC" w:rsidR="00022EB7" w:rsidRDefault="004B4144" w:rsidP="004D36FE">
      <w:pPr>
        <w:rPr>
          <w:rFonts w:ascii="맑은 고딕" w:eastAsia="맑은 고딕" w:hAnsi="맑은 고딕"/>
          <w:lang w:eastAsia="ko-KR"/>
        </w:rPr>
      </w:pPr>
      <w:r>
        <w:rPr>
          <w:noProof/>
        </w:rPr>
        <w:drawing>
          <wp:inline distT="0" distB="0" distL="0" distR="0" wp14:anchorId="1CBBB760" wp14:editId="4E5D9E57">
            <wp:extent cx="6023610" cy="3507105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36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FEEA" w14:textId="577B2476" w:rsidR="00AE7C36" w:rsidRDefault="00544FE8" w:rsidP="00AE7C36">
      <w:pPr>
        <w:pStyle w:val="Numberedlist22"/>
        <w:rPr>
          <w:rFonts w:ascii="맑은 고딕" w:eastAsia="맑은 고딕" w:hAnsi="맑은 고딕"/>
          <w:sz w:val="20"/>
          <w:lang w:eastAsia="ko-KR"/>
        </w:rPr>
      </w:pPr>
      <w:bookmarkStart w:id="106" w:name="_Toc162276586"/>
      <w:r w:rsidRPr="00593B4F">
        <w:rPr>
          <w:rFonts w:ascii="맑은 고딕" w:eastAsia="맑은 고딕" w:hAnsi="맑은 고딕" w:hint="eastAsia"/>
          <w:sz w:val="20"/>
          <w:lang w:eastAsia="ko-KR"/>
        </w:rPr>
        <w:t>업무 분장 및 인력 투입 계획</w:t>
      </w:r>
      <w:bookmarkEnd w:id="106"/>
    </w:p>
    <w:p w14:paraId="2A32AA6B" w14:textId="7E6C6480" w:rsidR="006B328A" w:rsidRPr="006B328A" w:rsidRDefault="00FA3911" w:rsidP="006B328A">
      <w:pPr>
        <w:rPr>
          <w:lang w:eastAsia="ko-KR"/>
        </w:rPr>
      </w:pPr>
      <w:r>
        <w:rPr>
          <w:noProof/>
        </w:rPr>
        <w:drawing>
          <wp:inline distT="0" distB="0" distL="0" distR="0" wp14:anchorId="1F58821B" wp14:editId="32F304E7">
            <wp:extent cx="6023610" cy="2177415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36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7829" w14:textId="24BB0EFA" w:rsidR="0078563F" w:rsidRDefault="00D96C67" w:rsidP="00D96C67">
      <w:pPr>
        <w:jc w:val="right"/>
        <w:rPr>
          <w:rFonts w:ascii="맑은 고딕" w:eastAsia="맑은 고딕" w:hAnsi="맑은 고딕"/>
          <w:b/>
          <w:sz w:val="20"/>
          <w:lang w:eastAsia="ko-KR"/>
        </w:rPr>
      </w:pPr>
      <w:bookmarkStart w:id="107" w:name="_Toc5722328"/>
      <w:bookmarkStart w:id="108" w:name="_Toc7454226"/>
      <w:r w:rsidRPr="00593B4F">
        <w:rPr>
          <w:rFonts w:ascii="맑은 고딕" w:eastAsia="맑은 고딕" w:hAnsi="맑은 고딕" w:hint="eastAsia"/>
          <w:lang w:eastAsia="ko-KR"/>
        </w:rPr>
        <w:t>*</w:t>
      </w:r>
      <w:r w:rsidRPr="00593B4F"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사업 진행 과정에서 투입 인력 변경될 수 있음.</w:t>
      </w:r>
    </w:p>
    <w:p w14:paraId="23124A9D" w14:textId="626CCEDD" w:rsidR="004E7C46" w:rsidRPr="00593B4F" w:rsidRDefault="004E7C46" w:rsidP="004E7C46">
      <w:pPr>
        <w:pStyle w:val="Numberedlist22"/>
        <w:rPr>
          <w:rFonts w:ascii="맑은 고딕" w:eastAsia="맑은 고딕" w:hAnsi="맑은 고딕"/>
          <w:sz w:val="20"/>
        </w:rPr>
      </w:pPr>
      <w:bookmarkStart w:id="109" w:name="_Toc162276587"/>
      <w:proofErr w:type="spellStart"/>
      <w:r w:rsidRPr="00593B4F">
        <w:rPr>
          <w:rFonts w:ascii="맑은 고딕" w:eastAsia="맑은 고딕" w:hAnsi="맑은 고딕" w:hint="eastAsia"/>
          <w:sz w:val="20"/>
        </w:rPr>
        <w:t>추진</w:t>
      </w:r>
      <w:proofErr w:type="spellEnd"/>
      <w:r w:rsidRPr="00593B4F">
        <w:rPr>
          <w:rFonts w:ascii="맑은 고딕" w:eastAsia="맑은 고딕" w:hAnsi="맑은 고딕" w:hint="eastAsia"/>
          <w:sz w:val="20"/>
        </w:rPr>
        <w:t xml:space="preserve"> </w:t>
      </w:r>
      <w:proofErr w:type="spellStart"/>
      <w:r w:rsidRPr="00593B4F">
        <w:rPr>
          <w:rFonts w:ascii="맑은 고딕" w:eastAsia="맑은 고딕" w:hAnsi="맑은 고딕" w:hint="eastAsia"/>
          <w:sz w:val="20"/>
        </w:rPr>
        <w:t>조직</w:t>
      </w:r>
      <w:proofErr w:type="spellEnd"/>
      <w:r w:rsidRPr="00593B4F">
        <w:rPr>
          <w:rFonts w:ascii="맑은 고딕" w:eastAsia="맑은 고딕" w:hAnsi="맑은 고딕" w:hint="eastAsia"/>
          <w:sz w:val="20"/>
        </w:rPr>
        <w:t xml:space="preserve"> </w:t>
      </w:r>
      <w:proofErr w:type="spellStart"/>
      <w:r w:rsidRPr="00593B4F">
        <w:rPr>
          <w:rFonts w:ascii="맑은 고딕" w:eastAsia="맑은 고딕" w:hAnsi="맑은 고딕" w:hint="eastAsia"/>
          <w:sz w:val="20"/>
        </w:rPr>
        <w:t>역할과</w:t>
      </w:r>
      <w:proofErr w:type="spellEnd"/>
      <w:r w:rsidRPr="00593B4F">
        <w:rPr>
          <w:rFonts w:ascii="맑은 고딕" w:eastAsia="맑은 고딕" w:hAnsi="맑은 고딕" w:hint="eastAsia"/>
          <w:sz w:val="20"/>
        </w:rPr>
        <w:t xml:space="preserve"> </w:t>
      </w:r>
      <w:proofErr w:type="spellStart"/>
      <w:r w:rsidRPr="00593B4F">
        <w:rPr>
          <w:rFonts w:ascii="맑은 고딕" w:eastAsia="맑은 고딕" w:hAnsi="맑은 고딕" w:hint="eastAsia"/>
          <w:sz w:val="20"/>
        </w:rPr>
        <w:t>책임</w:t>
      </w:r>
      <w:bookmarkEnd w:id="107"/>
      <w:bookmarkEnd w:id="108"/>
      <w:bookmarkEnd w:id="109"/>
      <w:proofErr w:type="spellEnd"/>
    </w:p>
    <w:tbl>
      <w:tblPr>
        <w:tblStyle w:val="af7"/>
        <w:tblW w:w="9776" w:type="dxa"/>
        <w:tblLayout w:type="fixed"/>
        <w:tblLook w:val="04A0" w:firstRow="1" w:lastRow="0" w:firstColumn="1" w:lastColumn="0" w:noHBand="0" w:noVBand="1"/>
      </w:tblPr>
      <w:tblGrid>
        <w:gridCol w:w="2446"/>
        <w:gridCol w:w="6178"/>
        <w:gridCol w:w="1152"/>
      </w:tblGrid>
      <w:tr w:rsidR="00250748" w:rsidRPr="00593B4F" w14:paraId="0C9C014C" w14:textId="77777777" w:rsidTr="00CD2680">
        <w:trPr>
          <w:trHeight w:val="397"/>
        </w:trPr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E3283C" w14:textId="77777777" w:rsidR="00250748" w:rsidRPr="00593B4F" w:rsidRDefault="00250748" w:rsidP="00250748">
            <w:pPr>
              <w:jc w:val="center"/>
              <w:rPr>
                <w:rFonts w:ascii="맑은 고딕" w:eastAsia="맑은 고딕" w:hAnsi="맑은 고딕"/>
                <w:b/>
                <w:sz w:val="20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b/>
              </w:rPr>
              <w:t>구분</w:t>
            </w:r>
            <w:proofErr w:type="spellEnd"/>
          </w:p>
        </w:tc>
        <w:tc>
          <w:tcPr>
            <w:tcW w:w="6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8B53B0" w14:textId="77777777" w:rsidR="00250748" w:rsidRPr="00593B4F" w:rsidRDefault="00250748" w:rsidP="00250748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업무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164683" w14:textId="77777777" w:rsidR="00250748" w:rsidRPr="00593B4F" w:rsidRDefault="00250748" w:rsidP="00250748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비고</w:t>
            </w:r>
          </w:p>
        </w:tc>
      </w:tr>
      <w:tr w:rsidR="00250748" w:rsidRPr="00593B4F" w14:paraId="2FCDA9DC" w14:textId="77777777" w:rsidTr="00CD2680">
        <w:trPr>
          <w:trHeight w:val="964"/>
        </w:trPr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A7967" w14:textId="77777777" w:rsidR="00250748" w:rsidRPr="00593B4F" w:rsidRDefault="00250748" w:rsidP="00EE10E5">
            <w:pPr>
              <w:jc w:val="center"/>
              <w:rPr>
                <w:rFonts w:ascii="맑은 고딕" w:eastAsia="맑은 고딕" w:hAnsi="맑은 고딕"/>
              </w:rPr>
            </w:pPr>
            <w:r w:rsidRPr="00593B4F">
              <w:rPr>
                <w:rFonts w:ascii="맑은 고딕" w:eastAsia="맑은 고딕" w:hAnsi="맑은 고딕" w:hint="eastAsia"/>
                <w:lang w:val="en-US"/>
              </w:rPr>
              <w:t>Project Sponsor</w:t>
            </w:r>
          </w:p>
        </w:tc>
        <w:tc>
          <w:tcPr>
            <w:tcW w:w="6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0587B" w14:textId="77777777" w:rsidR="00250748" w:rsidRPr="00593B4F" w:rsidRDefault="00250748" w:rsidP="00250748">
            <w:pPr>
              <w:tabs>
                <w:tab w:val="num" w:pos="720"/>
              </w:tabs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프로젝트 진행 및 완료에 관한 최종 승인권자</w:t>
            </w:r>
          </w:p>
          <w:p w14:paraId="148F4E63" w14:textId="0EA9C117" w:rsidR="006E2C86" w:rsidRPr="00593B4F" w:rsidRDefault="00250748" w:rsidP="00250748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프로젝트 중 발생한 중요 의사결정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EEE6D" w14:textId="77777777" w:rsidR="00250748" w:rsidRPr="00593B4F" w:rsidRDefault="00250748" w:rsidP="0025074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250748" w:rsidRPr="00593B4F" w14:paraId="7E4B794B" w14:textId="77777777" w:rsidTr="00CD2680">
        <w:trPr>
          <w:trHeight w:val="1247"/>
        </w:trPr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A0375" w14:textId="6562CB01" w:rsidR="004A44FA" w:rsidRPr="00593B4F" w:rsidRDefault="004A44FA" w:rsidP="00250748">
            <w:pPr>
              <w:jc w:val="center"/>
              <w:rPr>
                <w:rFonts w:ascii="맑은 고딕" w:eastAsia="맑은 고딕" w:hAnsi="맑은 고딕"/>
                <w:lang w:val="en-US"/>
              </w:rPr>
            </w:pPr>
            <w:r w:rsidRPr="00593B4F">
              <w:rPr>
                <w:rFonts w:ascii="맑은 고딕" w:eastAsia="맑은 고딕" w:hAnsi="맑은 고딕" w:hint="eastAsia"/>
                <w:lang w:val="en-US"/>
              </w:rPr>
              <w:lastRenderedPageBreak/>
              <w:t>PMO</w:t>
            </w:r>
          </w:p>
          <w:p w14:paraId="7FFA23BA" w14:textId="38304A95" w:rsidR="00250748" w:rsidRPr="00593B4F" w:rsidRDefault="00250748" w:rsidP="00250748">
            <w:pPr>
              <w:jc w:val="center"/>
              <w:rPr>
                <w:rFonts w:ascii="맑은 고딕" w:eastAsia="맑은 고딕" w:hAnsi="맑은 고딕"/>
              </w:rPr>
            </w:pPr>
            <w:r w:rsidRPr="00593B4F">
              <w:rPr>
                <w:rFonts w:ascii="맑은 고딕" w:eastAsia="맑은 고딕" w:hAnsi="맑은 고딕" w:hint="eastAsia"/>
                <w:lang w:val="en-US"/>
              </w:rPr>
              <w:t>(Project Management Officer)</w:t>
            </w:r>
          </w:p>
        </w:tc>
        <w:tc>
          <w:tcPr>
            <w:tcW w:w="6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9895C" w14:textId="77777777" w:rsidR="00250748" w:rsidRPr="00593B4F" w:rsidRDefault="00250748" w:rsidP="00250748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 프로젝트 관리에 대한 조언 및 컨설팅</w:t>
            </w:r>
          </w:p>
          <w:p w14:paraId="4C5772C0" w14:textId="77777777" w:rsidR="00250748" w:rsidRPr="00593B4F" w:rsidRDefault="00250748" w:rsidP="00250748">
            <w:pPr>
              <w:tabs>
                <w:tab w:val="num" w:pos="720"/>
              </w:tabs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프로젝트 중 발생한 주요 의사결정 협의/진행</w:t>
            </w:r>
          </w:p>
          <w:p w14:paraId="51DA11E8" w14:textId="77777777" w:rsidR="00250748" w:rsidRPr="00593B4F" w:rsidRDefault="00250748" w:rsidP="00250748">
            <w:pPr>
              <w:tabs>
                <w:tab w:val="num" w:pos="720"/>
              </w:tabs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프로젝트 수행/진행 지원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DC92C" w14:textId="77777777" w:rsidR="00250748" w:rsidRPr="00593B4F" w:rsidRDefault="00250748" w:rsidP="0025074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250748" w:rsidRPr="00593B4F" w14:paraId="2FE34CEF" w14:textId="77777777" w:rsidTr="00CD2680">
        <w:trPr>
          <w:trHeight w:val="1587"/>
        </w:trPr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92A0F" w14:textId="77777777" w:rsidR="00250748" w:rsidRPr="00593B4F" w:rsidRDefault="00250748" w:rsidP="00250748">
            <w:pPr>
              <w:jc w:val="center"/>
              <w:rPr>
                <w:rFonts w:ascii="맑은 고딕" w:eastAsia="맑은 고딕" w:hAnsi="맑은 고딕" w:cstheme="minorBidi"/>
                <w:kern w:val="2"/>
                <w:szCs w:val="22"/>
                <w:lang w:val="en-US" w:eastAsia="ko-KR"/>
              </w:rPr>
            </w:pPr>
            <w:r w:rsidRPr="00593B4F">
              <w:rPr>
                <w:rFonts w:ascii="맑은 고딕" w:eastAsia="맑은 고딕" w:hAnsi="맑은 고딕" w:cstheme="minorBidi"/>
                <w:kern w:val="2"/>
                <w:szCs w:val="22"/>
                <w:lang w:val="en-US" w:eastAsia="ko-KR"/>
              </w:rPr>
              <w:t>PM</w:t>
            </w:r>
          </w:p>
          <w:p w14:paraId="334F4602" w14:textId="77777777" w:rsidR="00250748" w:rsidRPr="00593B4F" w:rsidRDefault="00250748" w:rsidP="00A928DB">
            <w:pPr>
              <w:jc w:val="center"/>
              <w:rPr>
                <w:rFonts w:ascii="맑은 고딕" w:eastAsia="맑은 고딕" w:hAnsi="맑은 고딕" w:cstheme="minorBidi"/>
                <w:kern w:val="2"/>
                <w:szCs w:val="22"/>
                <w:lang w:eastAsia="ko-KR"/>
              </w:rPr>
            </w:pPr>
            <w:r w:rsidRPr="00593B4F">
              <w:rPr>
                <w:rFonts w:ascii="맑은 고딕" w:eastAsia="맑은 고딕" w:hAnsi="맑은 고딕" w:cstheme="minorBidi"/>
                <w:kern w:val="2"/>
                <w:szCs w:val="22"/>
                <w:lang w:val="en-US" w:eastAsia="ko-KR"/>
              </w:rPr>
              <w:t>(</w:t>
            </w:r>
            <w:r w:rsidRPr="00593B4F">
              <w:rPr>
                <w:rFonts w:ascii="맑은 고딕" w:eastAsia="맑은 고딕" w:hAnsi="맑은 고딕" w:cstheme="minorBidi" w:hint="eastAsia"/>
                <w:kern w:val="2"/>
                <w:szCs w:val="22"/>
                <w:lang w:val="en-US" w:eastAsia="ko-KR"/>
              </w:rPr>
              <w:t>Project Manager</w:t>
            </w:r>
            <w:r w:rsidRPr="00593B4F">
              <w:rPr>
                <w:rFonts w:ascii="맑은 고딕" w:eastAsia="맑은 고딕" w:hAnsi="맑은 고딕" w:cstheme="minorBidi"/>
                <w:kern w:val="2"/>
                <w:szCs w:val="22"/>
                <w:lang w:val="en-US" w:eastAsia="ko-KR"/>
              </w:rPr>
              <w:t>)</w:t>
            </w:r>
          </w:p>
        </w:tc>
        <w:tc>
          <w:tcPr>
            <w:tcW w:w="6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D9C4A" w14:textId="77777777" w:rsidR="00250748" w:rsidRPr="00593B4F" w:rsidRDefault="00250748" w:rsidP="00250748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 프로젝트를 수행하기 위한 계획 수립과 프로젝트 수행의 책임과 권한</w:t>
            </w:r>
          </w:p>
          <w:p w14:paraId="6DA16306" w14:textId="77777777" w:rsidR="00250748" w:rsidRPr="00593B4F" w:rsidRDefault="00250748" w:rsidP="00250748">
            <w:pPr>
              <w:tabs>
                <w:tab w:val="num" w:pos="720"/>
              </w:tabs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프로젝트 관리(일정관리, 인력관리, 예산관리)</w:t>
            </w:r>
          </w:p>
          <w:p w14:paraId="6360DA76" w14:textId="77777777" w:rsidR="00250748" w:rsidRPr="00593B4F" w:rsidRDefault="00250748" w:rsidP="00250748">
            <w:pPr>
              <w:tabs>
                <w:tab w:val="num" w:pos="720"/>
              </w:tabs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프로젝트 각 서브</w:t>
            </w:r>
            <w:r w:rsidR="00576357" w:rsidRPr="00593B4F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팀장 선정 및 각 서브 팀별 진행사항 확인/승인</w:t>
            </w:r>
          </w:p>
          <w:p w14:paraId="15A9C666" w14:textId="77777777" w:rsidR="00250748" w:rsidRPr="00593B4F" w:rsidRDefault="00250748" w:rsidP="00250748">
            <w:pPr>
              <w:tabs>
                <w:tab w:val="num" w:pos="720"/>
              </w:tabs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프로젝트 종료에 대한 최종 감리 수행 및 프로젝트 산출물 등록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CEF41" w14:textId="77777777" w:rsidR="00250748" w:rsidRPr="00593B4F" w:rsidRDefault="00250748" w:rsidP="0025074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250748" w:rsidRPr="00593B4F" w14:paraId="075BE7EE" w14:textId="77777777" w:rsidTr="00CD2680">
        <w:trPr>
          <w:trHeight w:val="2154"/>
        </w:trPr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B28C4" w14:textId="77777777" w:rsidR="00250748" w:rsidRPr="00593B4F" w:rsidRDefault="00250748" w:rsidP="0025074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프로젝트 수행 조직</w:t>
            </w:r>
          </w:p>
          <w:p w14:paraId="4D27CD08" w14:textId="77777777" w:rsidR="00250748" w:rsidRPr="00593B4F" w:rsidRDefault="00250748" w:rsidP="00A928D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(</w:t>
            </w:r>
            <w:proofErr w:type="spellStart"/>
            <w:r w:rsidRPr="00593B4F">
              <w:rPr>
                <w:rFonts w:ascii="맑은 고딕" w:eastAsia="맑은 고딕" w:hAnsi="맑은 고딕" w:hint="eastAsia"/>
                <w:lang w:eastAsia="ko-KR"/>
              </w:rPr>
              <w:t>코비젼</w:t>
            </w:r>
            <w:proofErr w:type="spellEnd"/>
            <w:r w:rsidRPr="00593B4F">
              <w:rPr>
                <w:rFonts w:ascii="맑은 고딕" w:eastAsia="맑은 고딕" w:hAnsi="맑은 고딕" w:hint="eastAsia"/>
                <w:lang w:eastAsia="ko-KR"/>
              </w:rPr>
              <w:t>)</w:t>
            </w:r>
          </w:p>
        </w:tc>
        <w:tc>
          <w:tcPr>
            <w:tcW w:w="6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17FFB" w14:textId="77777777" w:rsidR="00740E34" w:rsidRPr="00593B4F" w:rsidRDefault="00740E34" w:rsidP="00250748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/>
                <w:lang w:eastAsia="ko-KR"/>
              </w:rPr>
              <w:t xml:space="preserve">-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고객사 각 업무 담당자와의 의사소통 유지</w:t>
            </w:r>
          </w:p>
          <w:p w14:paraId="6DC76C04" w14:textId="77777777" w:rsidR="00250748" w:rsidRPr="00593B4F" w:rsidRDefault="00250748" w:rsidP="00250748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 요구사항 분석/협의</w:t>
            </w:r>
          </w:p>
          <w:p w14:paraId="1687B943" w14:textId="77777777" w:rsidR="00250748" w:rsidRPr="00593B4F" w:rsidRDefault="00250748" w:rsidP="00250748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각 업무별 분석/설계</w:t>
            </w:r>
          </w:p>
          <w:p w14:paraId="6FDAF0B7" w14:textId="77777777" w:rsidR="00250748" w:rsidRPr="00593B4F" w:rsidRDefault="00250748" w:rsidP="00250748">
            <w:pPr>
              <w:tabs>
                <w:tab w:val="num" w:pos="720"/>
              </w:tabs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각 업무별 구현/개발</w:t>
            </w:r>
          </w:p>
          <w:p w14:paraId="3D519138" w14:textId="77777777" w:rsidR="00250748" w:rsidRPr="00593B4F" w:rsidRDefault="00250748" w:rsidP="00250748">
            <w:pPr>
              <w:tabs>
                <w:tab w:val="num" w:pos="720"/>
              </w:tabs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각 업무별 관리자 교육 및 인계</w:t>
            </w:r>
          </w:p>
          <w:p w14:paraId="7D3CEB2E" w14:textId="77777777" w:rsidR="00250748" w:rsidRPr="00593B4F" w:rsidRDefault="00250748" w:rsidP="00250748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 xml:space="preserve">프로젝트에서 정의된 담당 </w:t>
            </w:r>
            <w:r w:rsidR="00740E34" w:rsidRPr="00593B4F">
              <w:rPr>
                <w:rFonts w:ascii="맑은 고딕" w:eastAsia="맑은 고딕" w:hAnsi="맑은 고딕" w:hint="eastAsia"/>
                <w:lang w:eastAsia="ko-KR"/>
              </w:rPr>
              <w:t>모듈 별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 xml:space="preserve"> 개발 산출물에 대한 </w:t>
            </w:r>
            <w:r w:rsidR="00740E34" w:rsidRPr="00593B4F">
              <w:rPr>
                <w:rFonts w:ascii="맑은 고딕" w:eastAsia="맑은 고딕" w:hAnsi="맑은 고딕" w:hint="eastAsia"/>
                <w:lang w:eastAsia="ko-KR"/>
              </w:rPr>
              <w:t xml:space="preserve">산출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책임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73BBF" w14:textId="77777777" w:rsidR="00250748" w:rsidRPr="00593B4F" w:rsidRDefault="00250748" w:rsidP="0025074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250748" w:rsidRPr="00593B4F" w14:paraId="2576E187" w14:textId="77777777" w:rsidTr="00CD2680">
        <w:trPr>
          <w:trHeight w:val="2665"/>
        </w:trPr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D4B42" w14:textId="19A3BC24" w:rsidR="005B4924" w:rsidRPr="00593B4F" w:rsidRDefault="009F2B5C" w:rsidP="004C3C13">
            <w:pPr>
              <w:jc w:val="center"/>
              <w:rPr>
                <w:rFonts w:ascii="맑은 고딕" w:eastAsia="맑은 고딕" w:hAnsi="맑은 고딕" w:cstheme="minorBidi"/>
                <w:kern w:val="2"/>
                <w:szCs w:val="22"/>
                <w:lang w:val="en-US" w:eastAsia="ko-KR"/>
              </w:rPr>
            </w:pPr>
            <w:r w:rsidRPr="00593B4F">
              <w:rPr>
                <w:rFonts w:ascii="맑은 고딕" w:eastAsia="맑은 고딕" w:hAnsi="맑은 고딕" w:cstheme="minorBidi" w:hint="eastAsia"/>
                <w:kern w:val="2"/>
                <w:szCs w:val="22"/>
                <w:lang w:val="en-US" w:eastAsia="ko-KR"/>
              </w:rPr>
              <w:t xml:space="preserve">고객사 </w:t>
            </w:r>
          </w:p>
        </w:tc>
        <w:tc>
          <w:tcPr>
            <w:tcW w:w="6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D0CDA" w14:textId="77777777" w:rsidR="00250748" w:rsidRPr="00593B4F" w:rsidRDefault="00250748" w:rsidP="00250748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 고객사 현업</w:t>
            </w:r>
            <w:r w:rsidR="00740E34" w:rsidRPr="00593B4F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요구사항 의견수렴 및 조정</w:t>
            </w:r>
          </w:p>
          <w:p w14:paraId="5B02D3FF" w14:textId="77777777" w:rsidR="009F2B5C" w:rsidRPr="00593B4F" w:rsidRDefault="009F2B5C" w:rsidP="00250748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결재양식 수집/선별,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설계 리뷰</w:t>
            </w:r>
          </w:p>
          <w:p w14:paraId="168BBE72" w14:textId="77777777" w:rsidR="00740E34" w:rsidRPr="00593B4F" w:rsidRDefault="00740E34" w:rsidP="00250748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개발 부서와의 의사소통 유지</w:t>
            </w:r>
          </w:p>
          <w:p w14:paraId="0A15E8F8" w14:textId="77777777" w:rsidR="009F2B5C" w:rsidRPr="00593B4F" w:rsidRDefault="00740E34" w:rsidP="005B7F34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/>
                <w:lang w:eastAsia="ko-KR"/>
              </w:rPr>
              <w:t xml:space="preserve">- </w:t>
            </w:r>
            <w:r w:rsidR="009F2B5C" w:rsidRPr="00593B4F">
              <w:rPr>
                <w:rFonts w:ascii="맑은 고딕" w:eastAsia="맑은 고딕" w:hAnsi="맑은 고딕" w:hint="eastAsia"/>
                <w:lang w:eastAsia="ko-KR"/>
              </w:rPr>
              <w:t>개발 내용 확인 및 시스템 테스트</w:t>
            </w:r>
            <w:r w:rsidR="009F2B5C" w:rsidRPr="00593B4F">
              <w:rPr>
                <w:rFonts w:ascii="맑은 고딕" w:eastAsia="맑은 고딕" w:hAnsi="맑은 고딕"/>
                <w:lang w:eastAsia="ko-KR"/>
              </w:rPr>
              <w:t>/</w:t>
            </w:r>
            <w:r w:rsidR="009F2B5C" w:rsidRPr="00593B4F">
              <w:rPr>
                <w:rFonts w:ascii="맑은 고딕" w:eastAsia="맑은 고딕" w:hAnsi="맑은 고딕" w:hint="eastAsia"/>
                <w:lang w:eastAsia="ko-KR"/>
              </w:rPr>
              <w:t>검증,</w:t>
            </w:r>
            <w:r w:rsidR="009F2B5C"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9F2B5C" w:rsidRPr="00593B4F">
              <w:rPr>
                <w:rFonts w:ascii="맑은 고딕" w:eastAsia="맑은 고딕" w:hAnsi="맑은 고딕" w:hint="eastAsia"/>
                <w:lang w:eastAsia="ko-KR"/>
              </w:rPr>
              <w:t>사용자 전파 교육</w:t>
            </w:r>
          </w:p>
          <w:p w14:paraId="05972580" w14:textId="77777777" w:rsidR="009F2B5C" w:rsidRPr="00593B4F" w:rsidRDefault="009F2B5C" w:rsidP="009F2B5C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프로젝트 구축 내용에 대한 인수</w:t>
            </w:r>
          </w:p>
          <w:p w14:paraId="128643D8" w14:textId="77777777" w:rsidR="00250748" w:rsidRPr="00593B4F" w:rsidRDefault="00250748" w:rsidP="00250748">
            <w:pPr>
              <w:tabs>
                <w:tab w:val="num" w:pos="720"/>
              </w:tabs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gramStart"/>
            <w:r w:rsidRPr="00593B4F">
              <w:rPr>
                <w:rFonts w:ascii="맑은 고딕" w:eastAsia="맑은 고딕" w:hAnsi="맑은 고딕" w:hint="eastAsia"/>
                <w:lang w:eastAsia="ko-KR"/>
              </w:rPr>
              <w:t xml:space="preserve">개발파트 </w:t>
            </w:r>
            <w:r w:rsidRPr="00593B4F">
              <w:rPr>
                <w:rFonts w:ascii="맑은 고딕" w:eastAsia="맑은 고딕" w:hAnsi="맑은 고딕"/>
                <w:lang w:eastAsia="ko-KR"/>
              </w:rPr>
              <w:t>:</w:t>
            </w:r>
            <w:proofErr w:type="gramEnd"/>
            <w:r w:rsidRPr="00593B4F">
              <w:rPr>
                <w:rFonts w:ascii="맑은 고딕" w:eastAsia="맑은 고딕" w:hAnsi="맑은 고딕" w:hint="eastAsia"/>
                <w:lang w:eastAsia="ko-KR"/>
              </w:rPr>
              <w:t xml:space="preserve"> AS-IS 시스템 분석 지원 및 구현/통합테스트 지원</w:t>
            </w:r>
          </w:p>
          <w:p w14:paraId="43E56C9E" w14:textId="77777777" w:rsidR="00250748" w:rsidRPr="00593B4F" w:rsidRDefault="00250748" w:rsidP="009F2B5C">
            <w:pPr>
              <w:tabs>
                <w:tab w:val="num" w:pos="720"/>
              </w:tabs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gramStart"/>
            <w:r w:rsidRPr="00593B4F">
              <w:rPr>
                <w:rFonts w:ascii="맑은 고딕" w:eastAsia="맑은 고딕" w:hAnsi="맑은 고딕" w:hint="eastAsia"/>
                <w:lang w:eastAsia="ko-KR"/>
              </w:rPr>
              <w:t xml:space="preserve">인프라파트 </w:t>
            </w:r>
            <w:r w:rsidRPr="00593B4F">
              <w:rPr>
                <w:rFonts w:ascii="맑은 고딕" w:eastAsia="맑은 고딕" w:hAnsi="맑은 고딕"/>
                <w:lang w:eastAsia="ko-KR"/>
              </w:rPr>
              <w:t>:</w:t>
            </w:r>
            <w:proofErr w:type="gramEnd"/>
            <w:r w:rsidRPr="00593B4F">
              <w:rPr>
                <w:rFonts w:ascii="맑은 고딕" w:eastAsia="맑은 고딕" w:hAnsi="맑은 고딕" w:hint="eastAsia"/>
                <w:lang w:eastAsia="ko-KR"/>
              </w:rPr>
              <w:t xml:space="preserve"> 개발서버/운영서버 구성 협의 및 협조/확인, 포트/보안 등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4B740" w14:textId="77777777" w:rsidR="00250748" w:rsidRPr="00593B4F" w:rsidRDefault="00250748" w:rsidP="0025074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</w:tr>
    </w:tbl>
    <w:p w14:paraId="67E19359" w14:textId="7A9ED531" w:rsidR="0096249B" w:rsidRDefault="0096249B" w:rsidP="00C03011">
      <w:pPr>
        <w:jc w:val="both"/>
        <w:rPr>
          <w:rFonts w:ascii="맑은 고딕" w:eastAsia="맑은 고딕" w:hAnsi="맑은 고딕"/>
          <w:sz w:val="24"/>
          <w:lang w:val="en-US" w:eastAsia="ko-KR"/>
        </w:rPr>
      </w:pPr>
      <w:bookmarkStart w:id="110" w:name="_Toc468173923"/>
      <w:bookmarkEnd w:id="110"/>
    </w:p>
    <w:p w14:paraId="3A659FD4" w14:textId="67B15890" w:rsidR="00C03011" w:rsidRDefault="00C03011" w:rsidP="00C03011">
      <w:pPr>
        <w:jc w:val="both"/>
        <w:rPr>
          <w:rFonts w:ascii="맑은 고딕" w:eastAsia="맑은 고딕" w:hAnsi="맑은 고딕"/>
          <w:b/>
          <w:kern w:val="28"/>
          <w:sz w:val="24"/>
          <w:lang w:val="en-US" w:eastAsia="ko-KR"/>
        </w:rPr>
      </w:pPr>
    </w:p>
    <w:p w14:paraId="199F7045" w14:textId="217BFDBD" w:rsidR="00C03011" w:rsidRDefault="00C03011" w:rsidP="00C03011">
      <w:pPr>
        <w:jc w:val="both"/>
        <w:rPr>
          <w:rFonts w:ascii="맑은 고딕" w:eastAsia="맑은 고딕" w:hAnsi="맑은 고딕"/>
          <w:b/>
          <w:kern w:val="28"/>
          <w:sz w:val="24"/>
          <w:lang w:val="en-US" w:eastAsia="ko-KR"/>
        </w:rPr>
      </w:pPr>
    </w:p>
    <w:p w14:paraId="2CC1F85B" w14:textId="0C4DC83A" w:rsidR="00C03011" w:rsidRDefault="00C03011" w:rsidP="00C03011">
      <w:pPr>
        <w:jc w:val="both"/>
        <w:rPr>
          <w:rFonts w:ascii="맑은 고딕" w:eastAsia="맑은 고딕" w:hAnsi="맑은 고딕"/>
          <w:b/>
          <w:kern w:val="28"/>
          <w:sz w:val="24"/>
          <w:lang w:val="en-US" w:eastAsia="ko-KR"/>
        </w:rPr>
      </w:pPr>
    </w:p>
    <w:p w14:paraId="1F0719A9" w14:textId="77777777" w:rsidR="00C03011" w:rsidRPr="00593B4F" w:rsidRDefault="00C03011" w:rsidP="00C03011">
      <w:pPr>
        <w:jc w:val="both"/>
        <w:rPr>
          <w:rFonts w:ascii="맑은 고딕" w:eastAsia="맑은 고딕" w:hAnsi="맑은 고딕"/>
          <w:b/>
          <w:kern w:val="28"/>
          <w:sz w:val="24"/>
          <w:lang w:val="en-US" w:eastAsia="ko-KR"/>
        </w:rPr>
      </w:pPr>
    </w:p>
    <w:p w14:paraId="53DEA375" w14:textId="17DF31EB" w:rsidR="00903B3D" w:rsidRPr="00593B4F" w:rsidRDefault="00903B3D" w:rsidP="00B70390">
      <w:pPr>
        <w:pStyle w:val="Numberedlist21"/>
        <w:tabs>
          <w:tab w:val="clear" w:pos="720"/>
        </w:tabs>
        <w:jc w:val="both"/>
        <w:rPr>
          <w:rFonts w:ascii="맑은 고딕" w:eastAsia="맑은 고딕" w:hAnsi="맑은 고딕"/>
          <w:sz w:val="24"/>
          <w:lang w:val="en-US"/>
        </w:rPr>
      </w:pPr>
      <w:bookmarkStart w:id="111" w:name="_Toc162276588"/>
      <w:r w:rsidRPr="00593B4F">
        <w:rPr>
          <w:rFonts w:ascii="맑은 고딕" w:eastAsia="맑은 고딕" w:hAnsi="맑은 고딕"/>
          <w:sz w:val="24"/>
          <w:lang w:val="en-US"/>
        </w:rPr>
        <w:t xml:space="preserve">프로젝트 </w:t>
      </w:r>
      <w:r w:rsidRPr="00593B4F">
        <w:rPr>
          <w:rFonts w:ascii="맑은 고딕" w:eastAsia="맑은 고딕" w:hAnsi="맑은 고딕" w:hint="eastAsia"/>
          <w:sz w:val="24"/>
          <w:lang w:val="en-US"/>
        </w:rPr>
        <w:t>일정</w:t>
      </w:r>
      <w:bookmarkEnd w:id="111"/>
    </w:p>
    <w:p w14:paraId="1F31AF73" w14:textId="738628CE" w:rsidR="00E926E3" w:rsidRPr="00593B4F" w:rsidRDefault="00903B3D" w:rsidP="0047779A">
      <w:pPr>
        <w:pStyle w:val="Numberedlist22"/>
        <w:rPr>
          <w:rFonts w:ascii="맑은 고딕" w:eastAsia="맑은 고딕" w:hAnsi="맑은 고딕"/>
          <w:lang w:eastAsia="ko-KR"/>
        </w:rPr>
      </w:pPr>
      <w:bookmarkStart w:id="112" w:name="_Toc162276589"/>
      <w:r w:rsidRPr="00593B4F">
        <w:rPr>
          <w:rFonts w:ascii="맑은 고딕" w:eastAsia="맑은 고딕" w:hAnsi="맑은 고딕" w:hint="eastAsia"/>
          <w:lang w:eastAsia="ko-KR"/>
        </w:rPr>
        <w:t xml:space="preserve">주요 </w:t>
      </w:r>
      <w:r w:rsidRPr="00593B4F">
        <w:rPr>
          <w:rFonts w:ascii="맑은 고딕" w:eastAsia="맑은 고딕" w:hAnsi="맑은 고딕"/>
          <w:lang w:eastAsia="ko-KR"/>
        </w:rPr>
        <w:t>Milestone</w:t>
      </w:r>
      <w:bookmarkEnd w:id="112"/>
    </w:p>
    <w:p w14:paraId="4A230E2E" w14:textId="1812A059" w:rsidR="00B93033" w:rsidRPr="00301A54" w:rsidRDefault="00B93033" w:rsidP="00301A54">
      <w:pPr>
        <w:pStyle w:val="af5"/>
        <w:numPr>
          <w:ilvl w:val="0"/>
          <w:numId w:val="13"/>
        </w:numPr>
        <w:ind w:leftChars="0" w:left="567" w:hanging="425"/>
        <w:rPr>
          <w:rFonts w:ascii="맑은 고딕" w:eastAsia="맑은 고딕" w:hAnsi="맑은 고딕"/>
        </w:rPr>
      </w:pPr>
      <w:r w:rsidRPr="00593B4F">
        <w:rPr>
          <w:rFonts w:ascii="맑은 고딕" w:eastAsia="맑은 고딕" w:hAnsi="맑은 고딕" w:hint="eastAsia"/>
          <w:sz w:val="20"/>
        </w:rPr>
        <w:t>주요 프로젝트 진행 일정</w:t>
      </w:r>
      <w:bookmarkStart w:id="113" w:name="_Toc8228049"/>
      <w:bookmarkStart w:id="114" w:name="_Toc8399663"/>
      <w:bookmarkStart w:id="115" w:name="_Toc8640238"/>
      <w:bookmarkStart w:id="116" w:name="_Toc8732721"/>
      <w:bookmarkStart w:id="117" w:name="_Toc8733569"/>
      <w:bookmarkStart w:id="118" w:name="_Toc8738285"/>
      <w:bookmarkStart w:id="119" w:name="_Toc8746441"/>
    </w:p>
    <w:bookmarkEnd w:id="113"/>
    <w:bookmarkEnd w:id="114"/>
    <w:bookmarkEnd w:id="115"/>
    <w:bookmarkEnd w:id="116"/>
    <w:bookmarkEnd w:id="117"/>
    <w:bookmarkEnd w:id="118"/>
    <w:bookmarkEnd w:id="119"/>
    <w:p w14:paraId="09AE3BCD" w14:textId="36CA2C97" w:rsidR="00E926E3" w:rsidRPr="009F7E30" w:rsidRDefault="00FA3911" w:rsidP="009F7E30">
      <w:pPr>
        <w:ind w:left="142"/>
        <w:rPr>
          <w:rFonts w:ascii="맑은 고딕" w:eastAsia="맑은 고딕" w:hAnsi="맑은 고딕"/>
        </w:rPr>
      </w:pPr>
      <w:r>
        <w:rPr>
          <w:noProof/>
        </w:rPr>
        <w:lastRenderedPageBreak/>
        <w:drawing>
          <wp:inline distT="0" distB="0" distL="0" distR="0" wp14:anchorId="051D5C66" wp14:editId="70DC8993">
            <wp:extent cx="6023610" cy="3054985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36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0A75" w14:textId="5998FEAA" w:rsidR="00903B3D" w:rsidRDefault="00903B3D" w:rsidP="005F2836">
      <w:pPr>
        <w:pStyle w:val="Numberedlist22"/>
        <w:rPr>
          <w:rFonts w:ascii="맑은 고딕" w:eastAsia="맑은 고딕" w:hAnsi="맑은 고딕"/>
          <w:sz w:val="20"/>
          <w:lang w:eastAsia="ko-KR"/>
        </w:rPr>
      </w:pPr>
      <w:bookmarkStart w:id="120" w:name="_Toc162276590"/>
      <w:r w:rsidRPr="00593B4F">
        <w:rPr>
          <w:rFonts w:ascii="맑은 고딕" w:eastAsia="맑은 고딕" w:hAnsi="맑은 고딕"/>
          <w:sz w:val="20"/>
          <w:lang w:eastAsia="ko-KR"/>
        </w:rPr>
        <w:t xml:space="preserve">세부 </w:t>
      </w:r>
      <w:r w:rsidRPr="00593B4F">
        <w:rPr>
          <w:rFonts w:ascii="맑은 고딕" w:eastAsia="맑은 고딕" w:hAnsi="맑은 고딕" w:hint="eastAsia"/>
          <w:sz w:val="20"/>
          <w:lang w:eastAsia="ko-KR"/>
        </w:rPr>
        <w:t>일정</w:t>
      </w:r>
      <w:bookmarkEnd w:id="120"/>
    </w:p>
    <w:p w14:paraId="13D807CB" w14:textId="5184BF7B" w:rsidR="00903B3D" w:rsidRDefault="00FA3911" w:rsidP="009B107E">
      <w:pPr>
        <w:jc w:val="center"/>
        <w:rPr>
          <w:rFonts w:ascii="맑은 고딕" w:eastAsia="맑은 고딕" w:hAnsi="맑은 고딕"/>
          <w:lang w:eastAsia="ko-KR"/>
        </w:rPr>
      </w:pPr>
      <w:r>
        <w:rPr>
          <w:noProof/>
        </w:rPr>
        <w:drawing>
          <wp:inline distT="0" distB="0" distL="0" distR="0" wp14:anchorId="6CB2C585" wp14:editId="6F3F9807">
            <wp:extent cx="6023610" cy="3440430"/>
            <wp:effectExtent l="0" t="0" r="0" b="762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36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5D13" w14:textId="46929EA1" w:rsidR="001F2536" w:rsidRDefault="009A1DD8" w:rsidP="00133C93">
      <w:pPr>
        <w:jc w:val="right"/>
        <w:rPr>
          <w:rFonts w:ascii="맑은 고딕" w:eastAsia="맑은 고딕" w:hAnsi="맑은 고딕"/>
          <w:lang w:val="en-US" w:eastAsia="ko-KR"/>
        </w:rPr>
      </w:pPr>
      <w:r w:rsidRPr="00593B4F">
        <w:rPr>
          <w:rFonts w:ascii="맑은 고딕" w:eastAsia="맑은 고딕" w:hAnsi="맑은 고딕" w:hint="eastAsia"/>
          <w:lang w:eastAsia="ko-KR"/>
        </w:rPr>
        <w:t>*</w:t>
      </w:r>
      <w:r w:rsidRPr="00593B4F">
        <w:rPr>
          <w:rFonts w:ascii="맑은 고딕" w:eastAsia="맑은 고딕" w:hAnsi="맑은 고딕"/>
          <w:lang w:eastAsia="ko-KR"/>
        </w:rPr>
        <w:t xml:space="preserve"> </w:t>
      </w:r>
      <w:r w:rsidR="002E7F55">
        <w:rPr>
          <w:rFonts w:ascii="맑은 고딕" w:eastAsia="맑은 고딕" w:hAnsi="맑은 고딕" w:hint="eastAsia"/>
          <w:lang w:eastAsia="ko-KR"/>
        </w:rPr>
        <w:t>세부</w:t>
      </w:r>
      <w:r w:rsidR="00B47652">
        <w:rPr>
          <w:rFonts w:ascii="맑은 고딕" w:eastAsia="맑은 고딕" w:hAnsi="맑은 고딕" w:hint="eastAsia"/>
          <w:lang w:eastAsia="ko-KR"/>
        </w:rPr>
        <w:t xml:space="preserve"> </w:t>
      </w:r>
      <w:r w:rsidR="002E7F55">
        <w:rPr>
          <w:rFonts w:ascii="맑은 고딕" w:eastAsia="맑은 고딕" w:hAnsi="맑은 고딕" w:hint="eastAsia"/>
          <w:lang w:eastAsia="ko-KR"/>
        </w:rPr>
        <w:t xml:space="preserve">일정은 </w:t>
      </w:r>
      <w:r w:rsidRPr="00593B4F">
        <w:rPr>
          <w:rFonts w:ascii="맑은 고딕" w:eastAsia="맑은 고딕" w:hAnsi="맑은 고딕" w:hint="eastAsia"/>
          <w:lang w:eastAsia="ko-KR"/>
        </w:rPr>
        <w:t>협의 후 변경될 수 있음</w:t>
      </w:r>
    </w:p>
    <w:p w14:paraId="2BF3F4F1" w14:textId="34B30B8F" w:rsidR="001438A6" w:rsidRPr="00593B4F" w:rsidRDefault="008653F5" w:rsidP="00B70390">
      <w:pPr>
        <w:pStyle w:val="Numberedlist21"/>
        <w:tabs>
          <w:tab w:val="clear" w:pos="720"/>
        </w:tabs>
        <w:jc w:val="both"/>
        <w:rPr>
          <w:rFonts w:ascii="맑은 고딕" w:eastAsia="맑은 고딕" w:hAnsi="맑은 고딕"/>
          <w:sz w:val="24"/>
          <w:lang w:val="en-US"/>
        </w:rPr>
      </w:pPr>
      <w:bookmarkStart w:id="121" w:name="_Toc162276591"/>
      <w:r w:rsidRPr="00593B4F">
        <w:rPr>
          <w:rFonts w:ascii="맑은 고딕" w:eastAsia="맑은 고딕" w:hAnsi="맑은 고딕"/>
          <w:sz w:val="24"/>
          <w:lang w:val="en-US"/>
        </w:rPr>
        <w:t>프로젝트 산출물</w:t>
      </w:r>
      <w:bookmarkEnd w:id="121"/>
    </w:p>
    <w:p w14:paraId="49087AA5" w14:textId="77777777" w:rsidR="007464AF" w:rsidRPr="00593B4F" w:rsidRDefault="009D44DE" w:rsidP="007464AF">
      <w:pPr>
        <w:pStyle w:val="Numberedlist22"/>
        <w:rPr>
          <w:rFonts w:ascii="맑은 고딕" w:eastAsia="맑은 고딕" w:hAnsi="맑은 고딕"/>
          <w:sz w:val="20"/>
          <w:lang w:eastAsia="ko-KR"/>
        </w:rPr>
      </w:pPr>
      <w:bookmarkStart w:id="122" w:name="_Toc162276592"/>
      <w:r w:rsidRPr="00593B4F">
        <w:rPr>
          <w:rFonts w:ascii="맑은 고딕" w:eastAsia="맑은 고딕" w:hAnsi="맑은 고딕"/>
          <w:sz w:val="20"/>
          <w:lang w:eastAsia="ko-KR"/>
        </w:rPr>
        <w:t>프로젝트 관리 산출물</w:t>
      </w:r>
      <w:bookmarkEnd w:id="122"/>
    </w:p>
    <w:tbl>
      <w:tblPr>
        <w:tblW w:w="9921" w:type="dxa"/>
        <w:tblInd w:w="11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098"/>
        <w:gridCol w:w="1757"/>
        <w:gridCol w:w="1701"/>
        <w:gridCol w:w="4365"/>
      </w:tblGrid>
      <w:tr w:rsidR="007464AF" w:rsidRPr="00593B4F" w14:paraId="37D90A78" w14:textId="77777777" w:rsidTr="00FA18A5">
        <w:trPr>
          <w:trHeight w:val="397"/>
        </w:trPr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555F583" w14:textId="77777777" w:rsidR="007464AF" w:rsidRPr="00593B4F" w:rsidRDefault="007464AF" w:rsidP="007464AF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  <w:lang w:eastAsia="ko-KR"/>
              </w:rPr>
              <w:t>산출물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B8A02C" w14:textId="77777777" w:rsidR="007464AF" w:rsidRPr="00593B4F" w:rsidRDefault="007464AF" w:rsidP="007464AF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  <w:lang w:eastAsia="ko-KR"/>
              </w:rPr>
              <w:t>산출</w:t>
            </w:r>
            <w:r w:rsidRPr="00593B4F">
              <w:rPr>
                <w:rFonts w:ascii="맑은 고딕" w:eastAsia="맑은 고딕" w:hAnsi="맑은 고딕"/>
                <w:b/>
                <w:bCs/>
                <w:szCs w:val="18"/>
                <w:lang w:eastAsia="ko-KR"/>
              </w:rPr>
              <w:t xml:space="preserve"> 수량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EE57BF2" w14:textId="77777777" w:rsidR="007464AF" w:rsidRPr="00593B4F" w:rsidRDefault="007464AF" w:rsidP="007464AF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b/>
                <w:bCs/>
                <w:szCs w:val="18"/>
                <w:lang w:eastAsia="ko-KR"/>
              </w:rPr>
              <w:t>전달</w:t>
            </w:r>
            <w:r w:rsidRPr="00593B4F">
              <w:rPr>
                <w:rFonts w:ascii="맑은 고딕" w:eastAsia="맑은 고딕" w:hAnsi="맑은 고딕"/>
                <w:b/>
                <w:bCs/>
                <w:szCs w:val="18"/>
                <w:lang w:eastAsia="ko-KR"/>
              </w:rPr>
              <w:t xml:space="preserve"> 시기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  <w:hideMark/>
          </w:tcPr>
          <w:p w14:paraId="64D0C316" w14:textId="77777777" w:rsidR="007464AF" w:rsidRPr="00593B4F" w:rsidRDefault="007464AF" w:rsidP="007464AF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</w:rPr>
            </w:pPr>
            <w:r w:rsidRPr="00593B4F">
              <w:rPr>
                <w:rFonts w:ascii="맑은 고딕" w:eastAsia="맑은 고딕" w:hAnsi="맑은 고딕"/>
                <w:b/>
                <w:bCs/>
                <w:szCs w:val="18"/>
                <w:lang w:eastAsia="ko-KR"/>
              </w:rPr>
              <w:t>내역</w:t>
            </w:r>
          </w:p>
        </w:tc>
      </w:tr>
      <w:tr w:rsidR="006B47AE" w:rsidRPr="00593B4F" w14:paraId="5164032B" w14:textId="77777777" w:rsidTr="00837F13">
        <w:trPr>
          <w:trHeight w:val="227"/>
        </w:trPr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737184" w14:textId="77777777" w:rsidR="006B47AE" w:rsidRPr="00593B4F" w:rsidRDefault="006B47AE" w:rsidP="00433FC8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lastRenderedPageBreak/>
              <w:t>회의록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69937" w14:textId="77777777" w:rsidR="006B47AE" w:rsidRPr="00593B4F" w:rsidRDefault="006B47AE" w:rsidP="00433FC8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프로젝트 별 상이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098AA" w14:textId="1815F3CC" w:rsidR="006B47AE" w:rsidRPr="00593B4F" w:rsidRDefault="006B47AE" w:rsidP="00433FC8">
            <w:pPr>
              <w:ind w:firstLineChars="1" w:firstLine="2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회의 </w:t>
            </w:r>
            <w:r w:rsidR="00B47652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종료 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후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9AD88C0" w14:textId="77777777" w:rsidR="006B47AE" w:rsidRPr="00593B4F" w:rsidRDefault="006B47AE" w:rsidP="00433FC8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회의 내용,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액션 아이템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등</w:t>
            </w:r>
          </w:p>
        </w:tc>
      </w:tr>
      <w:tr w:rsidR="00431DB1" w:rsidRPr="00593B4F" w14:paraId="2249D9D1" w14:textId="77777777" w:rsidTr="00837F13">
        <w:trPr>
          <w:trHeight w:val="227"/>
        </w:trPr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6D2CE1" w14:textId="77777777" w:rsidR="00431DB1" w:rsidRPr="00C03011" w:rsidRDefault="00431DB1" w:rsidP="00431DB1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C03011">
              <w:rPr>
                <w:rFonts w:ascii="맑은 고딕" w:eastAsia="맑은 고딕" w:hAnsi="맑은 고딕"/>
                <w:szCs w:val="18"/>
              </w:rPr>
              <w:t>프로젝트</w:t>
            </w:r>
            <w:proofErr w:type="spellEnd"/>
            <w:r w:rsidRPr="00C03011">
              <w:rPr>
                <w:rFonts w:ascii="맑은 고딕" w:eastAsia="맑은 고딕" w:hAnsi="맑은 고딕"/>
                <w:szCs w:val="18"/>
              </w:rPr>
              <w:t xml:space="preserve"> </w:t>
            </w:r>
            <w:r w:rsidRPr="00C03011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수행 </w:t>
            </w:r>
            <w:proofErr w:type="spellStart"/>
            <w:r w:rsidRPr="00C03011">
              <w:rPr>
                <w:rFonts w:ascii="맑은 고딕" w:eastAsia="맑은 고딕" w:hAnsi="맑은 고딕"/>
                <w:szCs w:val="18"/>
              </w:rPr>
              <w:t>계획서</w:t>
            </w:r>
            <w:proofErr w:type="spellEnd"/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F8B7B" w14:textId="77777777" w:rsidR="00431DB1" w:rsidRPr="00C03011" w:rsidRDefault="00431DB1" w:rsidP="00431DB1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C03011">
              <w:rPr>
                <w:rFonts w:ascii="맑은 고딕" w:eastAsia="맑은 고딕" w:hAnsi="맑은 고딕"/>
                <w:szCs w:val="18"/>
                <w:lang w:eastAsia="ko-KR"/>
              </w:rPr>
              <w:t>1부/1매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6BC0F" w14:textId="41C903E7" w:rsidR="00431DB1" w:rsidRPr="00C03011" w:rsidRDefault="00431DB1" w:rsidP="00431DB1">
            <w:pPr>
              <w:ind w:firstLineChars="1" w:firstLine="2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C03011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계약 </w:t>
            </w:r>
            <w:r w:rsidR="00E44882" w:rsidRPr="00C03011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후 </w:t>
            </w:r>
            <w:r w:rsidR="00F85AA6" w:rsidRPr="00C03011">
              <w:rPr>
                <w:rFonts w:ascii="맑은 고딕" w:eastAsia="맑은 고딕" w:hAnsi="맑은 고딕"/>
                <w:szCs w:val="18"/>
                <w:lang w:eastAsia="ko-KR"/>
              </w:rPr>
              <w:t>2</w:t>
            </w:r>
            <w:r w:rsidR="00E44882" w:rsidRPr="00C03011">
              <w:rPr>
                <w:rFonts w:ascii="맑은 고딕" w:eastAsia="맑은 고딕" w:hAnsi="맑은 고딕" w:hint="eastAsia"/>
                <w:szCs w:val="18"/>
                <w:lang w:eastAsia="ko-KR"/>
              </w:rPr>
              <w:t>주 이내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D196524" w14:textId="77777777" w:rsidR="00431DB1" w:rsidRPr="00C03011" w:rsidRDefault="00431DB1" w:rsidP="00431DB1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C03011">
              <w:rPr>
                <w:rFonts w:ascii="맑은 고딕" w:eastAsia="맑은 고딕" w:hAnsi="맑은 고딕"/>
                <w:szCs w:val="18"/>
                <w:lang w:eastAsia="ko-KR"/>
              </w:rPr>
              <w:t>주요 업무 범위</w:t>
            </w:r>
            <w:r w:rsidRPr="00C03011">
              <w:rPr>
                <w:rFonts w:ascii="맑은 고딕" w:eastAsia="맑은 고딕" w:hAnsi="맑은 고딕" w:hint="eastAsia"/>
                <w:szCs w:val="18"/>
                <w:lang w:eastAsia="ko-KR"/>
              </w:rPr>
              <w:t>,</w:t>
            </w:r>
            <w:r w:rsidRPr="00C03011">
              <w:rPr>
                <w:rFonts w:ascii="맑은 고딕" w:eastAsia="맑은 고딕" w:hAnsi="맑은 고딕"/>
                <w:szCs w:val="18"/>
                <w:lang w:eastAsia="ko-KR"/>
              </w:rPr>
              <w:t xml:space="preserve"> 산출물, 일정, </w:t>
            </w:r>
            <w:r w:rsidRPr="00C03011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자원 </w:t>
            </w:r>
            <w:r w:rsidRPr="00C03011">
              <w:rPr>
                <w:rFonts w:ascii="맑은 고딕" w:eastAsia="맑은 고딕" w:hAnsi="맑은 고딕"/>
                <w:szCs w:val="18"/>
                <w:lang w:eastAsia="ko-KR"/>
              </w:rPr>
              <w:t>등</w:t>
            </w:r>
          </w:p>
        </w:tc>
      </w:tr>
      <w:tr w:rsidR="00431DB1" w:rsidRPr="00593B4F" w14:paraId="36E28C2A" w14:textId="77777777" w:rsidTr="00837F13">
        <w:trPr>
          <w:trHeight w:val="227"/>
        </w:trPr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35E233" w14:textId="77777777" w:rsidR="00431DB1" w:rsidRPr="00C03011" w:rsidRDefault="00431DB1" w:rsidP="00431DB1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C03011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통합 </w:t>
            </w:r>
            <w:r w:rsidRPr="00C03011">
              <w:rPr>
                <w:rFonts w:ascii="맑은 고딕" w:eastAsia="맑은 고딕" w:hAnsi="맑은 고딕"/>
                <w:szCs w:val="18"/>
                <w:lang w:eastAsia="ko-KR"/>
              </w:rPr>
              <w:t>WBS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365A3" w14:textId="77777777" w:rsidR="00431DB1" w:rsidRPr="00C03011" w:rsidRDefault="00431DB1" w:rsidP="00431DB1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C03011">
              <w:rPr>
                <w:rFonts w:ascii="맑은 고딕" w:eastAsia="맑은 고딕" w:hAnsi="맑은 고딕"/>
                <w:szCs w:val="18"/>
                <w:lang w:eastAsia="ko-KR"/>
              </w:rPr>
              <w:t>1부/1매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F1760" w14:textId="7328C328" w:rsidR="00431DB1" w:rsidRPr="00C03011" w:rsidRDefault="00431DB1" w:rsidP="00431DB1">
            <w:pPr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C03011">
              <w:rPr>
                <w:rFonts w:ascii="맑은 고딕" w:eastAsia="맑은 고딕" w:hAnsi="맑은 고딕"/>
                <w:szCs w:val="18"/>
                <w:lang w:eastAsia="ko-KR"/>
              </w:rPr>
              <w:t xml:space="preserve">착수 </w:t>
            </w:r>
            <w:r w:rsidRPr="00C03011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후 </w:t>
            </w:r>
            <w:r w:rsidR="001F2151">
              <w:rPr>
                <w:rFonts w:ascii="맑은 고딕" w:eastAsia="맑은 고딕" w:hAnsi="맑은 고딕"/>
                <w:szCs w:val="18"/>
                <w:lang w:eastAsia="ko-KR"/>
              </w:rPr>
              <w:t>3</w:t>
            </w:r>
            <w:r w:rsidRPr="00C03011">
              <w:rPr>
                <w:rFonts w:ascii="맑은 고딕" w:eastAsia="맑은 고딕" w:hAnsi="맑은 고딕" w:hint="eastAsia"/>
                <w:szCs w:val="18"/>
                <w:lang w:eastAsia="ko-KR"/>
              </w:rPr>
              <w:t>주 이내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5C08CB3" w14:textId="77777777" w:rsidR="00431DB1" w:rsidRPr="00C03011" w:rsidRDefault="00431DB1" w:rsidP="00431DB1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C03011">
              <w:rPr>
                <w:rFonts w:ascii="맑은 고딕" w:eastAsia="맑은 고딕" w:hAnsi="맑은 고딕" w:hint="eastAsia"/>
                <w:szCs w:val="18"/>
                <w:lang w:eastAsia="ko-KR"/>
              </w:rPr>
              <w:t>주요 업무</w:t>
            </w:r>
            <w:r w:rsidRPr="00C03011">
              <w:rPr>
                <w:rFonts w:ascii="맑은 고딕" w:eastAsia="맑은 고딕" w:hAnsi="맑은 고딕"/>
                <w:szCs w:val="18"/>
                <w:lang w:eastAsia="ko-KR"/>
              </w:rPr>
              <w:t xml:space="preserve"> </w:t>
            </w:r>
            <w:r w:rsidRPr="00C03011">
              <w:rPr>
                <w:rFonts w:ascii="맑은 고딕" w:eastAsia="맑은 고딕" w:hAnsi="맑은 고딕" w:hint="eastAsia"/>
                <w:szCs w:val="18"/>
                <w:lang w:eastAsia="ko-KR"/>
              </w:rPr>
              <w:t>및 일정</w:t>
            </w:r>
          </w:p>
        </w:tc>
      </w:tr>
      <w:tr w:rsidR="001E3B79" w:rsidRPr="00593B4F" w14:paraId="45E6BD4A" w14:textId="77777777" w:rsidTr="00837F13">
        <w:trPr>
          <w:trHeight w:val="227"/>
        </w:trPr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E6D56" w14:textId="40406E9B" w:rsidR="001E3B79" w:rsidRPr="00C03011" w:rsidRDefault="001E3B79" w:rsidP="001E3B79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proofErr w:type="spellStart"/>
            <w:r w:rsidRPr="00C03011">
              <w:rPr>
                <w:rFonts w:ascii="맑은 고딕" w:eastAsia="맑은 고딕" w:hAnsi="맑은 고딕"/>
                <w:szCs w:val="18"/>
              </w:rPr>
              <w:t>프로젝트</w:t>
            </w:r>
            <w:proofErr w:type="spellEnd"/>
            <w:r w:rsidRPr="00C03011">
              <w:rPr>
                <w:rFonts w:ascii="맑은 고딕" w:eastAsia="맑은 고딕" w:hAnsi="맑은 고딕"/>
                <w:szCs w:val="18"/>
              </w:rPr>
              <w:t xml:space="preserve"> </w:t>
            </w:r>
            <w:r w:rsidRPr="00C03011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착수 </w:t>
            </w:r>
            <w:proofErr w:type="spellStart"/>
            <w:r w:rsidRPr="00C03011">
              <w:rPr>
                <w:rFonts w:ascii="맑은 고딕" w:eastAsia="맑은 고딕" w:hAnsi="맑은 고딕"/>
                <w:szCs w:val="18"/>
              </w:rPr>
              <w:t>보고서</w:t>
            </w:r>
            <w:proofErr w:type="spellEnd"/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55D94" w14:textId="6049E7A1" w:rsidR="001E3B79" w:rsidRPr="00C03011" w:rsidRDefault="001E3B79" w:rsidP="001E3B79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C03011">
              <w:rPr>
                <w:rFonts w:ascii="맑은 고딕" w:eastAsia="맑은 고딕" w:hAnsi="맑은 고딕"/>
                <w:szCs w:val="18"/>
                <w:lang w:eastAsia="ko-KR"/>
              </w:rPr>
              <w:t>1부/1매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3A85E" w14:textId="3EEA0B04" w:rsidR="001E3B79" w:rsidRPr="00C03011" w:rsidRDefault="001E3B79" w:rsidP="001E3B79">
            <w:pPr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C03011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착수 후 </w:t>
            </w:r>
            <w:r w:rsidR="001F2151">
              <w:rPr>
                <w:rFonts w:ascii="맑은 고딕" w:eastAsia="맑은 고딕" w:hAnsi="맑은 고딕"/>
                <w:szCs w:val="18"/>
                <w:lang w:eastAsia="ko-KR"/>
              </w:rPr>
              <w:t>4</w:t>
            </w:r>
            <w:r w:rsidRPr="00C03011">
              <w:rPr>
                <w:rFonts w:ascii="맑은 고딕" w:eastAsia="맑은 고딕" w:hAnsi="맑은 고딕" w:hint="eastAsia"/>
                <w:szCs w:val="18"/>
                <w:lang w:eastAsia="ko-KR"/>
              </w:rPr>
              <w:t>주 이내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4FF016F" w14:textId="719B9108" w:rsidR="001E3B79" w:rsidRPr="00C03011" w:rsidRDefault="001E3B79" w:rsidP="001E3B79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C03011">
              <w:rPr>
                <w:rFonts w:ascii="맑은 고딕" w:eastAsia="맑은 고딕" w:hAnsi="맑은 고딕" w:hint="eastAsia"/>
                <w:szCs w:val="18"/>
                <w:lang w:eastAsia="ko-KR"/>
              </w:rPr>
              <w:t>프로젝트 개요,</w:t>
            </w:r>
            <w:r w:rsidRPr="00C03011">
              <w:rPr>
                <w:rFonts w:ascii="맑은 고딕" w:eastAsia="맑은 고딕" w:hAnsi="맑은 고딕"/>
                <w:szCs w:val="18"/>
                <w:lang w:eastAsia="ko-KR"/>
              </w:rPr>
              <w:t xml:space="preserve"> </w:t>
            </w:r>
            <w:r w:rsidRPr="00C03011">
              <w:rPr>
                <w:rFonts w:ascii="맑은 고딕" w:eastAsia="맑은 고딕" w:hAnsi="맑은 고딕" w:hint="eastAsia"/>
                <w:szCs w:val="18"/>
                <w:lang w:eastAsia="ko-KR"/>
              </w:rPr>
              <w:t>배경,</w:t>
            </w:r>
            <w:r w:rsidRPr="00C03011">
              <w:rPr>
                <w:rFonts w:ascii="맑은 고딕" w:eastAsia="맑은 고딕" w:hAnsi="맑은 고딕"/>
                <w:szCs w:val="18"/>
                <w:lang w:eastAsia="ko-KR"/>
              </w:rPr>
              <w:t xml:space="preserve"> </w:t>
            </w:r>
            <w:r w:rsidRPr="00C03011">
              <w:rPr>
                <w:rFonts w:ascii="맑은 고딕" w:eastAsia="맑은 고딕" w:hAnsi="맑은 고딕" w:hint="eastAsia"/>
                <w:szCs w:val="18"/>
                <w:lang w:eastAsia="ko-KR"/>
              </w:rPr>
              <w:t>범위,</w:t>
            </w:r>
            <w:r w:rsidRPr="00C03011">
              <w:rPr>
                <w:rFonts w:ascii="맑은 고딕" w:eastAsia="맑은 고딕" w:hAnsi="맑은 고딕"/>
                <w:szCs w:val="18"/>
                <w:lang w:eastAsia="ko-KR"/>
              </w:rPr>
              <w:t xml:space="preserve"> </w:t>
            </w:r>
            <w:r w:rsidRPr="00C03011">
              <w:rPr>
                <w:rFonts w:ascii="맑은 고딕" w:eastAsia="맑은 고딕" w:hAnsi="맑은 고딕" w:hint="eastAsia"/>
                <w:szCs w:val="18"/>
                <w:lang w:eastAsia="ko-KR"/>
              </w:rPr>
              <w:t>조직,</w:t>
            </w:r>
            <w:r w:rsidRPr="00C03011">
              <w:rPr>
                <w:rFonts w:ascii="맑은 고딕" w:eastAsia="맑은 고딕" w:hAnsi="맑은 고딕"/>
                <w:szCs w:val="18"/>
                <w:lang w:eastAsia="ko-KR"/>
              </w:rPr>
              <w:t xml:space="preserve"> </w:t>
            </w:r>
            <w:r w:rsidRPr="00C03011">
              <w:rPr>
                <w:rFonts w:ascii="맑은 고딕" w:eastAsia="맑은 고딕" w:hAnsi="맑은 고딕" w:hint="eastAsia"/>
                <w:szCs w:val="18"/>
                <w:lang w:eastAsia="ko-KR"/>
              </w:rPr>
              <w:t>일정,</w:t>
            </w:r>
            <w:r w:rsidRPr="00C03011">
              <w:rPr>
                <w:rFonts w:ascii="맑은 고딕" w:eastAsia="맑은 고딕" w:hAnsi="맑은 고딕"/>
                <w:szCs w:val="18"/>
                <w:lang w:eastAsia="ko-KR"/>
              </w:rPr>
              <w:t xml:space="preserve"> </w:t>
            </w:r>
            <w:r w:rsidRPr="00C03011">
              <w:rPr>
                <w:rFonts w:ascii="맑은 고딕" w:eastAsia="맑은 고딕" w:hAnsi="맑은 고딕" w:hint="eastAsia"/>
                <w:szCs w:val="18"/>
                <w:lang w:eastAsia="ko-KR"/>
              </w:rPr>
              <w:t>방안 등</w:t>
            </w:r>
          </w:p>
        </w:tc>
      </w:tr>
      <w:tr w:rsidR="001E3B79" w:rsidRPr="00593B4F" w14:paraId="600F3269" w14:textId="77777777" w:rsidTr="00837F13">
        <w:trPr>
          <w:trHeight w:val="227"/>
        </w:trPr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27F8A2" w14:textId="77777777" w:rsidR="001E3B79" w:rsidRPr="00C03011" w:rsidRDefault="001E3B79" w:rsidP="001E3B79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C03011">
              <w:rPr>
                <w:rFonts w:ascii="맑은 고딕" w:eastAsia="맑은 고딕" w:hAnsi="맑은 고딕"/>
                <w:szCs w:val="18"/>
              </w:rPr>
              <w:t>프로젝트</w:t>
            </w:r>
            <w:proofErr w:type="spellEnd"/>
            <w:r w:rsidRPr="00C03011">
              <w:rPr>
                <w:rFonts w:ascii="맑은 고딕" w:eastAsia="맑은 고딕" w:hAnsi="맑은 고딕"/>
                <w:szCs w:val="18"/>
              </w:rPr>
              <w:t xml:space="preserve"> </w:t>
            </w:r>
            <w:proofErr w:type="spellStart"/>
            <w:r w:rsidRPr="00C03011">
              <w:rPr>
                <w:rFonts w:ascii="맑은 고딕" w:eastAsia="맑은 고딕" w:hAnsi="맑은 고딕"/>
                <w:szCs w:val="18"/>
              </w:rPr>
              <w:t>중간</w:t>
            </w:r>
            <w:proofErr w:type="spellEnd"/>
            <w:r w:rsidRPr="00C03011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</w:t>
            </w:r>
            <w:proofErr w:type="spellStart"/>
            <w:r w:rsidRPr="00C03011">
              <w:rPr>
                <w:rFonts w:ascii="맑은 고딕" w:eastAsia="맑은 고딕" w:hAnsi="맑은 고딕"/>
                <w:szCs w:val="18"/>
              </w:rPr>
              <w:t>보고서</w:t>
            </w:r>
            <w:proofErr w:type="spellEnd"/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A1C5F" w14:textId="77777777" w:rsidR="001E3B79" w:rsidRPr="00C03011" w:rsidRDefault="001E3B79" w:rsidP="001E3B79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C03011">
              <w:rPr>
                <w:rFonts w:ascii="맑은 고딕" w:eastAsia="맑은 고딕" w:hAnsi="맑은 고딕"/>
                <w:szCs w:val="18"/>
                <w:lang w:eastAsia="ko-KR"/>
              </w:rPr>
              <w:t>1부/1매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F20DC" w14:textId="77777777" w:rsidR="001E3B79" w:rsidRPr="00C03011" w:rsidRDefault="001E3B79" w:rsidP="001E3B79">
            <w:pPr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C03011">
              <w:rPr>
                <w:rFonts w:ascii="맑은 고딕" w:eastAsia="맑은 고딕" w:hAnsi="맑은 고딕" w:hint="eastAsia"/>
                <w:szCs w:val="18"/>
                <w:lang w:eastAsia="ko-KR"/>
              </w:rPr>
              <w:t>설계 완료 후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2BC622E" w14:textId="77777777" w:rsidR="001E3B79" w:rsidRPr="00C03011" w:rsidRDefault="001E3B79" w:rsidP="001E3B79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C03011">
              <w:rPr>
                <w:rFonts w:ascii="맑은 고딕" w:eastAsia="맑은 고딕" w:hAnsi="맑은 고딕"/>
                <w:szCs w:val="18"/>
                <w:lang w:eastAsia="ko-KR"/>
              </w:rPr>
              <w:t>프로젝트 진척 사항</w:t>
            </w:r>
            <w:r w:rsidRPr="00C03011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및 분석/설계 내역 등</w:t>
            </w:r>
          </w:p>
        </w:tc>
      </w:tr>
      <w:tr w:rsidR="001E3B79" w:rsidRPr="00593B4F" w14:paraId="1A1B742A" w14:textId="77777777" w:rsidTr="00837F13">
        <w:trPr>
          <w:trHeight w:val="227"/>
        </w:trPr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0DCCB9" w14:textId="77777777" w:rsidR="001E3B79" w:rsidRPr="00593B4F" w:rsidRDefault="001E3B79" w:rsidP="001E3B79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593B4F">
              <w:rPr>
                <w:rFonts w:ascii="맑은 고딕" w:eastAsia="맑은 고딕" w:hAnsi="맑은 고딕"/>
                <w:szCs w:val="18"/>
              </w:rPr>
              <w:t>프로젝트</w:t>
            </w:r>
            <w:proofErr w:type="spellEnd"/>
            <w:r w:rsidRPr="00593B4F">
              <w:rPr>
                <w:rFonts w:ascii="맑은 고딕" w:eastAsia="맑은 고딕" w:hAnsi="맑은 고딕"/>
                <w:szCs w:val="18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종료 </w:t>
            </w:r>
            <w:proofErr w:type="spellStart"/>
            <w:r w:rsidRPr="00593B4F">
              <w:rPr>
                <w:rFonts w:ascii="맑은 고딕" w:eastAsia="맑은 고딕" w:hAnsi="맑은 고딕"/>
                <w:szCs w:val="18"/>
              </w:rPr>
              <w:t>보고서</w:t>
            </w:r>
            <w:proofErr w:type="spellEnd"/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3A23C" w14:textId="77777777" w:rsidR="001E3B79" w:rsidRPr="00593B4F" w:rsidRDefault="001E3B79" w:rsidP="001E3B79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1부/1매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3A725" w14:textId="77777777" w:rsidR="001E3B79" w:rsidRPr="00593B4F" w:rsidRDefault="001E3B79" w:rsidP="001E3B79">
            <w:pPr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프로젝트 완료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시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BD01DFF" w14:textId="77777777" w:rsidR="001E3B79" w:rsidRPr="00593B4F" w:rsidRDefault="001E3B79" w:rsidP="001E3B79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프로젝트 결과</w:t>
            </w:r>
          </w:p>
        </w:tc>
      </w:tr>
      <w:tr w:rsidR="001E3B79" w:rsidRPr="00593B4F" w14:paraId="419C7B8B" w14:textId="77777777" w:rsidTr="00837F13">
        <w:trPr>
          <w:trHeight w:val="227"/>
        </w:trPr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442F66" w14:textId="5EC8C670" w:rsidR="001E3B79" w:rsidRPr="00593B4F" w:rsidRDefault="001E3B79" w:rsidP="001E3B79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프로젝트 주간</w:t>
            </w: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보고서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B221E" w14:textId="77777777" w:rsidR="001E3B79" w:rsidRPr="00593B4F" w:rsidRDefault="001E3B79" w:rsidP="001E3B79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1부/1매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88602" w14:textId="77777777" w:rsidR="001E3B79" w:rsidRPr="00593B4F" w:rsidRDefault="001E3B79" w:rsidP="001E3B79">
            <w:pPr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매주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2F9BB8B" w14:textId="77777777" w:rsidR="001E3B79" w:rsidRPr="00593B4F" w:rsidRDefault="001E3B79" w:rsidP="001E3B79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주간 업무계획 대비 실적,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차주 계획 등</w:t>
            </w:r>
          </w:p>
        </w:tc>
      </w:tr>
    </w:tbl>
    <w:p w14:paraId="2B3C583E" w14:textId="26876924" w:rsidR="007464AF" w:rsidRDefault="007464AF" w:rsidP="007464AF">
      <w:pPr>
        <w:rPr>
          <w:rFonts w:ascii="맑은 고딕" w:eastAsia="맑은 고딕" w:hAnsi="맑은 고딕"/>
          <w:lang w:eastAsia="ko-KR"/>
        </w:rPr>
      </w:pPr>
    </w:p>
    <w:p w14:paraId="45121DB6" w14:textId="11C4BD19" w:rsidR="0092144B" w:rsidRPr="00D22144" w:rsidRDefault="00D22144" w:rsidP="00D22144">
      <w:pPr>
        <w:pStyle w:val="Numberedlist22"/>
        <w:tabs>
          <w:tab w:val="num" w:pos="1777"/>
        </w:tabs>
        <w:rPr>
          <w:rFonts w:ascii="맑은 고딕" w:eastAsia="맑은 고딕" w:hAnsi="맑은 고딕"/>
          <w:sz w:val="20"/>
          <w:lang w:eastAsia="ko-KR"/>
        </w:rPr>
      </w:pPr>
      <w:bookmarkStart w:id="123" w:name="_Toc162276593"/>
      <w:r w:rsidRPr="00593B4F">
        <w:rPr>
          <w:rFonts w:ascii="맑은 고딕" w:eastAsia="맑은 고딕" w:hAnsi="맑은 고딕"/>
          <w:sz w:val="20"/>
          <w:lang w:eastAsia="ko-KR"/>
        </w:rPr>
        <w:t xml:space="preserve">프로젝트 </w:t>
      </w:r>
      <w:r>
        <w:rPr>
          <w:rFonts w:ascii="맑은 고딕" w:eastAsia="맑은 고딕" w:hAnsi="맑은 고딕" w:hint="eastAsia"/>
          <w:sz w:val="20"/>
          <w:lang w:eastAsia="ko-KR"/>
        </w:rPr>
        <w:t>단계별</w:t>
      </w:r>
      <w:r w:rsidRPr="00593B4F">
        <w:rPr>
          <w:rFonts w:ascii="맑은 고딕" w:eastAsia="맑은 고딕" w:hAnsi="맑은 고딕"/>
          <w:sz w:val="20"/>
          <w:lang w:eastAsia="ko-KR"/>
        </w:rPr>
        <w:t xml:space="preserve"> 산출물</w:t>
      </w:r>
      <w:bookmarkStart w:id="124" w:name="_Toc468173812"/>
      <w:bookmarkStart w:id="125" w:name="_Toc33341881"/>
      <w:bookmarkStart w:id="126" w:name="_Toc420242799"/>
      <w:bookmarkStart w:id="127" w:name="_Toc420375108"/>
      <w:bookmarkStart w:id="128" w:name="_Toc421437348"/>
      <w:bookmarkStart w:id="129" w:name="_Toc421437511"/>
      <w:bookmarkStart w:id="130" w:name="_Toc426940561"/>
      <w:bookmarkStart w:id="131" w:name="_Toc427140629"/>
      <w:bookmarkStart w:id="132" w:name="_Toc429212837"/>
      <w:bookmarkStart w:id="133" w:name="_Toc429212998"/>
      <w:bookmarkStart w:id="134" w:name="_Toc429492958"/>
      <w:bookmarkStart w:id="135" w:name="_Toc468173815"/>
      <w:bookmarkStart w:id="136" w:name="_Toc420242802"/>
      <w:bookmarkStart w:id="137" w:name="_Toc420375111"/>
      <w:bookmarkStart w:id="138" w:name="_Toc421437351"/>
      <w:bookmarkStart w:id="139" w:name="_Toc421437514"/>
      <w:bookmarkStart w:id="140" w:name="_Toc426940564"/>
      <w:bookmarkStart w:id="141" w:name="_Toc427140632"/>
      <w:bookmarkStart w:id="142" w:name="_Toc429212840"/>
      <w:bookmarkStart w:id="143" w:name="_Toc429213001"/>
      <w:bookmarkStart w:id="144" w:name="_Toc429492961"/>
      <w:bookmarkEnd w:id="38"/>
      <w:bookmarkEnd w:id="123"/>
    </w:p>
    <w:tbl>
      <w:tblPr>
        <w:tblW w:w="10093" w:type="dxa"/>
        <w:tblInd w:w="11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34"/>
        <w:gridCol w:w="6417"/>
        <w:gridCol w:w="2042"/>
      </w:tblGrid>
      <w:tr w:rsidR="0092144B" w:rsidRPr="00593B4F" w14:paraId="36F60644" w14:textId="77777777" w:rsidTr="00576357">
        <w:trPr>
          <w:trHeight w:val="397"/>
        </w:trPr>
        <w:tc>
          <w:tcPr>
            <w:tcW w:w="1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30AAB21" w14:textId="77777777" w:rsidR="0092144B" w:rsidRPr="00593B4F" w:rsidRDefault="0092144B" w:rsidP="00233E5B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bCs/>
                <w:szCs w:val="18"/>
                <w:lang w:eastAsia="ko-KR"/>
              </w:rPr>
              <w:t>단계</w:t>
            </w:r>
          </w:p>
        </w:tc>
        <w:tc>
          <w:tcPr>
            <w:tcW w:w="6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53ECED" w14:textId="77777777" w:rsidR="0092144B" w:rsidRPr="00593B4F" w:rsidRDefault="0092144B" w:rsidP="00233E5B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bCs/>
                <w:szCs w:val="18"/>
                <w:lang w:eastAsia="ko-KR"/>
              </w:rPr>
              <w:t>산출물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  <w:hideMark/>
          </w:tcPr>
          <w:p w14:paraId="4DB51511" w14:textId="77777777" w:rsidR="0092144B" w:rsidRPr="00593B4F" w:rsidRDefault="0092144B" w:rsidP="00233E5B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b/>
                <w:bCs/>
                <w:szCs w:val="18"/>
                <w:lang w:eastAsia="ko-KR"/>
              </w:rPr>
              <w:t>승인 시기</w:t>
            </w:r>
          </w:p>
        </w:tc>
      </w:tr>
      <w:tr w:rsidR="0092144B" w:rsidRPr="00593B4F" w14:paraId="6100C6B7" w14:textId="77777777" w:rsidTr="00576357">
        <w:trPr>
          <w:trHeight w:val="283"/>
        </w:trPr>
        <w:tc>
          <w:tcPr>
            <w:tcW w:w="1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5B376C" w14:textId="77777777" w:rsidR="0092144B" w:rsidRPr="00C03011" w:rsidRDefault="0092144B" w:rsidP="007464AF">
            <w:pPr>
              <w:pStyle w:val="af9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auto"/>
                <w:sz w:val="18"/>
                <w:szCs w:val="18"/>
              </w:rPr>
            </w:pPr>
            <w:r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분석</w:t>
            </w:r>
          </w:p>
        </w:tc>
        <w:tc>
          <w:tcPr>
            <w:tcW w:w="6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75CA6" w14:textId="23D776BE" w:rsidR="0092144B" w:rsidRPr="00C03011" w:rsidRDefault="0092144B" w:rsidP="00280944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color w:val="auto"/>
                <w:sz w:val="18"/>
                <w:szCs w:val="18"/>
              </w:rPr>
            </w:pPr>
            <w:r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요구사항 정의서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C3A3B45" w14:textId="77777777" w:rsidR="0092144B" w:rsidRPr="00D80EC4" w:rsidRDefault="0092144B" w:rsidP="007464AF">
            <w:pPr>
              <w:pStyle w:val="af9"/>
              <w:wordWrap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18"/>
                <w:szCs w:val="18"/>
              </w:rPr>
            </w:pPr>
            <w:r w:rsidRPr="00D80EC4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분석 단계 완료 시</w:t>
            </w:r>
          </w:p>
        </w:tc>
      </w:tr>
      <w:tr w:rsidR="0092144B" w:rsidRPr="00593B4F" w14:paraId="5579E74B" w14:textId="77777777" w:rsidTr="00576357">
        <w:trPr>
          <w:trHeight w:val="283"/>
        </w:trPr>
        <w:tc>
          <w:tcPr>
            <w:tcW w:w="1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45609" w14:textId="77777777" w:rsidR="0092144B" w:rsidRPr="00C03011" w:rsidRDefault="0092144B" w:rsidP="007464AF">
            <w:pPr>
              <w:pStyle w:val="af9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auto"/>
                <w:sz w:val="18"/>
                <w:szCs w:val="18"/>
              </w:rPr>
            </w:pPr>
            <w:r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설계</w:t>
            </w:r>
          </w:p>
        </w:tc>
        <w:tc>
          <w:tcPr>
            <w:tcW w:w="6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58543" w14:textId="77777777" w:rsidR="0092144B" w:rsidRPr="00C03011" w:rsidRDefault="0092144B" w:rsidP="00280944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color w:val="auto"/>
                <w:sz w:val="18"/>
                <w:szCs w:val="18"/>
              </w:rPr>
            </w:pPr>
            <w:r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화면 시안</w:t>
            </w:r>
          </w:p>
          <w:p w14:paraId="6AB543DA" w14:textId="2533A11A" w:rsidR="0092144B" w:rsidRPr="00C03011" w:rsidRDefault="00806997" w:rsidP="00280944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color w:val="auto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결</w:t>
            </w:r>
            <w:r w:rsidR="00614920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재</w:t>
            </w:r>
            <w:r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 xml:space="preserve"> 양식</w:t>
            </w:r>
            <w:r w:rsidR="0092144B"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 xml:space="preserve"> 설계서</w:t>
            </w:r>
            <w:r w:rsidR="00576357"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(변경/추가된 사항에 한함)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6F8E51A" w14:textId="77777777" w:rsidR="0092144B" w:rsidRPr="00D80EC4" w:rsidRDefault="0092144B" w:rsidP="007464AF">
            <w:pPr>
              <w:pStyle w:val="af9"/>
              <w:wordWrap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18"/>
                <w:szCs w:val="18"/>
              </w:rPr>
            </w:pPr>
            <w:r w:rsidRPr="00D80EC4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설계</w:t>
            </w:r>
            <w:r w:rsidRPr="00D80EC4">
              <w:rPr>
                <w:rFonts w:ascii="맑은 고딕" w:eastAsia="맑은 고딕" w:hAnsi="맑은 고딕"/>
                <w:color w:val="auto"/>
                <w:sz w:val="18"/>
                <w:szCs w:val="18"/>
              </w:rPr>
              <w:t xml:space="preserve"> </w:t>
            </w:r>
            <w:r w:rsidRPr="00D80EC4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완료 후</w:t>
            </w:r>
          </w:p>
        </w:tc>
      </w:tr>
      <w:tr w:rsidR="0092144B" w:rsidRPr="00593B4F" w14:paraId="7663A7D0" w14:textId="77777777" w:rsidTr="00576357">
        <w:trPr>
          <w:trHeight w:val="283"/>
        </w:trPr>
        <w:tc>
          <w:tcPr>
            <w:tcW w:w="1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AB01B6" w14:textId="77777777" w:rsidR="0092144B" w:rsidRPr="00C03011" w:rsidRDefault="0092144B" w:rsidP="007464AF">
            <w:pPr>
              <w:pStyle w:val="af9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auto"/>
                <w:sz w:val="18"/>
                <w:szCs w:val="18"/>
              </w:rPr>
            </w:pPr>
            <w:r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개발</w:t>
            </w:r>
          </w:p>
        </w:tc>
        <w:tc>
          <w:tcPr>
            <w:tcW w:w="6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D784F" w14:textId="120AAFF0" w:rsidR="0092144B" w:rsidRPr="00C03011" w:rsidRDefault="0092144B" w:rsidP="00280944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color w:val="auto"/>
                <w:sz w:val="18"/>
                <w:szCs w:val="18"/>
              </w:rPr>
            </w:pPr>
            <w:r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프로그램 소스</w:t>
            </w:r>
            <w:r w:rsidR="00822271">
              <w:rPr>
                <w:rFonts w:ascii="맑은 고딕" w:eastAsia="맑은 고딕" w:hAnsi="맑은 고딕"/>
                <w:color w:val="auto"/>
                <w:sz w:val="18"/>
                <w:szCs w:val="18"/>
              </w:rPr>
              <w:t xml:space="preserve"> (</w:t>
            </w:r>
            <w:r w:rsidR="0082227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유지보수 및 변경/추가된 사항에 한함)</w:t>
            </w:r>
          </w:p>
          <w:p w14:paraId="31AD5CB2" w14:textId="752DF2AB" w:rsidR="0092144B" w:rsidRPr="00C03011" w:rsidRDefault="0092144B" w:rsidP="00347B99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color w:val="auto"/>
                <w:sz w:val="18"/>
                <w:szCs w:val="18"/>
              </w:rPr>
            </w:pPr>
            <w:r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 xml:space="preserve">단위테스트 </w:t>
            </w:r>
            <w:r w:rsidR="00347B99"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케이스</w:t>
            </w:r>
            <w:r w:rsidR="00D812C6" w:rsidRPr="00C03011">
              <w:rPr>
                <w:rFonts w:ascii="맑은 고딕" w:eastAsia="맑은 고딕" w:hAnsi="맑은 고딕"/>
                <w:color w:val="auto"/>
                <w:sz w:val="18"/>
                <w:szCs w:val="18"/>
              </w:rPr>
              <w:t>/</w:t>
            </w:r>
            <w:r w:rsidR="00D812C6"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결</w:t>
            </w:r>
            <w:r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과서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2C9E504" w14:textId="77777777" w:rsidR="0092144B" w:rsidRPr="00D80EC4" w:rsidRDefault="0092144B" w:rsidP="007464AF">
            <w:pPr>
              <w:pStyle w:val="af9"/>
              <w:wordWrap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18"/>
                <w:szCs w:val="18"/>
              </w:rPr>
            </w:pPr>
            <w:r w:rsidRPr="00D80EC4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개발 완료 후</w:t>
            </w:r>
          </w:p>
        </w:tc>
      </w:tr>
      <w:tr w:rsidR="0092144B" w:rsidRPr="00593B4F" w14:paraId="01354C92" w14:textId="77777777" w:rsidTr="00576357">
        <w:trPr>
          <w:trHeight w:val="283"/>
        </w:trPr>
        <w:tc>
          <w:tcPr>
            <w:tcW w:w="1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29BCD6" w14:textId="77777777" w:rsidR="0092144B" w:rsidRPr="00C03011" w:rsidRDefault="0092144B" w:rsidP="007464AF">
            <w:pPr>
              <w:pStyle w:val="af9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auto"/>
                <w:sz w:val="18"/>
                <w:szCs w:val="18"/>
              </w:rPr>
            </w:pPr>
            <w:r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이행</w:t>
            </w:r>
          </w:p>
        </w:tc>
        <w:tc>
          <w:tcPr>
            <w:tcW w:w="6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E5BB3" w14:textId="5337F5F9" w:rsidR="0092144B" w:rsidRPr="00C03011" w:rsidRDefault="0092144B" w:rsidP="00280944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color w:val="auto"/>
                <w:sz w:val="18"/>
                <w:szCs w:val="18"/>
              </w:rPr>
            </w:pPr>
            <w:r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 xml:space="preserve">통합테스트 </w:t>
            </w:r>
            <w:r w:rsidR="00347B99"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시나리오</w:t>
            </w:r>
            <w:r w:rsidR="00347B99" w:rsidRPr="00C03011">
              <w:rPr>
                <w:rFonts w:ascii="맑은 고딕" w:eastAsia="맑은 고딕" w:hAnsi="맑은 고딕"/>
                <w:color w:val="auto"/>
                <w:sz w:val="18"/>
                <w:szCs w:val="18"/>
              </w:rPr>
              <w:t>/</w:t>
            </w:r>
            <w:r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결과서</w:t>
            </w:r>
          </w:p>
          <w:p w14:paraId="0750A278" w14:textId="15853367" w:rsidR="00B72042" w:rsidRPr="00C03011" w:rsidRDefault="00B72042" w:rsidP="00280944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color w:val="auto"/>
                <w:sz w:val="18"/>
                <w:szCs w:val="18"/>
              </w:rPr>
            </w:pPr>
            <w:r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오류</w:t>
            </w:r>
            <w:r w:rsidR="0035349D"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 xml:space="preserve"> </w:t>
            </w:r>
            <w:r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관리대장</w:t>
            </w:r>
          </w:p>
          <w:p w14:paraId="3B75912A" w14:textId="4BF1A74E" w:rsidR="0092144B" w:rsidRPr="00C03011" w:rsidRDefault="0092144B" w:rsidP="00280944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color w:val="auto"/>
                <w:sz w:val="18"/>
                <w:szCs w:val="18"/>
              </w:rPr>
            </w:pPr>
            <w:proofErr w:type="gramStart"/>
            <w:r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사용자</w:t>
            </w:r>
            <w:r w:rsidR="008240E5"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 xml:space="preserve"> </w:t>
            </w:r>
            <w:r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/</w:t>
            </w:r>
            <w:proofErr w:type="gramEnd"/>
            <w:r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 xml:space="preserve"> </w:t>
            </w:r>
            <w:r w:rsidR="007F7163"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관</w:t>
            </w:r>
            <w:r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리자 매뉴얼</w:t>
            </w:r>
          </w:p>
          <w:p w14:paraId="6F722232" w14:textId="77777777" w:rsidR="0092144B" w:rsidRPr="00C03011" w:rsidRDefault="0092144B" w:rsidP="00280944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color w:val="auto"/>
                <w:sz w:val="18"/>
                <w:szCs w:val="18"/>
              </w:rPr>
            </w:pPr>
            <w:r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이행 계획서</w:t>
            </w:r>
          </w:p>
          <w:p w14:paraId="0896CEDB" w14:textId="77777777" w:rsidR="0092144B" w:rsidRPr="00C03011" w:rsidRDefault="0092144B" w:rsidP="00280944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color w:val="auto"/>
                <w:sz w:val="18"/>
                <w:szCs w:val="18"/>
              </w:rPr>
            </w:pPr>
            <w:r w:rsidRPr="00C03011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검수확인서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C8A503F" w14:textId="77777777" w:rsidR="0092144B" w:rsidRPr="00D80EC4" w:rsidRDefault="0092144B" w:rsidP="007464AF">
            <w:pPr>
              <w:pStyle w:val="af9"/>
              <w:wordWrap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18"/>
                <w:szCs w:val="18"/>
              </w:rPr>
            </w:pPr>
            <w:r w:rsidRPr="00D80EC4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완료 보고 시</w:t>
            </w:r>
          </w:p>
        </w:tc>
      </w:tr>
    </w:tbl>
    <w:bookmarkEnd w:id="124"/>
    <w:bookmarkEnd w:id="125"/>
    <w:p w14:paraId="74C71BAF" w14:textId="5BC30DAF" w:rsidR="00FF4D59" w:rsidRPr="002E7F55" w:rsidRDefault="002E7F55" w:rsidP="002E7F55">
      <w:pPr>
        <w:ind w:left="2851" w:right="-12"/>
        <w:jc w:val="right"/>
        <w:rPr>
          <w:rFonts w:ascii="맑은 고딕" w:eastAsia="맑은 고딕" w:hAnsi="맑은 고딕"/>
          <w:lang w:eastAsia="ko-KR"/>
        </w:rPr>
      </w:pPr>
      <w:r w:rsidRPr="002E7F55">
        <w:rPr>
          <w:rFonts w:ascii="맑은 고딕" w:eastAsia="맑은 고딕" w:hAnsi="맑은 고딕" w:hint="eastAsia"/>
          <w:lang w:eastAsia="ko-KR"/>
        </w:rPr>
        <w:t>*</w:t>
      </w:r>
      <w:r w:rsidRPr="002E7F55"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 xml:space="preserve">산출물은 </w:t>
      </w:r>
      <w:r w:rsidRPr="002E7F55">
        <w:rPr>
          <w:rFonts w:ascii="맑은 고딕" w:eastAsia="맑은 고딕" w:hAnsi="맑은 고딕" w:hint="eastAsia"/>
          <w:lang w:eastAsia="ko-KR"/>
        </w:rPr>
        <w:t>협의 후 변경될 수 있음</w:t>
      </w:r>
    </w:p>
    <w:p w14:paraId="7C6EC9D8" w14:textId="77777777" w:rsidR="00630E6E" w:rsidRDefault="00630E6E">
      <w:pPr>
        <w:rPr>
          <w:rFonts w:ascii="맑은 고딕" w:eastAsia="맑은 고딕" w:hAnsi="맑은 고딕"/>
          <w:b/>
          <w:kern w:val="28"/>
          <w:sz w:val="24"/>
          <w:lang w:val="en-US" w:eastAsia="ko-KR"/>
        </w:rPr>
      </w:pPr>
      <w:r>
        <w:rPr>
          <w:rFonts w:ascii="맑은 고딕" w:eastAsia="맑은 고딕" w:hAnsi="맑은 고딕"/>
          <w:sz w:val="24"/>
          <w:lang w:val="en-US" w:eastAsia="ko-KR"/>
        </w:rPr>
        <w:br w:type="page"/>
      </w:r>
    </w:p>
    <w:p w14:paraId="157DED95" w14:textId="2285A745" w:rsidR="006C671D" w:rsidRDefault="006C671D" w:rsidP="006C671D">
      <w:pPr>
        <w:pStyle w:val="Numberedlist21"/>
        <w:tabs>
          <w:tab w:val="clear" w:pos="720"/>
        </w:tabs>
        <w:jc w:val="both"/>
        <w:rPr>
          <w:rFonts w:ascii="맑은 고딕" w:eastAsia="맑은 고딕" w:hAnsi="맑은 고딕"/>
          <w:sz w:val="24"/>
          <w:lang w:val="en-US"/>
        </w:rPr>
      </w:pPr>
      <w:bookmarkStart w:id="145" w:name="_Toc162276594"/>
      <w:r w:rsidRPr="00593B4F">
        <w:rPr>
          <w:rFonts w:ascii="맑은 고딕" w:eastAsia="맑은 고딕" w:hAnsi="맑은 고딕" w:hint="eastAsia"/>
          <w:sz w:val="24"/>
          <w:lang w:val="en-US"/>
        </w:rPr>
        <w:lastRenderedPageBreak/>
        <w:t xml:space="preserve">사업수행 세부 </w:t>
      </w:r>
      <w:r w:rsidR="00107D9D">
        <w:rPr>
          <w:rFonts w:ascii="맑은 고딕" w:eastAsia="맑은 고딕" w:hAnsi="맑은 고딕" w:hint="eastAsia"/>
          <w:sz w:val="24"/>
          <w:lang w:val="en-US"/>
        </w:rPr>
        <w:t>일정</w:t>
      </w:r>
      <w:bookmarkEnd w:id="145"/>
      <w:r w:rsidRPr="00593B4F">
        <w:rPr>
          <w:rFonts w:ascii="맑은 고딕" w:eastAsia="맑은 고딕" w:hAnsi="맑은 고딕" w:hint="eastAsia"/>
          <w:sz w:val="24"/>
          <w:lang w:val="en-US"/>
        </w:rPr>
        <w:t xml:space="preserve"> </w:t>
      </w:r>
    </w:p>
    <w:p w14:paraId="004035B5" w14:textId="113A7E99" w:rsidR="00107D9D" w:rsidRPr="00107D9D" w:rsidRDefault="00107D9D" w:rsidP="00107D9D">
      <w:pPr>
        <w:pStyle w:val="Numberedlist22"/>
        <w:rPr>
          <w:rFonts w:ascii="맑은 고딕" w:eastAsia="맑은 고딕" w:hAnsi="맑은 고딕"/>
          <w:sz w:val="20"/>
          <w:lang w:eastAsia="ko-KR"/>
        </w:rPr>
      </w:pPr>
      <w:bookmarkStart w:id="146" w:name="_Toc162276595"/>
      <w:r>
        <w:rPr>
          <w:rFonts w:ascii="맑은 고딕" w:eastAsia="맑은 고딕" w:hAnsi="맑은 고딕" w:hint="eastAsia"/>
          <w:sz w:val="20"/>
          <w:lang w:eastAsia="ko-KR"/>
        </w:rPr>
        <w:t>사업수행 단계별 일정</w:t>
      </w:r>
      <w:bookmarkEnd w:id="146"/>
    </w:p>
    <w:tbl>
      <w:tblPr>
        <w:tblW w:w="10093" w:type="dxa"/>
        <w:tblBorders>
          <w:top w:val="single" w:sz="4" w:space="0" w:color="000000" w:themeColor="text1"/>
          <w:bottom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451"/>
        <w:gridCol w:w="2019"/>
        <w:gridCol w:w="5623"/>
      </w:tblGrid>
      <w:tr w:rsidR="006C671D" w:rsidRPr="00593B4F" w14:paraId="1BF86672" w14:textId="77777777" w:rsidTr="00590238">
        <w:trPr>
          <w:trHeight w:val="397"/>
        </w:trPr>
        <w:tc>
          <w:tcPr>
            <w:tcW w:w="2451" w:type="dxa"/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B102674" w14:textId="77777777" w:rsidR="006C671D" w:rsidRPr="00593B4F" w:rsidRDefault="006C671D" w:rsidP="00233E5B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bCs/>
                <w:lang w:val="en-US" w:eastAsia="ko-KR"/>
              </w:rPr>
              <w:t>일정</w:t>
            </w:r>
          </w:p>
        </w:tc>
        <w:tc>
          <w:tcPr>
            <w:tcW w:w="2019" w:type="dxa"/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9FE1E4" w14:textId="77777777" w:rsidR="006C671D" w:rsidRPr="00593B4F" w:rsidRDefault="006C671D" w:rsidP="00233E5B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bCs/>
                <w:lang w:val="en-US" w:eastAsia="ko-KR"/>
              </w:rPr>
              <w:t>단계</w:t>
            </w:r>
          </w:p>
        </w:tc>
        <w:tc>
          <w:tcPr>
            <w:tcW w:w="5623" w:type="dxa"/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A9D90B" w14:textId="77777777" w:rsidR="006C671D" w:rsidRPr="00593B4F" w:rsidRDefault="006C671D" w:rsidP="00233E5B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bCs/>
                <w:lang w:val="en-US" w:eastAsia="ko-KR"/>
              </w:rPr>
              <w:t>단계별 수행 내용</w:t>
            </w:r>
          </w:p>
        </w:tc>
      </w:tr>
      <w:tr w:rsidR="006C671D" w:rsidRPr="00593B4F" w14:paraId="54081B41" w14:textId="77777777" w:rsidTr="00590238">
        <w:trPr>
          <w:trHeight w:val="850"/>
        </w:trPr>
        <w:tc>
          <w:tcPr>
            <w:tcW w:w="245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7EE92D" w14:textId="4A8097FE" w:rsidR="006C671D" w:rsidRPr="005060B9" w:rsidRDefault="00D46A31" w:rsidP="00233E5B">
            <w:pPr>
              <w:rPr>
                <w:rFonts w:ascii="맑은 고딕" w:eastAsia="맑은 고딕" w:hAnsi="맑은 고딕"/>
                <w:color w:val="FF0000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20</w:t>
            </w:r>
            <w:r w:rsidRPr="00593B4F">
              <w:rPr>
                <w:rFonts w:ascii="맑은 고딕" w:eastAsia="맑은 고딕" w:hAnsi="맑은 고딕"/>
                <w:bCs/>
                <w:lang w:val="en-US" w:eastAsia="ko-KR"/>
              </w:rPr>
              <w:t>2</w:t>
            </w:r>
            <w:r w:rsidR="00353CAC">
              <w:rPr>
                <w:rFonts w:ascii="맑은 고딕" w:eastAsia="맑은 고딕" w:hAnsi="맑은 고딕"/>
                <w:bCs/>
                <w:lang w:val="en-US" w:eastAsia="ko-KR"/>
              </w:rPr>
              <w:t>6</w:t>
            </w:r>
            <w:r>
              <w:rPr>
                <w:rFonts w:ascii="맑은 고딕" w:eastAsia="맑은 고딕" w:hAnsi="맑은 고딕"/>
                <w:bCs/>
                <w:lang w:val="en-US" w:eastAsia="ko-KR"/>
              </w:rPr>
              <w:t>.0</w:t>
            </w:r>
            <w:r w:rsidR="00072B11">
              <w:rPr>
                <w:rFonts w:ascii="맑은 고딕" w:eastAsia="맑은 고딕" w:hAnsi="맑은 고딕"/>
                <w:bCs/>
                <w:lang w:val="en-US" w:eastAsia="ko-KR"/>
              </w:rPr>
              <w:t>3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.</w:t>
            </w:r>
            <w:r w:rsidR="00353CAC">
              <w:rPr>
                <w:rFonts w:ascii="맑은 고딕" w:eastAsia="맑은 고딕" w:hAnsi="맑은 고딕"/>
                <w:bCs/>
                <w:lang w:val="en-US" w:eastAsia="ko-KR"/>
              </w:rPr>
              <w:t>02</w:t>
            </w:r>
            <w:r w:rsidRPr="00593B4F">
              <w:rPr>
                <w:rFonts w:ascii="맑은 고딕" w:eastAsia="맑은 고딕" w:hAnsi="맑은 고딕"/>
                <w:bCs/>
                <w:lang w:val="en-US" w:eastAsia="ko-KR"/>
              </w:rPr>
              <w:t xml:space="preserve"> ~ 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20</w:t>
            </w:r>
            <w:r w:rsidRPr="00593B4F">
              <w:rPr>
                <w:rFonts w:ascii="맑은 고딕" w:eastAsia="맑은 고딕" w:hAnsi="맑은 고딕"/>
                <w:bCs/>
                <w:lang w:val="en-US" w:eastAsia="ko-KR"/>
              </w:rPr>
              <w:t>2</w:t>
            </w:r>
            <w:r w:rsidR="001D146E">
              <w:rPr>
                <w:rFonts w:ascii="맑은 고딕" w:eastAsia="맑은 고딕" w:hAnsi="맑은 고딕"/>
                <w:bCs/>
                <w:lang w:val="en-US" w:eastAsia="ko-KR"/>
              </w:rPr>
              <w:t>6</w:t>
            </w:r>
            <w:r>
              <w:rPr>
                <w:rFonts w:ascii="맑은 고딕" w:eastAsia="맑은 고딕" w:hAnsi="맑은 고딕"/>
                <w:bCs/>
                <w:lang w:val="en-US" w:eastAsia="ko-KR"/>
              </w:rPr>
              <w:t>.</w:t>
            </w:r>
            <w:r w:rsidR="0019665A">
              <w:rPr>
                <w:rFonts w:ascii="맑은 고딕" w:eastAsia="맑은 고딕" w:hAnsi="맑은 고딕"/>
                <w:bCs/>
                <w:lang w:val="en-US" w:eastAsia="ko-KR"/>
              </w:rPr>
              <w:t>0</w:t>
            </w:r>
            <w:r w:rsidR="00072B11">
              <w:rPr>
                <w:rFonts w:ascii="맑은 고딕" w:eastAsia="맑은 고딕" w:hAnsi="맑은 고딕"/>
                <w:bCs/>
                <w:lang w:val="en-US" w:eastAsia="ko-KR"/>
              </w:rPr>
              <w:t>3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.</w:t>
            </w:r>
            <w:r w:rsidR="001D146E">
              <w:rPr>
                <w:rFonts w:ascii="맑은 고딕" w:eastAsia="맑은 고딕" w:hAnsi="맑은 고딕"/>
                <w:bCs/>
                <w:lang w:val="en-US" w:eastAsia="ko-KR"/>
              </w:rPr>
              <w:t>06</w:t>
            </w:r>
          </w:p>
        </w:tc>
        <w:tc>
          <w:tcPr>
            <w:tcW w:w="20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C41AF2" w14:textId="77777777" w:rsidR="006C671D" w:rsidRPr="00593B4F" w:rsidRDefault="006C671D" w:rsidP="00233E5B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/>
                <w:bCs/>
                <w:lang w:val="en-US" w:eastAsia="ko-KR"/>
              </w:rPr>
              <w:t>착수</w:t>
            </w:r>
            <w:r w:rsidR="00091677"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 xml:space="preserve"> </w:t>
            </w:r>
            <w:r w:rsidRPr="00593B4F">
              <w:rPr>
                <w:rFonts w:ascii="맑은 고딕" w:eastAsia="맑은 고딕" w:hAnsi="맑은 고딕"/>
                <w:bCs/>
                <w:lang w:val="en-US" w:eastAsia="ko-KR"/>
              </w:rPr>
              <w:t>단계</w:t>
            </w:r>
          </w:p>
        </w:tc>
        <w:tc>
          <w:tcPr>
            <w:tcW w:w="562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4A8736" w14:textId="77777777" w:rsidR="006C671D" w:rsidRPr="00593B4F" w:rsidRDefault="006C671D" w:rsidP="00233E5B">
            <w:pPr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프로젝트 착수</w:t>
            </w:r>
          </w:p>
          <w:p w14:paraId="1231FF88" w14:textId="77777777" w:rsidR="00560EBB" w:rsidRPr="00593B4F" w:rsidRDefault="00560EBB" w:rsidP="0087180D">
            <w:pPr>
              <w:numPr>
                <w:ilvl w:val="0"/>
                <w:numId w:val="7"/>
              </w:numPr>
              <w:ind w:hanging="159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프로젝트 계획 수립</w:t>
            </w:r>
          </w:p>
          <w:p w14:paraId="233C2DD1" w14:textId="77777777" w:rsidR="006C671D" w:rsidRPr="007334AA" w:rsidRDefault="00560EBB" w:rsidP="0087180D">
            <w:pPr>
              <w:numPr>
                <w:ilvl w:val="0"/>
                <w:numId w:val="7"/>
              </w:numPr>
              <w:ind w:hanging="159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Kick-Off</w:t>
            </w:r>
          </w:p>
          <w:p w14:paraId="2324C0E0" w14:textId="1884FCB2" w:rsidR="007334AA" w:rsidRPr="00593B4F" w:rsidRDefault="007334AA" w:rsidP="0087180D">
            <w:pPr>
              <w:numPr>
                <w:ilvl w:val="0"/>
                <w:numId w:val="7"/>
              </w:numPr>
              <w:ind w:hanging="159"/>
              <w:rPr>
                <w:rFonts w:ascii="맑은 고딕" w:eastAsia="맑은 고딕" w:hAnsi="맑은 고딕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lang w:val="en-US" w:eastAsia="ko-KR"/>
              </w:rPr>
              <w:t>범위 확인 및 R</w:t>
            </w:r>
            <w:r>
              <w:rPr>
                <w:rFonts w:ascii="맑은 고딕" w:eastAsia="맑은 고딕" w:hAnsi="맑은 고딕"/>
                <w:lang w:val="en-US" w:eastAsia="ko-KR"/>
              </w:rPr>
              <w:t>FP</w:t>
            </w:r>
            <w:r>
              <w:rPr>
                <w:rFonts w:ascii="맑은 고딕" w:eastAsia="맑은 고딕" w:hAnsi="맑은 고딕" w:hint="eastAsia"/>
                <w:lang w:val="en-US" w:eastAsia="ko-KR"/>
              </w:rPr>
              <w:t>검토</w:t>
            </w:r>
          </w:p>
        </w:tc>
      </w:tr>
      <w:tr w:rsidR="00D46A31" w:rsidRPr="00593B4F" w14:paraId="261D600E" w14:textId="77777777" w:rsidTr="00590238">
        <w:trPr>
          <w:trHeight w:val="1231"/>
        </w:trPr>
        <w:tc>
          <w:tcPr>
            <w:tcW w:w="245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0A6A33" w14:textId="2D482113" w:rsidR="00D46A31" w:rsidRPr="005060B9" w:rsidRDefault="00D46A31" w:rsidP="00D46A31">
            <w:pPr>
              <w:rPr>
                <w:rFonts w:ascii="맑은 고딕" w:eastAsia="맑은 고딕" w:hAnsi="맑은 고딕"/>
                <w:color w:val="FF0000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20</w:t>
            </w:r>
            <w:r w:rsidRPr="00593B4F">
              <w:rPr>
                <w:rFonts w:ascii="맑은 고딕" w:eastAsia="맑은 고딕" w:hAnsi="맑은 고딕"/>
                <w:bCs/>
                <w:lang w:val="en-US" w:eastAsia="ko-KR"/>
              </w:rPr>
              <w:t>2</w:t>
            </w:r>
            <w:r w:rsidR="001D146E">
              <w:rPr>
                <w:rFonts w:ascii="맑은 고딕" w:eastAsia="맑은 고딕" w:hAnsi="맑은 고딕"/>
                <w:bCs/>
                <w:lang w:val="en-US" w:eastAsia="ko-KR"/>
              </w:rPr>
              <w:t>6</w:t>
            </w:r>
            <w:r>
              <w:rPr>
                <w:rFonts w:ascii="맑은 고딕" w:eastAsia="맑은 고딕" w:hAnsi="맑은 고딕"/>
                <w:bCs/>
                <w:lang w:val="en-US" w:eastAsia="ko-KR"/>
              </w:rPr>
              <w:t>.</w:t>
            </w:r>
            <w:r w:rsidR="00072B11">
              <w:rPr>
                <w:rFonts w:ascii="맑은 고딕" w:eastAsia="맑은 고딕" w:hAnsi="맑은 고딕"/>
                <w:bCs/>
                <w:lang w:val="en-US" w:eastAsia="ko-KR"/>
              </w:rPr>
              <w:t>03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.</w:t>
            </w:r>
            <w:r w:rsidR="001D146E">
              <w:rPr>
                <w:rFonts w:ascii="맑은 고딕" w:eastAsia="맑은 고딕" w:hAnsi="맑은 고딕"/>
                <w:bCs/>
                <w:lang w:val="en-US" w:eastAsia="ko-KR"/>
              </w:rPr>
              <w:t>09</w:t>
            </w:r>
            <w:r w:rsidRPr="00593B4F">
              <w:rPr>
                <w:rFonts w:ascii="맑은 고딕" w:eastAsia="맑은 고딕" w:hAnsi="맑은 고딕"/>
                <w:bCs/>
                <w:lang w:val="en-US" w:eastAsia="ko-KR"/>
              </w:rPr>
              <w:t xml:space="preserve"> ~ 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20</w:t>
            </w:r>
            <w:r w:rsidRPr="00593B4F">
              <w:rPr>
                <w:rFonts w:ascii="맑은 고딕" w:eastAsia="맑은 고딕" w:hAnsi="맑은 고딕"/>
                <w:bCs/>
                <w:lang w:val="en-US" w:eastAsia="ko-KR"/>
              </w:rPr>
              <w:t>2</w:t>
            </w:r>
            <w:r w:rsidR="001D146E">
              <w:rPr>
                <w:rFonts w:ascii="맑은 고딕" w:eastAsia="맑은 고딕" w:hAnsi="맑은 고딕"/>
                <w:bCs/>
                <w:lang w:val="en-US" w:eastAsia="ko-KR"/>
              </w:rPr>
              <w:t>6</w:t>
            </w:r>
            <w:r>
              <w:rPr>
                <w:rFonts w:ascii="맑은 고딕" w:eastAsia="맑은 고딕" w:hAnsi="맑은 고딕"/>
                <w:bCs/>
                <w:lang w:val="en-US" w:eastAsia="ko-KR"/>
              </w:rPr>
              <w:t>.</w:t>
            </w:r>
            <w:r w:rsidR="00072B11">
              <w:rPr>
                <w:rFonts w:ascii="맑은 고딕" w:eastAsia="맑은 고딕" w:hAnsi="맑은 고딕"/>
                <w:bCs/>
                <w:lang w:val="en-US" w:eastAsia="ko-KR"/>
              </w:rPr>
              <w:t>0</w:t>
            </w:r>
            <w:r w:rsidR="001D146E">
              <w:rPr>
                <w:rFonts w:ascii="맑은 고딕" w:eastAsia="맑은 고딕" w:hAnsi="맑은 고딕"/>
                <w:bCs/>
                <w:lang w:val="en-US" w:eastAsia="ko-KR"/>
              </w:rPr>
              <w:t>3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.</w:t>
            </w:r>
            <w:r w:rsidR="001D146E">
              <w:rPr>
                <w:rFonts w:ascii="맑은 고딕" w:eastAsia="맑은 고딕" w:hAnsi="맑은 고딕"/>
                <w:bCs/>
                <w:lang w:val="en-US" w:eastAsia="ko-KR"/>
              </w:rPr>
              <w:t>20</w:t>
            </w:r>
          </w:p>
        </w:tc>
        <w:tc>
          <w:tcPr>
            <w:tcW w:w="20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98FB58" w14:textId="77777777" w:rsidR="00D46A31" w:rsidRPr="00593B4F" w:rsidRDefault="00D46A31" w:rsidP="00D46A31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/>
                <w:bCs/>
                <w:lang w:val="en-US" w:eastAsia="ko-KR"/>
              </w:rPr>
              <w:t>분석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/</w:t>
            </w:r>
            <w:r w:rsidRPr="00593B4F">
              <w:rPr>
                <w:rFonts w:ascii="맑은 고딕" w:eastAsia="맑은 고딕" w:hAnsi="맑은 고딕"/>
                <w:bCs/>
                <w:lang w:val="en-US" w:eastAsia="ko-KR"/>
              </w:rPr>
              <w:t>설계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 xml:space="preserve"> </w:t>
            </w:r>
            <w:r w:rsidRPr="00593B4F">
              <w:rPr>
                <w:rFonts w:ascii="맑은 고딕" w:eastAsia="맑은 고딕" w:hAnsi="맑은 고딕"/>
                <w:bCs/>
                <w:lang w:val="en-US" w:eastAsia="ko-KR"/>
              </w:rPr>
              <w:t>단계</w:t>
            </w:r>
          </w:p>
        </w:tc>
        <w:tc>
          <w:tcPr>
            <w:tcW w:w="562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EF507C" w14:textId="77777777" w:rsidR="00D46A31" w:rsidRPr="00593B4F" w:rsidRDefault="00D46A31" w:rsidP="00D46A31">
            <w:pPr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범위 및 요구사항 수집 및 통합</w:t>
            </w:r>
          </w:p>
          <w:p w14:paraId="2AEF8601" w14:textId="77777777" w:rsidR="00D46A31" w:rsidRPr="00593B4F" w:rsidRDefault="00D46A31" w:rsidP="00D46A31">
            <w:pPr>
              <w:numPr>
                <w:ilvl w:val="0"/>
                <w:numId w:val="8"/>
              </w:numPr>
              <w:ind w:hanging="159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각 항목별 요구사항 취합</w:t>
            </w:r>
          </w:p>
          <w:p w14:paraId="41F4AFDA" w14:textId="77777777" w:rsidR="00D46A31" w:rsidRPr="00593B4F" w:rsidRDefault="00D46A31" w:rsidP="00D46A31">
            <w:pPr>
              <w:numPr>
                <w:ilvl w:val="0"/>
                <w:numId w:val="8"/>
              </w:numPr>
              <w:ind w:hanging="159"/>
              <w:rPr>
                <w:rFonts w:ascii="맑은 고딕" w:eastAsia="맑은 고딕" w:hAnsi="맑은 고딕"/>
                <w:lang w:val="en-US" w:eastAsia="ko-KR"/>
              </w:rPr>
            </w:pPr>
            <w:proofErr w:type="gramStart"/>
            <w:r w:rsidRPr="00593B4F">
              <w:rPr>
                <w:rFonts w:ascii="맑은 고딕" w:eastAsia="맑은 고딕" w:hAnsi="맑은 고딕" w:hint="eastAsia"/>
                <w:lang w:val="en-US" w:eastAsia="ko-KR"/>
              </w:rPr>
              <w:t xml:space="preserve">요구사항 </w:t>
            </w:r>
            <w:r w:rsidRPr="00593B4F">
              <w:rPr>
                <w:rFonts w:ascii="맑은 고딕" w:eastAsia="맑은 고딕" w:hAnsi="맑은 고딕"/>
                <w:lang w:val="en-US" w:eastAsia="ko-KR"/>
              </w:rPr>
              <w:t>/</w:t>
            </w:r>
            <w:proofErr w:type="gramEnd"/>
            <w:r w:rsidRPr="00593B4F">
              <w:rPr>
                <w:rFonts w:ascii="맑은 고딕" w:eastAsia="맑은 고딕" w:hAnsi="맑은 고딕"/>
                <w:lang w:val="en-US"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val="en-US" w:eastAsia="ko-KR"/>
              </w:rPr>
              <w:t>G</w:t>
            </w:r>
            <w:r w:rsidRPr="00593B4F">
              <w:rPr>
                <w:rFonts w:ascii="맑은 고딕" w:eastAsia="맑은 고딕" w:hAnsi="맑은 고딕"/>
                <w:lang w:val="en-US" w:eastAsia="ko-KR"/>
              </w:rPr>
              <w:t xml:space="preserve">AP </w:t>
            </w:r>
            <w:r w:rsidRPr="00593B4F">
              <w:rPr>
                <w:rFonts w:ascii="맑은 고딕" w:eastAsia="맑은 고딕" w:hAnsi="맑은 고딕" w:hint="eastAsia"/>
                <w:lang w:val="en-US" w:eastAsia="ko-KR"/>
              </w:rPr>
              <w:t>분석</w:t>
            </w:r>
          </w:p>
          <w:p w14:paraId="630B0FB7" w14:textId="77777777" w:rsidR="00D46A31" w:rsidRPr="00593B4F" w:rsidRDefault="00D46A31" w:rsidP="00D46A31">
            <w:pPr>
              <w:rPr>
                <w:rFonts w:ascii="맑은 고딕" w:eastAsia="맑은 고딕" w:hAnsi="맑은 고딕"/>
                <w:bCs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포탈 및 그룹웨어 구성</w:t>
            </w:r>
          </w:p>
          <w:p w14:paraId="3A66D14C" w14:textId="77777777" w:rsidR="00D46A31" w:rsidRPr="00593B4F" w:rsidRDefault="00D46A31" w:rsidP="00D46A31">
            <w:pPr>
              <w:numPr>
                <w:ilvl w:val="0"/>
                <w:numId w:val="8"/>
              </w:numPr>
              <w:ind w:hanging="159"/>
              <w:rPr>
                <w:rFonts w:ascii="맑은 고딕" w:eastAsia="맑은 고딕" w:hAnsi="맑은 고딕"/>
                <w:bCs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 xml:space="preserve">화면 </w:t>
            </w:r>
            <w:proofErr w:type="gramStart"/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 xml:space="preserve">시안 </w:t>
            </w:r>
            <w:r w:rsidRPr="00593B4F">
              <w:rPr>
                <w:rFonts w:ascii="맑은 고딕" w:eastAsia="맑은 고딕" w:hAnsi="맑은 고딕"/>
                <w:bCs/>
                <w:lang w:val="en-US" w:eastAsia="ko-KR"/>
              </w:rPr>
              <w:t>/</w:t>
            </w:r>
            <w:proofErr w:type="gramEnd"/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 xml:space="preserve"> 메뉴 체계 </w:t>
            </w:r>
            <w:r w:rsidRPr="00593B4F">
              <w:rPr>
                <w:rFonts w:ascii="맑은 고딕" w:eastAsia="맑은 고딕" w:hAnsi="맑은 고딕"/>
                <w:bCs/>
                <w:lang w:val="en-US" w:eastAsia="ko-KR"/>
              </w:rPr>
              <w:t>/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 xml:space="preserve"> 권한 구성</w:t>
            </w:r>
          </w:p>
          <w:p w14:paraId="15782714" w14:textId="3FF42009" w:rsidR="00D46A31" w:rsidRPr="00593B4F" w:rsidRDefault="00E4746A" w:rsidP="00D46A31">
            <w:pPr>
              <w:rPr>
                <w:rFonts w:ascii="맑은 고딕" w:eastAsia="맑은 고딕" w:hAnsi="맑은 고딕"/>
                <w:bCs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bCs/>
                <w:lang w:val="en-US" w:eastAsia="ko-KR"/>
              </w:rPr>
              <w:t>결</w:t>
            </w:r>
            <w:r w:rsidR="00614920">
              <w:rPr>
                <w:rFonts w:ascii="맑은 고딕" w:eastAsia="맑은 고딕" w:hAnsi="맑은 고딕" w:hint="eastAsia"/>
                <w:bCs/>
                <w:lang w:val="en-US" w:eastAsia="ko-KR"/>
              </w:rPr>
              <w:t>재</w:t>
            </w:r>
            <w:r>
              <w:rPr>
                <w:rFonts w:ascii="맑은 고딕" w:eastAsia="맑은 고딕" w:hAnsi="맑은 고딕" w:hint="eastAsia"/>
                <w:bCs/>
                <w:lang w:val="en-US" w:eastAsia="ko-KR"/>
              </w:rPr>
              <w:t>양식</w:t>
            </w:r>
            <w:r w:rsidR="00D46A31"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 xml:space="preserve"> 설계</w:t>
            </w:r>
          </w:p>
          <w:p w14:paraId="3D7FF545" w14:textId="00C4BD9A" w:rsidR="00D46A31" w:rsidRPr="00593B4F" w:rsidRDefault="00E4746A" w:rsidP="00D46A31">
            <w:pPr>
              <w:numPr>
                <w:ilvl w:val="0"/>
                <w:numId w:val="8"/>
              </w:numPr>
              <w:ind w:hanging="159"/>
              <w:rPr>
                <w:rFonts w:ascii="맑은 고딕" w:eastAsia="맑은 고딕" w:hAnsi="맑은 고딕"/>
                <w:bCs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bCs/>
                <w:lang w:val="en-US" w:eastAsia="ko-KR"/>
              </w:rPr>
              <w:t>결</w:t>
            </w:r>
            <w:r w:rsidR="00614920">
              <w:rPr>
                <w:rFonts w:ascii="맑은 고딕" w:eastAsia="맑은 고딕" w:hAnsi="맑은 고딕" w:hint="eastAsia"/>
                <w:bCs/>
                <w:lang w:val="en-US" w:eastAsia="ko-KR"/>
              </w:rPr>
              <w:t>재</w:t>
            </w:r>
            <w:r>
              <w:rPr>
                <w:rFonts w:ascii="맑은 고딕" w:eastAsia="맑은 고딕" w:hAnsi="맑은 고딕" w:hint="eastAsia"/>
                <w:bCs/>
                <w:lang w:val="en-US" w:eastAsia="ko-KR"/>
              </w:rPr>
              <w:t xml:space="preserve"> </w:t>
            </w:r>
            <w:r w:rsidR="00D46A31"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화면 및 기능 설계</w:t>
            </w:r>
          </w:p>
          <w:p w14:paraId="6F0ECEB8" w14:textId="77777777" w:rsidR="00D46A31" w:rsidRPr="00593B4F" w:rsidRDefault="00D46A31" w:rsidP="00D46A31">
            <w:pPr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패키지 배포 및 개발환경 구성</w:t>
            </w:r>
          </w:p>
        </w:tc>
      </w:tr>
      <w:tr w:rsidR="00D46A31" w:rsidRPr="00593B4F" w14:paraId="0FDBEA28" w14:textId="77777777" w:rsidTr="00590238">
        <w:trPr>
          <w:trHeight w:val="545"/>
        </w:trPr>
        <w:tc>
          <w:tcPr>
            <w:tcW w:w="245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FAD2A0" w14:textId="16D4C0BB" w:rsidR="00D46A31" w:rsidRPr="000F1944" w:rsidRDefault="00D46A31" w:rsidP="00D46A31">
            <w:pPr>
              <w:rPr>
                <w:rFonts w:ascii="맑은 고딕" w:eastAsia="맑은 고딕" w:hAnsi="맑은 고딕"/>
                <w:lang w:val="en-US" w:eastAsia="ko-KR"/>
              </w:rPr>
            </w:pPr>
            <w:r w:rsidRPr="000F1944">
              <w:rPr>
                <w:rFonts w:ascii="맑은 고딕" w:eastAsia="맑은 고딕" w:hAnsi="맑은 고딕"/>
                <w:bCs/>
                <w:lang w:val="en-US" w:eastAsia="ko-KR"/>
              </w:rPr>
              <w:t>202</w:t>
            </w:r>
            <w:r w:rsidR="001D146E">
              <w:rPr>
                <w:rFonts w:ascii="맑은 고딕" w:eastAsia="맑은 고딕" w:hAnsi="맑은 고딕"/>
                <w:bCs/>
                <w:lang w:val="en-US" w:eastAsia="ko-KR"/>
              </w:rPr>
              <w:t>6</w:t>
            </w:r>
            <w:r w:rsidRPr="000F1944">
              <w:rPr>
                <w:rFonts w:ascii="맑은 고딕" w:eastAsia="맑은 고딕" w:hAnsi="맑은 고딕"/>
                <w:bCs/>
                <w:lang w:val="en-US" w:eastAsia="ko-KR"/>
              </w:rPr>
              <w:t>.</w:t>
            </w:r>
            <w:r w:rsidR="00072B11">
              <w:rPr>
                <w:rFonts w:ascii="맑은 고딕" w:eastAsia="맑은 고딕" w:hAnsi="맑은 고딕"/>
                <w:bCs/>
                <w:lang w:val="en-US" w:eastAsia="ko-KR"/>
              </w:rPr>
              <w:t>0</w:t>
            </w:r>
            <w:r w:rsidR="001D146E">
              <w:rPr>
                <w:rFonts w:ascii="맑은 고딕" w:eastAsia="맑은 고딕" w:hAnsi="맑은 고딕"/>
                <w:bCs/>
                <w:lang w:val="en-US" w:eastAsia="ko-KR"/>
              </w:rPr>
              <w:t>3</w:t>
            </w:r>
            <w:r w:rsidRPr="000F1944">
              <w:rPr>
                <w:rFonts w:ascii="맑은 고딕" w:eastAsia="맑은 고딕" w:hAnsi="맑은 고딕"/>
                <w:bCs/>
                <w:lang w:val="en-US" w:eastAsia="ko-KR"/>
              </w:rPr>
              <w:t>.</w:t>
            </w:r>
            <w:r w:rsidR="001D146E">
              <w:rPr>
                <w:rFonts w:ascii="맑은 고딕" w:eastAsia="맑은 고딕" w:hAnsi="맑은 고딕"/>
                <w:bCs/>
                <w:lang w:val="en-US" w:eastAsia="ko-KR"/>
              </w:rPr>
              <w:t>23</w:t>
            </w:r>
            <w:r w:rsidRPr="000F1944">
              <w:rPr>
                <w:rFonts w:ascii="맑은 고딕" w:eastAsia="맑은 고딕" w:hAnsi="맑은 고딕"/>
                <w:bCs/>
                <w:lang w:val="en-US" w:eastAsia="ko-KR"/>
              </w:rPr>
              <w:t xml:space="preserve"> ~ </w:t>
            </w:r>
            <w:r w:rsidRPr="000F1944">
              <w:rPr>
                <w:rFonts w:ascii="맑은 고딕" w:eastAsia="맑은 고딕" w:hAnsi="맑은 고딕" w:hint="eastAsia"/>
                <w:bCs/>
                <w:lang w:val="en-US" w:eastAsia="ko-KR"/>
              </w:rPr>
              <w:t>20</w:t>
            </w:r>
            <w:r w:rsidRPr="000F1944">
              <w:rPr>
                <w:rFonts w:ascii="맑은 고딕" w:eastAsia="맑은 고딕" w:hAnsi="맑은 고딕"/>
                <w:bCs/>
                <w:lang w:val="en-US" w:eastAsia="ko-KR"/>
              </w:rPr>
              <w:t>2</w:t>
            </w:r>
            <w:r w:rsidR="001D146E">
              <w:rPr>
                <w:rFonts w:ascii="맑은 고딕" w:eastAsia="맑은 고딕" w:hAnsi="맑은 고딕"/>
                <w:bCs/>
                <w:lang w:val="en-US" w:eastAsia="ko-KR"/>
              </w:rPr>
              <w:t>6</w:t>
            </w:r>
            <w:r w:rsidRPr="000F1944">
              <w:rPr>
                <w:rFonts w:ascii="맑은 고딕" w:eastAsia="맑은 고딕" w:hAnsi="맑은 고딕"/>
                <w:bCs/>
                <w:lang w:val="en-US" w:eastAsia="ko-KR"/>
              </w:rPr>
              <w:t>.</w:t>
            </w:r>
            <w:r w:rsidR="00072B11">
              <w:rPr>
                <w:rFonts w:ascii="맑은 고딕" w:eastAsia="맑은 고딕" w:hAnsi="맑은 고딕"/>
                <w:bCs/>
                <w:lang w:val="en-US" w:eastAsia="ko-KR"/>
              </w:rPr>
              <w:t>0</w:t>
            </w:r>
            <w:r w:rsidR="00C61CF6">
              <w:rPr>
                <w:rFonts w:ascii="맑은 고딕" w:eastAsia="맑은 고딕" w:hAnsi="맑은 고딕"/>
                <w:bCs/>
                <w:lang w:val="en-US" w:eastAsia="ko-KR"/>
              </w:rPr>
              <w:t>5</w:t>
            </w:r>
            <w:r w:rsidR="000D2402">
              <w:rPr>
                <w:rFonts w:ascii="맑은 고딕" w:eastAsia="맑은 고딕" w:hAnsi="맑은 고딕"/>
                <w:bCs/>
                <w:lang w:val="en-US" w:eastAsia="ko-KR"/>
              </w:rPr>
              <w:t>.</w:t>
            </w:r>
            <w:r w:rsidR="001D146E">
              <w:rPr>
                <w:rFonts w:ascii="맑은 고딕" w:eastAsia="맑은 고딕" w:hAnsi="맑은 고딕"/>
                <w:bCs/>
                <w:lang w:val="en-US" w:eastAsia="ko-KR"/>
              </w:rPr>
              <w:t>08</w:t>
            </w:r>
          </w:p>
        </w:tc>
        <w:tc>
          <w:tcPr>
            <w:tcW w:w="20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6F2049" w14:textId="77777777" w:rsidR="00D46A31" w:rsidRPr="00593B4F" w:rsidRDefault="00D46A31" w:rsidP="00D46A31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개발 단계</w:t>
            </w:r>
          </w:p>
        </w:tc>
        <w:tc>
          <w:tcPr>
            <w:tcW w:w="562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367A65" w14:textId="77777777" w:rsidR="00D46A31" w:rsidRPr="00593B4F" w:rsidRDefault="00D46A31" w:rsidP="00D46A31">
            <w:pPr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구현/구성 완료</w:t>
            </w:r>
          </w:p>
          <w:p w14:paraId="4302416B" w14:textId="77777777" w:rsidR="00D46A31" w:rsidRPr="00593B4F" w:rsidRDefault="00D46A31" w:rsidP="00D46A31">
            <w:pPr>
              <w:numPr>
                <w:ilvl w:val="0"/>
                <w:numId w:val="9"/>
              </w:numPr>
              <w:ind w:hanging="159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 xml:space="preserve">기본 솔루션 커스터마이징 </w:t>
            </w:r>
          </w:p>
          <w:p w14:paraId="48947FB6" w14:textId="77777777" w:rsidR="00D46A31" w:rsidRPr="00593B4F" w:rsidRDefault="00D46A31" w:rsidP="00D46A31">
            <w:pPr>
              <w:numPr>
                <w:ilvl w:val="0"/>
                <w:numId w:val="9"/>
              </w:numPr>
              <w:ind w:hanging="159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추가 커스터마이징 설계 및 구현</w:t>
            </w:r>
          </w:p>
          <w:p w14:paraId="03F43ACB" w14:textId="77777777" w:rsidR="00D46A31" w:rsidRPr="00593B4F" w:rsidRDefault="00D46A31" w:rsidP="00D46A31">
            <w:pPr>
              <w:numPr>
                <w:ilvl w:val="0"/>
                <w:numId w:val="9"/>
              </w:numPr>
              <w:ind w:hanging="159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단위 테스트 계획 및 실행</w:t>
            </w:r>
          </w:p>
          <w:p w14:paraId="4B8030C6" w14:textId="77777777" w:rsidR="00D46A31" w:rsidRPr="00593B4F" w:rsidRDefault="00D46A31" w:rsidP="00D46A31">
            <w:pPr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lang w:val="en-US" w:eastAsia="ko-KR"/>
              </w:rPr>
              <w:t>운영환경 준비</w:t>
            </w:r>
          </w:p>
        </w:tc>
      </w:tr>
      <w:tr w:rsidR="00D46A31" w:rsidRPr="00593B4F" w14:paraId="52E91E2E" w14:textId="77777777" w:rsidTr="00590238">
        <w:trPr>
          <w:trHeight w:val="937"/>
        </w:trPr>
        <w:tc>
          <w:tcPr>
            <w:tcW w:w="245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B2CC4A" w14:textId="252CB29B" w:rsidR="00D46A31" w:rsidRPr="000F1944" w:rsidRDefault="00D46A31" w:rsidP="00D46A31">
            <w:pPr>
              <w:rPr>
                <w:rFonts w:ascii="맑은 고딕" w:eastAsia="맑은 고딕" w:hAnsi="맑은 고딕"/>
                <w:lang w:val="en-US" w:eastAsia="ko-KR"/>
              </w:rPr>
            </w:pPr>
            <w:r w:rsidRPr="000F1944">
              <w:rPr>
                <w:rFonts w:ascii="맑은 고딕" w:eastAsia="맑은 고딕" w:hAnsi="맑은 고딕" w:hint="eastAsia"/>
                <w:bCs/>
                <w:lang w:val="en-US" w:eastAsia="ko-KR"/>
              </w:rPr>
              <w:t>20</w:t>
            </w:r>
            <w:r w:rsidRPr="000F1944">
              <w:rPr>
                <w:rFonts w:ascii="맑은 고딕" w:eastAsia="맑은 고딕" w:hAnsi="맑은 고딕"/>
                <w:bCs/>
                <w:lang w:val="en-US" w:eastAsia="ko-KR"/>
              </w:rPr>
              <w:t>2</w:t>
            </w:r>
            <w:r w:rsidR="001D146E">
              <w:rPr>
                <w:rFonts w:ascii="맑은 고딕" w:eastAsia="맑은 고딕" w:hAnsi="맑은 고딕"/>
                <w:bCs/>
                <w:lang w:val="en-US" w:eastAsia="ko-KR"/>
              </w:rPr>
              <w:t>6</w:t>
            </w:r>
            <w:r w:rsidRPr="000F1944">
              <w:rPr>
                <w:rFonts w:ascii="맑은 고딕" w:eastAsia="맑은 고딕" w:hAnsi="맑은 고딕" w:hint="eastAsia"/>
                <w:bCs/>
                <w:lang w:val="en-US" w:eastAsia="ko-KR"/>
              </w:rPr>
              <w:t>.</w:t>
            </w:r>
            <w:r w:rsidR="00072B11">
              <w:rPr>
                <w:rFonts w:ascii="맑은 고딕" w:eastAsia="맑은 고딕" w:hAnsi="맑은 고딕"/>
                <w:bCs/>
                <w:lang w:val="en-US" w:eastAsia="ko-KR"/>
              </w:rPr>
              <w:t>0</w:t>
            </w:r>
            <w:r w:rsidR="001D146E">
              <w:rPr>
                <w:rFonts w:ascii="맑은 고딕" w:eastAsia="맑은 고딕" w:hAnsi="맑은 고딕"/>
                <w:bCs/>
                <w:lang w:val="en-US" w:eastAsia="ko-KR"/>
              </w:rPr>
              <w:t>5</w:t>
            </w:r>
            <w:r w:rsidR="00184E92">
              <w:rPr>
                <w:rFonts w:ascii="맑은 고딕" w:eastAsia="맑은 고딕" w:hAnsi="맑은 고딕"/>
                <w:bCs/>
                <w:lang w:val="en-US" w:eastAsia="ko-KR"/>
              </w:rPr>
              <w:t>.</w:t>
            </w:r>
            <w:r w:rsidR="001D146E">
              <w:rPr>
                <w:rFonts w:ascii="맑은 고딕" w:eastAsia="맑은 고딕" w:hAnsi="맑은 고딕"/>
                <w:bCs/>
                <w:lang w:val="en-US" w:eastAsia="ko-KR"/>
              </w:rPr>
              <w:t>11</w:t>
            </w:r>
            <w:r w:rsidRPr="000F1944">
              <w:rPr>
                <w:rFonts w:ascii="맑은 고딕" w:eastAsia="맑은 고딕" w:hAnsi="맑은 고딕"/>
                <w:bCs/>
                <w:lang w:val="en-US" w:eastAsia="ko-KR"/>
              </w:rPr>
              <w:t xml:space="preserve"> ~ </w:t>
            </w:r>
            <w:r w:rsidRPr="000F1944">
              <w:rPr>
                <w:rFonts w:ascii="맑은 고딕" w:eastAsia="맑은 고딕" w:hAnsi="맑은 고딕" w:hint="eastAsia"/>
                <w:bCs/>
                <w:lang w:val="en-US" w:eastAsia="ko-KR"/>
              </w:rPr>
              <w:t>20</w:t>
            </w:r>
            <w:r w:rsidRPr="000F1944">
              <w:rPr>
                <w:rFonts w:ascii="맑은 고딕" w:eastAsia="맑은 고딕" w:hAnsi="맑은 고딕"/>
                <w:bCs/>
                <w:lang w:val="en-US" w:eastAsia="ko-KR"/>
              </w:rPr>
              <w:t>2</w:t>
            </w:r>
            <w:r w:rsidR="001D146E">
              <w:rPr>
                <w:rFonts w:ascii="맑은 고딕" w:eastAsia="맑은 고딕" w:hAnsi="맑은 고딕"/>
                <w:bCs/>
                <w:lang w:val="en-US" w:eastAsia="ko-KR"/>
              </w:rPr>
              <w:t>6</w:t>
            </w:r>
            <w:r w:rsidRPr="000F1944">
              <w:rPr>
                <w:rFonts w:ascii="맑은 고딕" w:eastAsia="맑은 고딕" w:hAnsi="맑은 고딕"/>
                <w:bCs/>
                <w:lang w:val="en-US" w:eastAsia="ko-KR"/>
              </w:rPr>
              <w:t>.</w:t>
            </w:r>
            <w:r w:rsidR="00072B11">
              <w:rPr>
                <w:rFonts w:ascii="맑은 고딕" w:eastAsia="맑은 고딕" w:hAnsi="맑은 고딕"/>
                <w:bCs/>
                <w:lang w:val="en-US" w:eastAsia="ko-KR"/>
              </w:rPr>
              <w:t>0</w:t>
            </w:r>
            <w:r w:rsidR="00C61CF6">
              <w:rPr>
                <w:rFonts w:ascii="맑은 고딕" w:eastAsia="맑은 고딕" w:hAnsi="맑은 고딕"/>
                <w:bCs/>
                <w:lang w:val="en-US" w:eastAsia="ko-KR"/>
              </w:rPr>
              <w:t>6</w:t>
            </w:r>
            <w:r w:rsidRPr="000F1944">
              <w:rPr>
                <w:rFonts w:ascii="맑은 고딕" w:eastAsia="맑은 고딕" w:hAnsi="맑은 고딕"/>
                <w:bCs/>
                <w:lang w:val="en-US" w:eastAsia="ko-KR"/>
              </w:rPr>
              <w:t>.</w:t>
            </w:r>
            <w:r w:rsidR="001D146E">
              <w:rPr>
                <w:rFonts w:ascii="맑은 고딕" w:eastAsia="맑은 고딕" w:hAnsi="맑은 고딕"/>
                <w:bCs/>
                <w:lang w:val="en-US" w:eastAsia="ko-KR"/>
              </w:rPr>
              <w:t>05</w:t>
            </w:r>
          </w:p>
        </w:tc>
        <w:tc>
          <w:tcPr>
            <w:tcW w:w="20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53D880" w14:textId="77777777" w:rsidR="00D46A31" w:rsidRPr="00593B4F" w:rsidRDefault="00D46A31" w:rsidP="00D46A31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테스트 단계</w:t>
            </w:r>
          </w:p>
        </w:tc>
        <w:tc>
          <w:tcPr>
            <w:tcW w:w="562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A56105" w14:textId="77777777" w:rsidR="00D46A31" w:rsidRPr="00593B4F" w:rsidRDefault="00D46A31" w:rsidP="00D46A31">
            <w:pPr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구현 검증</w:t>
            </w:r>
          </w:p>
          <w:p w14:paraId="7F57DFAE" w14:textId="0DF484C4" w:rsidR="00D46A31" w:rsidRPr="007334AA" w:rsidRDefault="00D46A31" w:rsidP="00D46A31">
            <w:pPr>
              <w:numPr>
                <w:ilvl w:val="0"/>
                <w:numId w:val="10"/>
              </w:numPr>
              <w:ind w:hanging="159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통합 테스트 계획 및 실행</w:t>
            </w:r>
          </w:p>
          <w:p w14:paraId="2287E857" w14:textId="7CB49458" w:rsidR="002809FC" w:rsidRPr="00593B4F" w:rsidRDefault="002809FC" w:rsidP="00D46A31">
            <w:pPr>
              <w:numPr>
                <w:ilvl w:val="0"/>
                <w:numId w:val="10"/>
              </w:numPr>
              <w:ind w:hanging="159"/>
              <w:rPr>
                <w:rFonts w:ascii="맑은 고딕" w:eastAsia="맑은 고딕" w:hAnsi="맑은 고딕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lang w:val="en-US" w:eastAsia="ko-KR"/>
              </w:rPr>
              <w:t>이행</w:t>
            </w:r>
            <w:r w:rsidR="001E2F2D">
              <w:rPr>
                <w:rFonts w:ascii="맑은 고딕" w:eastAsia="맑은 고딕" w:hAnsi="맑은 고딕" w:hint="eastAsia"/>
                <w:lang w:val="en-US"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lang w:val="en-US" w:eastAsia="ko-KR"/>
              </w:rPr>
              <w:t>준비</w:t>
            </w:r>
          </w:p>
        </w:tc>
      </w:tr>
      <w:tr w:rsidR="00D46A31" w:rsidRPr="00593B4F" w14:paraId="753BD556" w14:textId="77777777" w:rsidTr="00590238">
        <w:trPr>
          <w:trHeight w:val="1272"/>
        </w:trPr>
        <w:tc>
          <w:tcPr>
            <w:tcW w:w="245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437BCFA" w14:textId="5C4DA2C4" w:rsidR="00D46A31" w:rsidRPr="000F1944" w:rsidRDefault="00D46A31" w:rsidP="00D46A31">
            <w:pPr>
              <w:rPr>
                <w:rFonts w:ascii="맑은 고딕" w:eastAsia="맑은 고딕" w:hAnsi="맑은 고딕"/>
                <w:lang w:val="en-US" w:eastAsia="ko-KR"/>
              </w:rPr>
            </w:pPr>
            <w:r w:rsidRPr="000F1944">
              <w:rPr>
                <w:rFonts w:ascii="맑은 고딕" w:eastAsia="맑은 고딕" w:hAnsi="맑은 고딕" w:hint="eastAsia"/>
                <w:bCs/>
                <w:lang w:val="en-US" w:eastAsia="ko-KR"/>
              </w:rPr>
              <w:t>20</w:t>
            </w:r>
            <w:r w:rsidRPr="000F1944">
              <w:rPr>
                <w:rFonts w:ascii="맑은 고딕" w:eastAsia="맑은 고딕" w:hAnsi="맑은 고딕"/>
                <w:bCs/>
                <w:lang w:val="en-US" w:eastAsia="ko-KR"/>
              </w:rPr>
              <w:t>2</w:t>
            </w:r>
            <w:r w:rsidR="001D146E">
              <w:rPr>
                <w:rFonts w:ascii="맑은 고딕" w:eastAsia="맑은 고딕" w:hAnsi="맑은 고딕"/>
                <w:bCs/>
                <w:lang w:val="en-US" w:eastAsia="ko-KR"/>
              </w:rPr>
              <w:t>6</w:t>
            </w:r>
            <w:r w:rsidR="00630E6E">
              <w:rPr>
                <w:rFonts w:ascii="맑은 고딕" w:eastAsia="맑은 고딕" w:hAnsi="맑은 고딕"/>
                <w:bCs/>
                <w:lang w:val="en-US" w:eastAsia="ko-KR"/>
              </w:rPr>
              <w:t>.</w:t>
            </w:r>
            <w:r w:rsidR="00072B11">
              <w:rPr>
                <w:rFonts w:ascii="맑은 고딕" w:eastAsia="맑은 고딕" w:hAnsi="맑은 고딕"/>
                <w:bCs/>
                <w:lang w:val="en-US" w:eastAsia="ko-KR"/>
              </w:rPr>
              <w:t>0</w:t>
            </w:r>
            <w:r w:rsidR="001D146E">
              <w:rPr>
                <w:rFonts w:ascii="맑은 고딕" w:eastAsia="맑은 고딕" w:hAnsi="맑은 고딕"/>
                <w:bCs/>
                <w:lang w:val="en-US" w:eastAsia="ko-KR"/>
              </w:rPr>
              <w:t>6</w:t>
            </w:r>
            <w:r w:rsidRPr="000F1944">
              <w:rPr>
                <w:rFonts w:ascii="맑은 고딕" w:eastAsia="맑은 고딕" w:hAnsi="맑은 고딕"/>
                <w:bCs/>
                <w:lang w:val="en-US" w:eastAsia="ko-KR"/>
              </w:rPr>
              <w:t>.</w:t>
            </w:r>
            <w:r w:rsidR="004B37F0">
              <w:rPr>
                <w:rFonts w:ascii="맑은 고딕" w:eastAsia="맑은 고딕" w:hAnsi="맑은 고딕"/>
                <w:bCs/>
                <w:lang w:val="en-US" w:eastAsia="ko-KR"/>
              </w:rPr>
              <w:t>0</w:t>
            </w:r>
            <w:r w:rsidR="001D146E">
              <w:rPr>
                <w:rFonts w:ascii="맑은 고딕" w:eastAsia="맑은 고딕" w:hAnsi="맑은 고딕"/>
                <w:bCs/>
                <w:lang w:val="en-US" w:eastAsia="ko-KR"/>
              </w:rPr>
              <w:t>8</w:t>
            </w:r>
            <w:r w:rsidRPr="000F1944">
              <w:rPr>
                <w:rFonts w:ascii="맑은 고딕" w:eastAsia="맑은 고딕" w:hAnsi="맑은 고딕"/>
                <w:bCs/>
                <w:lang w:val="en-US" w:eastAsia="ko-KR"/>
              </w:rPr>
              <w:t xml:space="preserve"> ~ </w:t>
            </w:r>
            <w:r w:rsidRPr="000F1944">
              <w:rPr>
                <w:rFonts w:ascii="맑은 고딕" w:eastAsia="맑은 고딕" w:hAnsi="맑은 고딕" w:hint="eastAsia"/>
                <w:bCs/>
                <w:lang w:val="en-US" w:eastAsia="ko-KR"/>
              </w:rPr>
              <w:t>20</w:t>
            </w:r>
            <w:r w:rsidRPr="000F1944">
              <w:rPr>
                <w:rFonts w:ascii="맑은 고딕" w:eastAsia="맑은 고딕" w:hAnsi="맑은 고딕"/>
                <w:bCs/>
                <w:lang w:val="en-US" w:eastAsia="ko-KR"/>
              </w:rPr>
              <w:t>2</w:t>
            </w:r>
            <w:r w:rsidR="001D146E">
              <w:rPr>
                <w:rFonts w:ascii="맑은 고딕" w:eastAsia="맑은 고딕" w:hAnsi="맑은 고딕"/>
                <w:bCs/>
                <w:lang w:val="en-US" w:eastAsia="ko-KR"/>
              </w:rPr>
              <w:t>6</w:t>
            </w:r>
            <w:r w:rsidRPr="000F1944">
              <w:rPr>
                <w:rFonts w:ascii="맑은 고딕" w:eastAsia="맑은 고딕" w:hAnsi="맑은 고딕"/>
                <w:bCs/>
                <w:lang w:val="en-US" w:eastAsia="ko-KR"/>
              </w:rPr>
              <w:t>.</w:t>
            </w:r>
            <w:r w:rsidR="004B37F0">
              <w:rPr>
                <w:rFonts w:ascii="맑은 고딕" w:eastAsia="맑은 고딕" w:hAnsi="맑은 고딕"/>
                <w:bCs/>
                <w:lang w:val="en-US" w:eastAsia="ko-KR"/>
              </w:rPr>
              <w:t>07</w:t>
            </w:r>
            <w:r w:rsidRPr="000F1944">
              <w:rPr>
                <w:rFonts w:ascii="맑은 고딕" w:eastAsia="맑은 고딕" w:hAnsi="맑은 고딕"/>
                <w:bCs/>
                <w:lang w:val="en-US" w:eastAsia="ko-KR"/>
              </w:rPr>
              <w:t>.</w:t>
            </w:r>
            <w:r w:rsidR="001D146E">
              <w:rPr>
                <w:rFonts w:ascii="맑은 고딕" w:eastAsia="맑은 고딕" w:hAnsi="맑은 고딕"/>
                <w:bCs/>
                <w:lang w:val="en-US" w:eastAsia="ko-KR"/>
              </w:rPr>
              <w:t>01</w:t>
            </w:r>
          </w:p>
        </w:tc>
        <w:tc>
          <w:tcPr>
            <w:tcW w:w="20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599CBB" w14:textId="77777777" w:rsidR="00D46A31" w:rsidRPr="00593B4F" w:rsidRDefault="00D46A31" w:rsidP="00D46A31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이행 단계</w:t>
            </w:r>
          </w:p>
        </w:tc>
        <w:tc>
          <w:tcPr>
            <w:tcW w:w="562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DEB0EF" w14:textId="373E06A0" w:rsidR="00D46A31" w:rsidRPr="00593B4F" w:rsidRDefault="00D46A31" w:rsidP="00D46A31">
            <w:pPr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시스템 오픈</w:t>
            </w:r>
          </w:p>
          <w:p w14:paraId="6336BC87" w14:textId="77777777" w:rsidR="00D46A31" w:rsidRPr="00593B4F" w:rsidRDefault="00D46A31" w:rsidP="00D46A31">
            <w:pPr>
              <w:numPr>
                <w:ilvl w:val="0"/>
                <w:numId w:val="11"/>
              </w:numPr>
              <w:ind w:hanging="159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이행 계획 및 오픈 실행</w:t>
            </w:r>
          </w:p>
          <w:p w14:paraId="45EB830D" w14:textId="77777777" w:rsidR="00D46A31" w:rsidRPr="00593B4F" w:rsidRDefault="00D46A31" w:rsidP="00D46A31">
            <w:pPr>
              <w:numPr>
                <w:ilvl w:val="0"/>
                <w:numId w:val="11"/>
              </w:numPr>
              <w:ind w:hanging="159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사용자 교육 및 안정화 지원</w:t>
            </w:r>
          </w:p>
          <w:p w14:paraId="770F54CC" w14:textId="77777777" w:rsidR="00D46A31" w:rsidRPr="00593B4F" w:rsidRDefault="00D46A31" w:rsidP="00D46A31">
            <w:pPr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프로젝트 종료</w:t>
            </w:r>
          </w:p>
          <w:p w14:paraId="22351677" w14:textId="77777777" w:rsidR="00D46A31" w:rsidRPr="00593B4F" w:rsidRDefault="00D46A31" w:rsidP="00D46A31">
            <w:pPr>
              <w:numPr>
                <w:ilvl w:val="0"/>
                <w:numId w:val="11"/>
              </w:numPr>
              <w:ind w:hanging="159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산출물 제출 및 검수 완료</w:t>
            </w:r>
          </w:p>
          <w:p w14:paraId="69AB8C8C" w14:textId="77777777" w:rsidR="00D46A31" w:rsidRPr="00593B4F" w:rsidRDefault="00D46A31" w:rsidP="00D46A31">
            <w:pPr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인수인계</w:t>
            </w:r>
          </w:p>
        </w:tc>
      </w:tr>
    </w:tbl>
    <w:p w14:paraId="13743576" w14:textId="4C85A494" w:rsidR="006C671D" w:rsidRPr="00593B4F" w:rsidRDefault="00590238" w:rsidP="002E7F55">
      <w:pPr>
        <w:jc w:val="right"/>
        <w:rPr>
          <w:rFonts w:ascii="맑은 고딕" w:eastAsia="맑은 고딕" w:hAnsi="맑은 고딕"/>
          <w:lang w:val="en-US" w:eastAsia="ko-KR"/>
        </w:rPr>
      </w:pPr>
      <w:r w:rsidRPr="00593B4F">
        <w:rPr>
          <w:rFonts w:ascii="맑은 고딕" w:eastAsia="맑은 고딕" w:hAnsi="맑은 고딕" w:hint="eastAsia"/>
          <w:lang w:eastAsia="ko-KR"/>
        </w:rPr>
        <w:t>*</w:t>
      </w:r>
      <w:r w:rsidRPr="00593B4F">
        <w:rPr>
          <w:rFonts w:ascii="맑은 고딕" w:eastAsia="맑은 고딕" w:hAnsi="맑은 고딕"/>
          <w:lang w:eastAsia="ko-KR"/>
        </w:rPr>
        <w:t xml:space="preserve"> </w:t>
      </w:r>
      <w:r w:rsidR="0087180D" w:rsidRPr="00593B4F">
        <w:rPr>
          <w:rFonts w:ascii="맑은 고딕" w:eastAsia="맑은 고딕" w:hAnsi="맑은 고딕" w:hint="eastAsia"/>
          <w:lang w:eastAsia="ko-KR"/>
        </w:rPr>
        <w:t xml:space="preserve">세부일정은 협의 후 </w:t>
      </w:r>
      <w:r w:rsidRPr="00593B4F">
        <w:rPr>
          <w:rFonts w:ascii="맑은 고딕" w:eastAsia="맑은 고딕" w:hAnsi="맑은 고딕" w:hint="eastAsia"/>
          <w:lang w:eastAsia="ko-KR"/>
        </w:rPr>
        <w:t>변경될 수 있음</w:t>
      </w:r>
    </w:p>
    <w:p w14:paraId="6C33B506" w14:textId="77777777" w:rsidR="000D5FEE" w:rsidRPr="00593B4F" w:rsidRDefault="000D5FEE" w:rsidP="001E2F2D">
      <w:pPr>
        <w:rPr>
          <w:rFonts w:ascii="맑은 고딕" w:eastAsia="맑은 고딕" w:hAnsi="맑은 고딕"/>
          <w:b/>
          <w:kern w:val="28"/>
          <w:sz w:val="24"/>
          <w:lang w:val="en-US" w:eastAsia="ko-KR"/>
        </w:rPr>
      </w:pPr>
      <w:r w:rsidRPr="00593B4F">
        <w:rPr>
          <w:rFonts w:ascii="맑은 고딕" w:eastAsia="맑은 고딕" w:hAnsi="맑은 고딕"/>
          <w:sz w:val="24"/>
          <w:lang w:val="en-US" w:eastAsia="ko-KR"/>
        </w:rPr>
        <w:br w:type="page"/>
      </w:r>
    </w:p>
    <w:p w14:paraId="16B49A1F" w14:textId="77777777" w:rsidR="0098798F" w:rsidRPr="00593B4F" w:rsidRDefault="0098798F" w:rsidP="0098798F">
      <w:pPr>
        <w:pStyle w:val="Numberedlist21"/>
        <w:tabs>
          <w:tab w:val="clear" w:pos="720"/>
        </w:tabs>
        <w:jc w:val="both"/>
        <w:rPr>
          <w:rFonts w:ascii="맑은 고딕" w:eastAsia="맑은 고딕" w:hAnsi="맑은 고딕"/>
          <w:sz w:val="24"/>
          <w:lang w:val="en-US"/>
        </w:rPr>
      </w:pPr>
      <w:bookmarkStart w:id="147" w:name="_Toc162276596"/>
      <w:r w:rsidRPr="00593B4F">
        <w:rPr>
          <w:rFonts w:ascii="맑은 고딕" w:eastAsia="맑은 고딕" w:hAnsi="맑은 고딕"/>
          <w:sz w:val="24"/>
          <w:lang w:val="en-US"/>
        </w:rPr>
        <w:lastRenderedPageBreak/>
        <w:t xml:space="preserve">의사 </w:t>
      </w:r>
      <w:r w:rsidRPr="00593B4F">
        <w:rPr>
          <w:rFonts w:ascii="맑은 고딕" w:eastAsia="맑은 고딕" w:hAnsi="맑은 고딕" w:hint="eastAsia"/>
          <w:sz w:val="24"/>
          <w:lang w:val="en-US"/>
        </w:rPr>
        <w:t>소통 계</w:t>
      </w:r>
      <w:r w:rsidRPr="00593B4F">
        <w:rPr>
          <w:rFonts w:ascii="맑은 고딕" w:eastAsia="맑은 고딕" w:hAnsi="맑은 고딕"/>
          <w:sz w:val="24"/>
          <w:lang w:val="en-US"/>
        </w:rPr>
        <w:t>획</w:t>
      </w:r>
      <w:bookmarkEnd w:id="147"/>
    </w:p>
    <w:p w14:paraId="29896351" w14:textId="77777777" w:rsidR="007422FC" w:rsidRPr="00593B4F" w:rsidRDefault="007422FC" w:rsidP="00CD7E84">
      <w:pPr>
        <w:pStyle w:val="af5"/>
        <w:keepNext/>
        <w:numPr>
          <w:ilvl w:val="0"/>
          <w:numId w:val="6"/>
        </w:numPr>
        <w:spacing w:before="240" w:after="60"/>
        <w:ind w:leftChars="0"/>
        <w:jc w:val="both"/>
        <w:outlineLvl w:val="1"/>
        <w:rPr>
          <w:rFonts w:ascii="맑은 고딕" w:eastAsia="맑은 고딕" w:hAnsi="맑은 고딕" w:cs="Times New Roman"/>
          <w:b/>
          <w:vanish/>
          <w:sz w:val="20"/>
          <w:szCs w:val="20"/>
          <w:lang w:val="en-GB"/>
        </w:rPr>
      </w:pPr>
      <w:bookmarkStart w:id="148" w:name="_Toc509919710"/>
    </w:p>
    <w:p w14:paraId="16B3DBEA" w14:textId="77777777" w:rsidR="007422FC" w:rsidRPr="00593B4F" w:rsidRDefault="007422FC" w:rsidP="00CD7E84">
      <w:pPr>
        <w:pStyle w:val="af5"/>
        <w:keepNext/>
        <w:numPr>
          <w:ilvl w:val="0"/>
          <w:numId w:val="6"/>
        </w:numPr>
        <w:spacing w:before="240" w:after="60"/>
        <w:ind w:leftChars="0"/>
        <w:jc w:val="both"/>
        <w:outlineLvl w:val="1"/>
        <w:rPr>
          <w:rFonts w:ascii="맑은 고딕" w:eastAsia="맑은 고딕" w:hAnsi="맑은 고딕" w:cs="Times New Roman"/>
          <w:b/>
          <w:vanish/>
          <w:sz w:val="20"/>
          <w:szCs w:val="20"/>
          <w:lang w:val="en-GB"/>
        </w:rPr>
      </w:pPr>
    </w:p>
    <w:p w14:paraId="0D087069" w14:textId="77777777" w:rsidR="007422FC" w:rsidRPr="00593B4F" w:rsidRDefault="007422FC" w:rsidP="00CD7E84">
      <w:pPr>
        <w:pStyle w:val="af5"/>
        <w:keepNext/>
        <w:numPr>
          <w:ilvl w:val="0"/>
          <w:numId w:val="6"/>
        </w:numPr>
        <w:spacing w:before="240" w:after="60"/>
        <w:ind w:leftChars="0"/>
        <w:jc w:val="both"/>
        <w:outlineLvl w:val="1"/>
        <w:rPr>
          <w:rFonts w:ascii="맑은 고딕" w:eastAsia="맑은 고딕" w:hAnsi="맑은 고딕" w:cs="Times New Roman"/>
          <w:b/>
          <w:vanish/>
          <w:sz w:val="20"/>
          <w:szCs w:val="20"/>
          <w:lang w:val="en-GB"/>
        </w:rPr>
      </w:pPr>
    </w:p>
    <w:p w14:paraId="17CD1BCD" w14:textId="77777777" w:rsidR="007422FC" w:rsidRPr="00593B4F" w:rsidRDefault="007422FC" w:rsidP="00CD7E84">
      <w:pPr>
        <w:pStyle w:val="af5"/>
        <w:keepNext/>
        <w:numPr>
          <w:ilvl w:val="0"/>
          <w:numId w:val="6"/>
        </w:numPr>
        <w:spacing w:before="240" w:after="60"/>
        <w:ind w:leftChars="0"/>
        <w:jc w:val="both"/>
        <w:outlineLvl w:val="1"/>
        <w:rPr>
          <w:rFonts w:ascii="맑은 고딕" w:eastAsia="맑은 고딕" w:hAnsi="맑은 고딕" w:cs="Times New Roman"/>
          <w:b/>
          <w:vanish/>
          <w:sz w:val="20"/>
          <w:szCs w:val="20"/>
          <w:lang w:val="en-GB"/>
        </w:rPr>
      </w:pPr>
    </w:p>
    <w:p w14:paraId="32B04F08" w14:textId="0E1C0259" w:rsidR="0098798F" w:rsidRPr="00593B4F" w:rsidRDefault="0098798F" w:rsidP="00CD7E84">
      <w:pPr>
        <w:pStyle w:val="Numberedlist22"/>
        <w:numPr>
          <w:ilvl w:val="1"/>
          <w:numId w:val="6"/>
        </w:numPr>
        <w:ind w:left="720" w:hanging="720"/>
        <w:jc w:val="both"/>
        <w:rPr>
          <w:rFonts w:ascii="맑은 고딕" w:eastAsia="맑은 고딕" w:hAnsi="맑은 고딕"/>
          <w:sz w:val="20"/>
          <w:lang w:eastAsia="ko-KR"/>
        </w:rPr>
      </w:pPr>
      <w:bookmarkStart w:id="149" w:name="_Toc509919711"/>
      <w:bookmarkStart w:id="150" w:name="_Toc162276597"/>
      <w:bookmarkEnd w:id="148"/>
      <w:r w:rsidRPr="00593B4F">
        <w:rPr>
          <w:rFonts w:ascii="맑은 고딕" w:eastAsia="맑은 고딕" w:hAnsi="맑은 고딕"/>
          <w:sz w:val="20"/>
          <w:lang w:eastAsia="ko-KR"/>
        </w:rPr>
        <w:t>의사</w:t>
      </w:r>
      <w:r w:rsidR="00107D9D">
        <w:rPr>
          <w:rFonts w:ascii="맑은 고딕" w:eastAsia="맑은 고딕" w:hAnsi="맑은 고딕" w:hint="eastAsia"/>
          <w:sz w:val="20"/>
          <w:lang w:eastAsia="ko-KR"/>
        </w:rPr>
        <w:t xml:space="preserve"> </w:t>
      </w:r>
      <w:r w:rsidRPr="00593B4F">
        <w:rPr>
          <w:rFonts w:ascii="맑은 고딕" w:eastAsia="맑은 고딕" w:hAnsi="맑은 고딕"/>
          <w:sz w:val="20"/>
          <w:lang w:eastAsia="ko-KR"/>
        </w:rPr>
        <w:t xml:space="preserve">교환 </w:t>
      </w:r>
      <w:r w:rsidR="00107D9D">
        <w:rPr>
          <w:rFonts w:ascii="맑은 고딕" w:eastAsia="맑은 고딕" w:hAnsi="맑은 고딕" w:hint="eastAsia"/>
          <w:sz w:val="20"/>
          <w:lang w:eastAsia="ko-KR"/>
        </w:rPr>
        <w:t>시기 및 내용</w:t>
      </w:r>
      <w:bookmarkEnd w:id="149"/>
      <w:bookmarkEnd w:id="150"/>
    </w:p>
    <w:tbl>
      <w:tblPr>
        <w:tblW w:w="10093" w:type="dxa"/>
        <w:tblInd w:w="11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221"/>
        <w:gridCol w:w="1454"/>
        <w:gridCol w:w="3894"/>
        <w:gridCol w:w="1585"/>
        <w:gridCol w:w="1939"/>
      </w:tblGrid>
      <w:tr w:rsidR="0098798F" w:rsidRPr="00593B4F" w14:paraId="6CE94350" w14:textId="77777777" w:rsidTr="00524670">
        <w:trPr>
          <w:trHeight w:val="397"/>
        </w:trPr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0D4AB4B" w14:textId="77777777" w:rsidR="0098798F" w:rsidRPr="00593B4F" w:rsidRDefault="0098798F" w:rsidP="00233E5B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  <w:lang w:eastAsia="ko-KR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</w:rPr>
              <w:t>구분</w:t>
            </w:r>
            <w:proofErr w:type="spellEnd"/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9BC175D" w14:textId="77777777" w:rsidR="0098798F" w:rsidRPr="00593B4F" w:rsidRDefault="0098798F" w:rsidP="00233E5B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</w:rPr>
              <w:t>시기</w:t>
            </w:r>
            <w:proofErr w:type="spellEnd"/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FD930AF" w14:textId="77777777" w:rsidR="0098798F" w:rsidRPr="00593B4F" w:rsidRDefault="0098798F" w:rsidP="00233E5B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</w:rPr>
              <w:t>보고</w:t>
            </w:r>
            <w:proofErr w:type="spellEnd"/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</w:rPr>
              <w:t xml:space="preserve"> </w:t>
            </w:r>
            <w:proofErr w:type="spellStart"/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</w:rPr>
              <w:t>내용</w:t>
            </w:r>
            <w:proofErr w:type="spellEnd"/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A2DAAF9" w14:textId="77777777" w:rsidR="0098798F" w:rsidRPr="00593B4F" w:rsidRDefault="0098798F" w:rsidP="00233E5B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</w:rPr>
              <w:t>산출물</w:t>
            </w:r>
            <w:proofErr w:type="spellEnd"/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  <w:hideMark/>
          </w:tcPr>
          <w:p w14:paraId="450506F8" w14:textId="77777777" w:rsidR="0098798F" w:rsidRPr="00593B4F" w:rsidRDefault="0098798F" w:rsidP="00233E5B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</w:rPr>
              <w:t>보고</w:t>
            </w:r>
            <w:proofErr w:type="spellEnd"/>
            <w:r w:rsidR="00091677"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  <w:lang w:eastAsia="ko-KR"/>
              </w:rPr>
              <w:t xml:space="preserve"> </w:t>
            </w:r>
            <w:proofErr w:type="spellStart"/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</w:rPr>
              <w:t>주체</w:t>
            </w:r>
            <w:proofErr w:type="spellEnd"/>
          </w:p>
        </w:tc>
      </w:tr>
      <w:tr w:rsidR="0098798F" w:rsidRPr="00593B4F" w14:paraId="613F71C8" w14:textId="77777777" w:rsidTr="00524670">
        <w:trPr>
          <w:trHeight w:val="283"/>
        </w:trPr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8517E" w14:textId="77777777" w:rsidR="0098798F" w:rsidRPr="001E2F2D" w:rsidRDefault="0098798F" w:rsidP="00233E5B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1E2F2D">
              <w:rPr>
                <w:rFonts w:ascii="맑은 고딕" w:eastAsia="맑은 고딕" w:hAnsi="맑은 고딕" w:hint="eastAsia"/>
                <w:szCs w:val="18"/>
              </w:rPr>
              <w:t>주간</w:t>
            </w:r>
            <w:proofErr w:type="spellEnd"/>
            <w:r w:rsidR="00091677"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</w:t>
            </w:r>
            <w:proofErr w:type="spellStart"/>
            <w:r w:rsidRPr="001E2F2D">
              <w:rPr>
                <w:rFonts w:ascii="맑은 고딕" w:eastAsia="맑은 고딕" w:hAnsi="맑은 고딕" w:hint="eastAsia"/>
                <w:szCs w:val="18"/>
              </w:rPr>
              <w:t>보고</w:t>
            </w:r>
            <w:proofErr w:type="spellEnd"/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95C0C" w14:textId="3C78ED4D" w:rsidR="0098798F" w:rsidRPr="001E2F2D" w:rsidRDefault="0098798F" w:rsidP="00E762F9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1E2F2D">
              <w:rPr>
                <w:rFonts w:ascii="맑은 고딕" w:eastAsia="맑은 고딕" w:hAnsi="맑은 고딕" w:hint="eastAsia"/>
                <w:szCs w:val="18"/>
              </w:rPr>
              <w:t>매주</w:t>
            </w:r>
            <w:proofErr w:type="spellEnd"/>
            <w:r w:rsidR="00E762F9"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</w:t>
            </w:r>
            <w:r w:rsidR="00140DA7">
              <w:rPr>
                <w:rFonts w:ascii="맑은 고딕" w:eastAsia="맑은 고딕" w:hAnsi="맑은 고딕" w:hint="eastAsia"/>
                <w:szCs w:val="18"/>
                <w:lang w:eastAsia="ko-KR"/>
              </w:rPr>
              <w:t>목</w:t>
            </w:r>
            <w:r w:rsidR="00790E49"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요일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D3D35" w14:textId="77777777" w:rsidR="0098798F" w:rsidRPr="001E2F2D" w:rsidRDefault="0098798F" w:rsidP="00233E5B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- 주간 업무계획 대비 실적</w:t>
            </w:r>
          </w:p>
          <w:p w14:paraId="34A1F60B" w14:textId="77777777" w:rsidR="0098798F" w:rsidRPr="001E2F2D" w:rsidRDefault="0098798F" w:rsidP="00233E5B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- 차주 계획</w:t>
            </w:r>
          </w:p>
          <w:p w14:paraId="4468CB07" w14:textId="77777777" w:rsidR="0098798F" w:rsidRPr="001E2F2D" w:rsidRDefault="0098798F" w:rsidP="00233E5B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- 특이사항과 문제점 보고</w:t>
            </w:r>
          </w:p>
          <w:p w14:paraId="0341ACE1" w14:textId="77777777" w:rsidR="0098798F" w:rsidRPr="001E2F2D" w:rsidRDefault="0098798F" w:rsidP="00233E5B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- 주요 의사결정 및 협조사항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1E558" w14:textId="77777777" w:rsidR="0098798F" w:rsidRPr="001E2F2D" w:rsidRDefault="0098798F" w:rsidP="00233E5B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주간보고서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D181DE3" w14:textId="77777777" w:rsidR="0098798F" w:rsidRPr="001E2F2D" w:rsidRDefault="0098798F" w:rsidP="00914666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프로젝트관리자</w:t>
            </w:r>
          </w:p>
        </w:tc>
      </w:tr>
      <w:tr w:rsidR="00C110D3" w:rsidRPr="00593B4F" w14:paraId="73AB0D07" w14:textId="77777777" w:rsidTr="00524670">
        <w:trPr>
          <w:trHeight w:val="283"/>
        </w:trPr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971620" w14:textId="443A54D0" w:rsidR="00C110D3" w:rsidRPr="001E2F2D" w:rsidRDefault="00790E49" w:rsidP="00C110D3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szCs w:val="18"/>
              </w:rPr>
            </w:pPr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착수</w:t>
            </w:r>
            <w:r w:rsidR="00760973"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</w:t>
            </w:r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보고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8C93B" w14:textId="7D8E7A63" w:rsidR="00C110D3" w:rsidRPr="001E2F2D" w:rsidRDefault="00790E49" w:rsidP="00C110D3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착수 이후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BDEFA" w14:textId="3A7D3A14" w:rsidR="00C110D3" w:rsidRPr="001E2F2D" w:rsidRDefault="00C110D3" w:rsidP="00C110D3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- </w:t>
            </w:r>
            <w:r w:rsidR="004A779B"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프로젝트 개요</w:t>
            </w:r>
          </w:p>
          <w:p w14:paraId="7129E5DB" w14:textId="1A15FE89" w:rsidR="004A779B" w:rsidRPr="001E2F2D" w:rsidRDefault="004A779B" w:rsidP="00C110D3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-</w:t>
            </w:r>
            <w:r w:rsidRPr="001E2F2D">
              <w:rPr>
                <w:rFonts w:ascii="맑은 고딕" w:eastAsia="맑은 고딕" w:hAnsi="맑은 고딕"/>
                <w:szCs w:val="18"/>
                <w:lang w:eastAsia="ko-KR"/>
              </w:rPr>
              <w:t xml:space="preserve"> </w:t>
            </w:r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프로젝트 계획 공유 및 확정</w:t>
            </w:r>
          </w:p>
          <w:p w14:paraId="028C9CCD" w14:textId="378B54CA" w:rsidR="00C110D3" w:rsidRPr="001E2F2D" w:rsidRDefault="00C110D3" w:rsidP="004A779B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- 주요 의사결정 및 협조사항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81912" w14:textId="50F410BB" w:rsidR="00C110D3" w:rsidRPr="001E2F2D" w:rsidRDefault="00790E49" w:rsidP="00C110D3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착수보고서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F96B504" w14:textId="22BFB39B" w:rsidR="00C110D3" w:rsidRPr="001E2F2D" w:rsidRDefault="00C110D3" w:rsidP="00C110D3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프로젝트관리자</w:t>
            </w:r>
          </w:p>
        </w:tc>
      </w:tr>
      <w:tr w:rsidR="00C110D3" w:rsidRPr="00593B4F" w14:paraId="56D99896" w14:textId="77777777" w:rsidTr="00524670">
        <w:trPr>
          <w:trHeight w:val="283"/>
        </w:trPr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CFEE4" w14:textId="77777777" w:rsidR="00C110D3" w:rsidRPr="001E2F2D" w:rsidRDefault="00C110D3" w:rsidP="00C110D3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1E2F2D">
              <w:rPr>
                <w:rFonts w:ascii="맑은 고딕" w:eastAsia="맑은 고딕" w:hAnsi="맑은 고딕" w:hint="eastAsia"/>
                <w:szCs w:val="18"/>
              </w:rPr>
              <w:t>중간</w:t>
            </w:r>
            <w:proofErr w:type="spellEnd"/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</w:t>
            </w:r>
            <w:proofErr w:type="spellStart"/>
            <w:r w:rsidRPr="001E2F2D">
              <w:rPr>
                <w:rFonts w:ascii="맑은 고딕" w:eastAsia="맑은 고딕" w:hAnsi="맑은 고딕" w:hint="eastAsia"/>
                <w:szCs w:val="18"/>
              </w:rPr>
              <w:t>보고</w:t>
            </w:r>
            <w:proofErr w:type="spellEnd"/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B469F" w14:textId="4C250795" w:rsidR="00C110D3" w:rsidRPr="001E2F2D" w:rsidRDefault="00C110D3" w:rsidP="00C110D3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szCs w:val="18"/>
              </w:rPr>
            </w:pPr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협의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11AC6" w14:textId="77777777" w:rsidR="00C110D3" w:rsidRPr="001E2F2D" w:rsidRDefault="00C110D3" w:rsidP="00C110D3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- 중간 업무계획 대비 실적</w:t>
            </w:r>
          </w:p>
          <w:p w14:paraId="364D160A" w14:textId="77777777" w:rsidR="00C110D3" w:rsidRPr="001E2F2D" w:rsidRDefault="00C110D3" w:rsidP="00C110D3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- 이후 추진 계획</w:t>
            </w:r>
          </w:p>
          <w:p w14:paraId="46535DFE" w14:textId="77777777" w:rsidR="00C110D3" w:rsidRPr="001E2F2D" w:rsidRDefault="00C110D3" w:rsidP="00C110D3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- 특이사항과 문제점 보고</w:t>
            </w:r>
          </w:p>
          <w:p w14:paraId="0749A362" w14:textId="77777777" w:rsidR="00C110D3" w:rsidRPr="001E2F2D" w:rsidRDefault="00C110D3" w:rsidP="00C110D3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- 주요 의사결정 및 협조사항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D8C5E" w14:textId="77777777" w:rsidR="00C110D3" w:rsidRPr="001E2F2D" w:rsidRDefault="00C110D3" w:rsidP="00C110D3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중간보고서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5CEBA9B" w14:textId="77777777" w:rsidR="00C110D3" w:rsidRPr="001E2F2D" w:rsidRDefault="00C110D3" w:rsidP="00C110D3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프로젝트 관리자</w:t>
            </w:r>
          </w:p>
        </w:tc>
      </w:tr>
      <w:tr w:rsidR="00760973" w:rsidRPr="00593B4F" w14:paraId="5331EBBF" w14:textId="77777777" w:rsidTr="00524670">
        <w:trPr>
          <w:trHeight w:val="283"/>
        </w:trPr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D73F6" w14:textId="2E35AAD5" w:rsidR="00760973" w:rsidRPr="001E2F2D" w:rsidRDefault="001E2F2D" w:rsidP="00760973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종료</w:t>
            </w:r>
            <w:r w:rsidR="00760973"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</w:t>
            </w:r>
            <w:proofErr w:type="spellStart"/>
            <w:r w:rsidR="00760973" w:rsidRPr="001E2F2D">
              <w:rPr>
                <w:rFonts w:ascii="맑은 고딕" w:eastAsia="맑은 고딕" w:hAnsi="맑은 고딕" w:hint="eastAsia"/>
                <w:szCs w:val="18"/>
              </w:rPr>
              <w:t>보고</w:t>
            </w:r>
            <w:proofErr w:type="spellEnd"/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69463" w14:textId="77777777" w:rsidR="00760973" w:rsidRPr="001E2F2D" w:rsidRDefault="00760973" w:rsidP="00760973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1E2F2D">
              <w:rPr>
                <w:rFonts w:ascii="맑은 고딕" w:eastAsia="맑은 고딕" w:hAnsi="맑은 고딕" w:hint="eastAsia"/>
                <w:szCs w:val="18"/>
              </w:rPr>
              <w:t>사업종료</w:t>
            </w:r>
            <w:proofErr w:type="spellEnd"/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</w:t>
            </w:r>
            <w:proofErr w:type="spellStart"/>
            <w:r w:rsidRPr="001E2F2D">
              <w:rPr>
                <w:rFonts w:ascii="맑은 고딕" w:eastAsia="맑은 고딕" w:hAnsi="맑은 고딕" w:hint="eastAsia"/>
                <w:szCs w:val="18"/>
              </w:rPr>
              <w:t>시점</w:t>
            </w:r>
            <w:proofErr w:type="spellEnd"/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762B8" w14:textId="77777777" w:rsidR="00760973" w:rsidRPr="001E2F2D" w:rsidRDefault="00760973" w:rsidP="00760973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- </w:t>
            </w:r>
            <w:proofErr w:type="spellStart"/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과업별</w:t>
            </w:r>
            <w:proofErr w:type="spellEnd"/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사업수행 실적 최종 보고</w:t>
            </w:r>
          </w:p>
          <w:p w14:paraId="4A5314FE" w14:textId="77777777" w:rsidR="00760973" w:rsidRPr="001E2F2D" w:rsidRDefault="00760973" w:rsidP="00760973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- 개발완료 보고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9408B" w14:textId="59C029C2" w:rsidR="00760973" w:rsidRPr="001E2F2D" w:rsidRDefault="001E2F2D" w:rsidP="00760973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종료</w:t>
            </w:r>
            <w:r w:rsidR="00760973"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보고서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B0E0065" w14:textId="16E04CB9" w:rsidR="00760973" w:rsidRPr="001E2F2D" w:rsidRDefault="00760973" w:rsidP="00760973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</w:rPr>
            </w:pPr>
            <w:r w:rsidRPr="001E2F2D">
              <w:rPr>
                <w:rFonts w:ascii="맑은 고딕" w:eastAsia="맑은 고딕" w:hAnsi="맑은 고딕" w:hint="eastAsia"/>
                <w:szCs w:val="18"/>
                <w:lang w:eastAsia="ko-KR"/>
              </w:rPr>
              <w:t>프로젝트 관리자</w:t>
            </w:r>
          </w:p>
        </w:tc>
      </w:tr>
      <w:tr w:rsidR="00790E49" w:rsidRPr="00593B4F" w14:paraId="32F96F61" w14:textId="77777777" w:rsidTr="00524670">
        <w:trPr>
          <w:trHeight w:val="283"/>
        </w:trPr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679A83" w14:textId="1460D550" w:rsidR="00790E49" w:rsidRPr="00593B4F" w:rsidRDefault="00790E49" w:rsidP="00790E49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szCs w:val="18"/>
              </w:rPr>
              <w:t>수시</w:t>
            </w:r>
            <w:proofErr w:type="spellEnd"/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</w:t>
            </w:r>
            <w:proofErr w:type="spellStart"/>
            <w:r w:rsidRPr="00593B4F">
              <w:rPr>
                <w:rFonts w:ascii="맑은 고딕" w:eastAsia="맑은 고딕" w:hAnsi="맑은 고딕" w:hint="eastAsia"/>
                <w:szCs w:val="18"/>
              </w:rPr>
              <w:t>보고</w:t>
            </w:r>
            <w:proofErr w:type="spellEnd"/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F41BF" w14:textId="61E428D7" w:rsidR="00790E49" w:rsidRPr="00593B4F" w:rsidRDefault="00790E49" w:rsidP="00790E49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szCs w:val="18"/>
              </w:rPr>
              <w:t>수시</w:t>
            </w:r>
            <w:proofErr w:type="spellEnd"/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FA497" w14:textId="77777777" w:rsidR="00790E49" w:rsidRPr="00593B4F" w:rsidRDefault="00790E49" w:rsidP="00790E49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- 이슈사항에 대한 협의가 필요할 때</w:t>
            </w:r>
          </w:p>
          <w:p w14:paraId="5259D839" w14:textId="77777777" w:rsidR="00790E49" w:rsidRPr="00593B4F" w:rsidRDefault="00790E49" w:rsidP="00790E49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- 투입인력에 대한 변동이 필요할 때</w:t>
            </w:r>
          </w:p>
          <w:p w14:paraId="3BAA1208" w14:textId="5BC8D25B" w:rsidR="00790E49" w:rsidRPr="00593B4F" w:rsidRDefault="00790E49" w:rsidP="00790E49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- 기타 특이사항에 대한 협의가 필요할 때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ACA1F" w14:textId="77777777" w:rsidR="00790E49" w:rsidRPr="00593B4F" w:rsidRDefault="00790E49" w:rsidP="00790E49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I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 xml:space="preserve">ssue 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보고서</w:t>
            </w:r>
          </w:p>
          <w:p w14:paraId="068287FD" w14:textId="6468D1AA" w:rsidR="00790E49" w:rsidRPr="00593B4F" w:rsidRDefault="00790E49" w:rsidP="00790E49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회의록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8A7A889" w14:textId="24404EC3" w:rsidR="00790E49" w:rsidRPr="00593B4F" w:rsidRDefault="00790E49" w:rsidP="00790E49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프로젝트 관리자</w:t>
            </w:r>
          </w:p>
        </w:tc>
      </w:tr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</w:tbl>
    <w:p w14:paraId="7101BF12" w14:textId="6D13107C" w:rsidR="000D5FEE" w:rsidRDefault="000D5FEE">
      <w:pPr>
        <w:rPr>
          <w:rFonts w:ascii="맑은 고딕" w:eastAsia="맑은 고딕" w:hAnsi="맑은 고딕"/>
          <w:b/>
          <w:kern w:val="28"/>
          <w:sz w:val="20"/>
          <w:lang w:val="en-US" w:eastAsia="ko-KR"/>
        </w:rPr>
      </w:pPr>
    </w:p>
    <w:p w14:paraId="49086184" w14:textId="2B546EA1" w:rsidR="006E2C86" w:rsidRPr="00593B4F" w:rsidRDefault="00D71356" w:rsidP="006E2C86">
      <w:pPr>
        <w:pStyle w:val="Numberedlist21"/>
        <w:tabs>
          <w:tab w:val="clear" w:pos="720"/>
        </w:tabs>
        <w:jc w:val="both"/>
        <w:rPr>
          <w:rFonts w:ascii="맑은 고딕" w:eastAsia="맑은 고딕" w:hAnsi="맑은 고딕"/>
          <w:sz w:val="24"/>
          <w:lang w:val="en-US"/>
        </w:rPr>
      </w:pPr>
      <w:bookmarkStart w:id="151" w:name="_Toc162276598"/>
      <w:r>
        <w:rPr>
          <w:rFonts w:ascii="맑은 고딕" w:eastAsia="맑은 고딕" w:hAnsi="맑은 고딕" w:hint="eastAsia"/>
          <w:sz w:val="24"/>
          <w:lang w:val="en-US"/>
        </w:rPr>
        <w:t>위험 및 이슈관리</w:t>
      </w:r>
      <w:bookmarkEnd w:id="151"/>
    </w:p>
    <w:p w14:paraId="6191E336" w14:textId="77777777" w:rsidR="006E2C86" w:rsidRPr="00593B4F" w:rsidRDefault="006E2C86" w:rsidP="006E2C86">
      <w:pPr>
        <w:pStyle w:val="af5"/>
        <w:keepNext/>
        <w:numPr>
          <w:ilvl w:val="0"/>
          <w:numId w:val="6"/>
        </w:numPr>
        <w:spacing w:before="240" w:after="60"/>
        <w:ind w:leftChars="0"/>
        <w:jc w:val="both"/>
        <w:outlineLvl w:val="1"/>
        <w:rPr>
          <w:rFonts w:ascii="맑은 고딕" w:eastAsia="맑은 고딕" w:hAnsi="맑은 고딕" w:cs="Times New Roman"/>
          <w:b/>
          <w:vanish/>
          <w:sz w:val="20"/>
          <w:szCs w:val="20"/>
          <w:lang w:val="en-GB"/>
        </w:rPr>
      </w:pPr>
    </w:p>
    <w:p w14:paraId="34C67BCA" w14:textId="77777777" w:rsidR="006E2C86" w:rsidRPr="00593B4F" w:rsidRDefault="006E2C86" w:rsidP="006E2C86">
      <w:pPr>
        <w:pStyle w:val="af5"/>
        <w:keepNext/>
        <w:numPr>
          <w:ilvl w:val="0"/>
          <w:numId w:val="6"/>
        </w:numPr>
        <w:spacing w:before="240" w:after="60"/>
        <w:ind w:leftChars="0"/>
        <w:jc w:val="both"/>
        <w:outlineLvl w:val="1"/>
        <w:rPr>
          <w:rFonts w:ascii="맑은 고딕" w:eastAsia="맑은 고딕" w:hAnsi="맑은 고딕" w:cs="Times New Roman"/>
          <w:b/>
          <w:vanish/>
          <w:sz w:val="20"/>
          <w:szCs w:val="20"/>
          <w:lang w:val="en-GB"/>
        </w:rPr>
      </w:pPr>
    </w:p>
    <w:p w14:paraId="3D87C0CF" w14:textId="77777777" w:rsidR="006E2C86" w:rsidRPr="00593B4F" w:rsidRDefault="006E2C86" w:rsidP="006E2C86">
      <w:pPr>
        <w:pStyle w:val="af5"/>
        <w:keepNext/>
        <w:numPr>
          <w:ilvl w:val="0"/>
          <w:numId w:val="6"/>
        </w:numPr>
        <w:spacing w:before="240" w:after="60"/>
        <w:ind w:leftChars="0"/>
        <w:jc w:val="both"/>
        <w:outlineLvl w:val="1"/>
        <w:rPr>
          <w:rFonts w:ascii="맑은 고딕" w:eastAsia="맑은 고딕" w:hAnsi="맑은 고딕" w:cs="Times New Roman"/>
          <w:b/>
          <w:vanish/>
          <w:sz w:val="20"/>
          <w:szCs w:val="20"/>
          <w:lang w:val="en-GB"/>
        </w:rPr>
      </w:pPr>
    </w:p>
    <w:p w14:paraId="1BFCA988" w14:textId="77777777" w:rsidR="006E2C86" w:rsidRPr="00593B4F" w:rsidRDefault="006E2C86" w:rsidP="006E2C86">
      <w:pPr>
        <w:pStyle w:val="af5"/>
        <w:keepNext/>
        <w:numPr>
          <w:ilvl w:val="0"/>
          <w:numId w:val="6"/>
        </w:numPr>
        <w:spacing w:before="240" w:after="60"/>
        <w:ind w:leftChars="0"/>
        <w:jc w:val="both"/>
        <w:outlineLvl w:val="1"/>
        <w:rPr>
          <w:rFonts w:ascii="맑은 고딕" w:eastAsia="맑은 고딕" w:hAnsi="맑은 고딕" w:cs="Times New Roman"/>
          <w:b/>
          <w:vanish/>
          <w:sz w:val="20"/>
          <w:szCs w:val="20"/>
          <w:lang w:val="en-GB"/>
        </w:rPr>
      </w:pPr>
    </w:p>
    <w:p w14:paraId="47008233" w14:textId="173B7562" w:rsidR="006E2C86" w:rsidRDefault="00D71356" w:rsidP="00D71356">
      <w:pPr>
        <w:pStyle w:val="Numberedlist22"/>
        <w:numPr>
          <w:ilvl w:val="1"/>
          <w:numId w:val="38"/>
        </w:numPr>
        <w:jc w:val="both"/>
        <w:rPr>
          <w:rFonts w:ascii="맑은 고딕" w:eastAsia="맑은 고딕" w:hAnsi="맑은 고딕"/>
          <w:sz w:val="20"/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 </w:t>
      </w:r>
      <w:bookmarkStart w:id="152" w:name="_Toc162276599"/>
      <w:r>
        <w:rPr>
          <w:rFonts w:ascii="맑은 고딕" w:eastAsia="맑은 고딕" w:hAnsi="맑은 고딕" w:hint="eastAsia"/>
          <w:sz w:val="20"/>
          <w:lang w:eastAsia="ko-KR"/>
        </w:rPr>
        <w:t>책임과 역할</w:t>
      </w:r>
      <w:bookmarkEnd w:id="152"/>
    </w:p>
    <w:p w14:paraId="63BEE027" w14:textId="611DA02E" w:rsidR="00EE45CB" w:rsidRDefault="00EE45CB" w:rsidP="00EE45CB">
      <w:pPr>
        <w:pStyle w:val="af5"/>
        <w:numPr>
          <w:ilvl w:val="0"/>
          <w:numId w:val="40"/>
        </w:numPr>
        <w:ind w:leftChars="0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 w:hint="eastAsia"/>
          <w:sz w:val="20"/>
        </w:rPr>
        <w:t>프로젝트 관리자 (PM)</w:t>
      </w:r>
    </w:p>
    <w:p w14:paraId="2CAA24BE" w14:textId="77777777" w:rsidR="00EE45CB" w:rsidRDefault="00EE45CB" w:rsidP="00EE45CB">
      <w:pPr>
        <w:pStyle w:val="af5"/>
        <w:ind w:leftChars="0" w:left="720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 w:hint="eastAsia"/>
          <w:sz w:val="20"/>
        </w:rPr>
        <w:t>프로젝트에서 이슈관리자 적절히 수행될 수 있도록 지원/감독하는 책임이 있으며, 프로젝트에서 관리하는 모든 이슈에 대한 최종 승인권이 있다.</w:t>
      </w:r>
    </w:p>
    <w:p w14:paraId="20E9931D" w14:textId="77777777" w:rsidR="00EE45CB" w:rsidRDefault="00EE45CB" w:rsidP="00EE45CB">
      <w:pPr>
        <w:pStyle w:val="af5"/>
        <w:numPr>
          <w:ilvl w:val="0"/>
          <w:numId w:val="40"/>
        </w:numPr>
        <w:ind w:leftChars="0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 w:hint="eastAsia"/>
          <w:sz w:val="20"/>
        </w:rPr>
        <w:t>프로젝트 리더 (</w:t>
      </w:r>
      <w:r>
        <w:rPr>
          <w:rFonts w:ascii="맑은 고딕" w:eastAsia="맑은 고딕" w:hAnsi="맑은 고딕"/>
          <w:sz w:val="20"/>
        </w:rPr>
        <w:t>PL)</w:t>
      </w:r>
    </w:p>
    <w:p w14:paraId="3BBD7855" w14:textId="77777777" w:rsidR="00EE45CB" w:rsidRDefault="00EE45CB" w:rsidP="00EE45CB">
      <w:pPr>
        <w:pStyle w:val="af5"/>
        <w:ind w:leftChars="0" w:left="720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 w:hint="eastAsia"/>
          <w:sz w:val="20"/>
        </w:rPr>
        <w:t>이슈 해결 활동이 원활하게 수행될 수 있도록 이슈관리 절차를 검토하고, 절차에 따라 수행되도록 지원한다. 또한 이슈관리 활동 등에 있어서 제반 사항을 프로젝트 관리자에게 보고한다.</w:t>
      </w:r>
    </w:p>
    <w:p w14:paraId="0F416F78" w14:textId="77777777" w:rsidR="00EE45CB" w:rsidRDefault="00EE45CB" w:rsidP="00EE45CB">
      <w:pPr>
        <w:pStyle w:val="af5"/>
        <w:numPr>
          <w:ilvl w:val="0"/>
          <w:numId w:val="40"/>
        </w:numPr>
        <w:ind w:leftChars="0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 w:hint="eastAsia"/>
          <w:sz w:val="20"/>
        </w:rPr>
        <w:t>프로젝트 구성원</w:t>
      </w:r>
    </w:p>
    <w:p w14:paraId="5C5E110E" w14:textId="77777777" w:rsidR="00EE45CB" w:rsidRDefault="00EE45CB" w:rsidP="00EE45CB">
      <w:pPr>
        <w:pStyle w:val="af5"/>
        <w:ind w:leftChars="0" w:left="720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 w:hint="eastAsia"/>
          <w:sz w:val="20"/>
        </w:rPr>
        <w:t>이슈를 확인, 검토, 문서화, 평가, 해결하는 책임이 있으며 이를 해결하기 위해 자원을 배분한다.</w:t>
      </w:r>
    </w:p>
    <w:p w14:paraId="4F9C3123" w14:textId="77777777" w:rsidR="00EE45CB" w:rsidRPr="00EE45CB" w:rsidRDefault="00EE45CB" w:rsidP="00EE45CB">
      <w:pPr>
        <w:pStyle w:val="af5"/>
        <w:numPr>
          <w:ilvl w:val="0"/>
          <w:numId w:val="40"/>
        </w:numPr>
        <w:ind w:leftChars="0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 w:hint="eastAsia"/>
          <w:sz w:val="20"/>
        </w:rPr>
        <w:t>고객사</w:t>
      </w:r>
    </w:p>
    <w:p w14:paraId="3615FE82" w14:textId="77777777" w:rsidR="00EE45CB" w:rsidRPr="00E74C2F" w:rsidRDefault="00EE45CB" w:rsidP="00EE45CB">
      <w:pPr>
        <w:pStyle w:val="af5"/>
        <w:ind w:leftChars="0" w:left="720"/>
      </w:pPr>
      <w:r w:rsidRPr="00550FCC">
        <w:rPr>
          <w:rFonts w:ascii="맑은 고딕" w:eastAsia="맑은 고딕" w:hAnsi="맑은 고딕" w:hint="eastAsia"/>
          <w:sz w:val="20"/>
          <w:szCs w:val="20"/>
        </w:rPr>
        <w:t xml:space="preserve">프로젝트 </w:t>
      </w:r>
      <w:r w:rsidRPr="00550FCC">
        <w:rPr>
          <w:rFonts w:ascii="맑은 고딕" w:eastAsia="맑은 고딕" w:hAnsi="맑은 고딕"/>
          <w:sz w:val="20"/>
          <w:szCs w:val="20"/>
        </w:rPr>
        <w:t xml:space="preserve">진행 중에 발생하는 이슈는 </w:t>
      </w:r>
      <w:r>
        <w:rPr>
          <w:rFonts w:ascii="맑은 고딕" w:eastAsia="맑은 고딕" w:hAnsi="맑은 고딕" w:hint="eastAsia"/>
          <w:sz w:val="20"/>
          <w:szCs w:val="20"/>
        </w:rPr>
        <w:t>해당 업무 프로젝트 리더(</w:t>
      </w:r>
      <w:r>
        <w:rPr>
          <w:rFonts w:ascii="맑은 고딕" w:eastAsia="맑은 고딕" w:hAnsi="맑은 고딕"/>
          <w:sz w:val="20"/>
          <w:szCs w:val="20"/>
        </w:rPr>
        <w:t>PL)</w:t>
      </w:r>
      <w:r>
        <w:rPr>
          <w:rFonts w:ascii="맑은 고딕" w:eastAsia="맑은 고딕" w:hAnsi="맑은 고딕" w:hint="eastAsia"/>
          <w:sz w:val="20"/>
          <w:szCs w:val="20"/>
        </w:rPr>
        <w:t xml:space="preserve">에게 </w:t>
      </w:r>
      <w:r w:rsidRPr="00550FCC">
        <w:rPr>
          <w:rFonts w:ascii="맑은 고딕" w:eastAsia="맑은 고딕" w:hAnsi="맑은 고딕"/>
          <w:sz w:val="20"/>
          <w:szCs w:val="20"/>
        </w:rPr>
        <w:t>제기하여 등록시켜 해결</w:t>
      </w:r>
      <w:r>
        <w:rPr>
          <w:rFonts w:ascii="맑은 고딕" w:eastAsia="맑은 고딕" w:hAnsi="맑은 고딕" w:hint="eastAsia"/>
          <w:sz w:val="20"/>
          <w:szCs w:val="20"/>
        </w:rPr>
        <w:t>되도록</w:t>
      </w:r>
      <w:r w:rsidRPr="00550FCC">
        <w:rPr>
          <w:rFonts w:ascii="맑은 고딕" w:eastAsia="맑은 고딕" w:hAnsi="맑은 고딕"/>
          <w:sz w:val="20"/>
          <w:szCs w:val="20"/>
        </w:rPr>
        <w:t xml:space="preserve"> 하며, 주기적으로 의견 조정을 해야 한다. 이슈가 프로젝트 팀 내부에만 영향을 미칠 경우에는 해당 구성원의 합의를 통하여 해결한다. 제3자와 관련된 이슈는 제3자에게 이슈를 제기하여 합의를 통한 의견조정을 한다</w:t>
      </w:r>
      <w:r>
        <w:rPr>
          <w:rFonts w:ascii="맑은 고딕" w:eastAsia="맑은 고딕" w:hAnsi="맑은 고딕"/>
          <w:sz w:val="20"/>
          <w:szCs w:val="20"/>
        </w:rPr>
        <w:t>.</w:t>
      </w:r>
    </w:p>
    <w:p w14:paraId="753A289D" w14:textId="13E73F1E" w:rsidR="00EE45CB" w:rsidRDefault="00EE45CB" w:rsidP="00EE45CB">
      <w:pPr>
        <w:pStyle w:val="Numberedlist22"/>
        <w:numPr>
          <w:ilvl w:val="1"/>
          <w:numId w:val="38"/>
        </w:numPr>
        <w:jc w:val="both"/>
        <w:rPr>
          <w:rFonts w:ascii="맑은 고딕" w:eastAsia="맑은 고딕" w:hAnsi="맑은 고딕"/>
          <w:sz w:val="20"/>
          <w:lang w:eastAsia="ko-KR"/>
        </w:rPr>
      </w:pPr>
      <w:bookmarkStart w:id="153" w:name="_Toc162276600"/>
      <w:r>
        <w:rPr>
          <w:rFonts w:ascii="맑은 고딕" w:eastAsia="맑은 고딕" w:hAnsi="맑은 고딕" w:hint="eastAsia"/>
          <w:sz w:val="20"/>
          <w:lang w:eastAsia="ko-KR"/>
        </w:rPr>
        <w:lastRenderedPageBreak/>
        <w:t>에스컬레이션</w:t>
      </w:r>
      <w:bookmarkEnd w:id="153"/>
    </w:p>
    <w:p w14:paraId="10A140E8" w14:textId="79A7F126" w:rsidR="00EE45CB" w:rsidRPr="00EE45CB" w:rsidRDefault="0052340A" w:rsidP="00EE45CB">
      <w:pPr>
        <w:pStyle w:val="af5"/>
        <w:numPr>
          <w:ilvl w:val="0"/>
          <w:numId w:val="41"/>
        </w:numPr>
        <w:ind w:leftChars="0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 w:hint="eastAsia"/>
          <w:sz w:val="20"/>
        </w:rPr>
        <w:t>이슈 관리 주체</w:t>
      </w:r>
    </w:p>
    <w:p w14:paraId="1543B849" w14:textId="00245E14" w:rsidR="00EE45CB" w:rsidRPr="00E74C2F" w:rsidRDefault="0052340A" w:rsidP="00EE45CB">
      <w:pPr>
        <w:pStyle w:val="af5"/>
        <w:ind w:leftChars="0" w:left="720"/>
      </w:pPr>
      <w:proofErr w:type="spellStart"/>
      <w:r>
        <w:rPr>
          <w:rFonts w:ascii="맑은 고딕" w:eastAsia="맑은 고딕" w:hAnsi="맑은 고딕" w:hint="eastAsia"/>
          <w:sz w:val="20"/>
          <w:szCs w:val="20"/>
        </w:rPr>
        <w:t>코비전</w:t>
      </w:r>
      <w:proofErr w:type="spellEnd"/>
      <w:r>
        <w:rPr>
          <w:rFonts w:ascii="맑은 고딕" w:eastAsia="맑은 고딕" w:hAnsi="맑은 고딕" w:hint="eastAsia"/>
          <w:sz w:val="20"/>
          <w:szCs w:val="20"/>
        </w:rPr>
        <w:t xml:space="preserve"> 프로젝트 팀 및 </w:t>
      </w:r>
      <w:proofErr w:type="gramStart"/>
      <w:r>
        <w:rPr>
          <w:rFonts w:ascii="맑은 고딕" w:eastAsia="맑은 고딕" w:hAnsi="맑은 고딕" w:hint="eastAsia"/>
          <w:sz w:val="20"/>
          <w:szCs w:val="20"/>
        </w:rPr>
        <w:t>고객사 에서</w:t>
      </w:r>
      <w:proofErr w:type="gramEnd"/>
      <w:r>
        <w:rPr>
          <w:rFonts w:ascii="맑은 고딕" w:eastAsia="맑은 고딕" w:hAnsi="맑은 고딕" w:hint="eastAsia"/>
          <w:sz w:val="20"/>
          <w:szCs w:val="20"/>
        </w:rPr>
        <w:t xml:space="preserve"> 프로젝트 관련 문제를 이슈로 제기 </w:t>
      </w:r>
      <w:proofErr w:type="spellStart"/>
      <w:r>
        <w:rPr>
          <w:rFonts w:ascii="맑은 고딕" w:eastAsia="맑은 고딕" w:hAnsi="맑은 고딕" w:hint="eastAsia"/>
          <w:sz w:val="20"/>
          <w:szCs w:val="20"/>
        </w:rPr>
        <w:t>할수</w:t>
      </w:r>
      <w:proofErr w:type="spellEnd"/>
      <w:r>
        <w:rPr>
          <w:rFonts w:ascii="맑은 고딕" w:eastAsia="맑은 고딕" w:hAnsi="맑은 고딕" w:hint="eastAsia"/>
          <w:sz w:val="20"/>
          <w:szCs w:val="20"/>
        </w:rPr>
        <w:t xml:space="preserve"> 있으며,</w:t>
      </w:r>
      <w:r>
        <w:rPr>
          <w:rFonts w:ascii="맑은 고딕" w:eastAsia="맑은 고딕" w:hAnsi="맑은 고딕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프로젝트 관리자(</w:t>
      </w:r>
      <w:r>
        <w:rPr>
          <w:rFonts w:ascii="맑은 고딕" w:eastAsia="맑은 고딕" w:hAnsi="맑은 고딕"/>
          <w:sz w:val="20"/>
          <w:szCs w:val="20"/>
        </w:rPr>
        <w:t>PM)</w:t>
      </w:r>
      <w:r>
        <w:rPr>
          <w:rFonts w:ascii="맑은 고딕" w:eastAsia="맑은 고딕" w:hAnsi="맑은 고딕" w:hint="eastAsia"/>
          <w:sz w:val="20"/>
          <w:szCs w:val="20"/>
        </w:rPr>
        <w:t xml:space="preserve"> 권한 외의 문제 해결이 필요할 경우 사업 총괄 관리자에 이슈를 에스컬레이션 한다</w:t>
      </w:r>
      <w:r w:rsidR="00EE45CB">
        <w:rPr>
          <w:rFonts w:ascii="맑은 고딕" w:eastAsia="맑은 고딕" w:hAnsi="맑은 고딕"/>
          <w:sz w:val="20"/>
          <w:szCs w:val="20"/>
        </w:rPr>
        <w:t>.</w:t>
      </w:r>
    </w:p>
    <w:p w14:paraId="4BFE6F53" w14:textId="06280D46" w:rsidR="0052340A" w:rsidRPr="00EE45CB" w:rsidRDefault="0052340A" w:rsidP="0052340A">
      <w:pPr>
        <w:pStyle w:val="af5"/>
        <w:numPr>
          <w:ilvl w:val="0"/>
          <w:numId w:val="41"/>
        </w:numPr>
        <w:ind w:leftChars="0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 w:hint="eastAsia"/>
          <w:sz w:val="20"/>
        </w:rPr>
        <w:t>조정 위원회</w:t>
      </w:r>
    </w:p>
    <w:p w14:paraId="7B01A41C" w14:textId="6A57B2F5" w:rsidR="0052340A" w:rsidRPr="00E74C2F" w:rsidRDefault="0052340A" w:rsidP="0052340A">
      <w:pPr>
        <w:pStyle w:val="af5"/>
        <w:ind w:leftChars="0" w:left="720"/>
      </w:pPr>
      <w:r>
        <w:rPr>
          <w:rFonts w:ascii="맑은 고딕" w:eastAsia="맑은 고딕" w:hAnsi="맑은 고딕" w:hint="eastAsia"/>
          <w:sz w:val="20"/>
          <w:szCs w:val="20"/>
        </w:rPr>
        <w:t>문제 및 이슈의 완료기간내 해결되지 않거나,</w:t>
      </w:r>
      <w:r>
        <w:rPr>
          <w:rFonts w:ascii="맑은 고딕" w:eastAsia="맑은 고딕" w:hAnsi="맑은 고딕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 xml:space="preserve">프로젝트 </w:t>
      </w:r>
      <w:r w:rsidR="008D6F16">
        <w:rPr>
          <w:rFonts w:ascii="맑은 고딕" w:eastAsia="맑은 고딕" w:hAnsi="맑은 고딕" w:hint="eastAsia"/>
          <w:sz w:val="20"/>
          <w:szCs w:val="20"/>
        </w:rPr>
        <w:t>수행 품질에 영향이 있는 문제 이슈에 대해서는 각 사의 조정 위원회를 구성 및 회부하여 해결한다.</w:t>
      </w:r>
    </w:p>
    <w:p w14:paraId="0F6C4E66" w14:textId="77777777" w:rsidR="006E2C86" w:rsidRPr="003936DE" w:rsidRDefault="006E2C86">
      <w:pPr>
        <w:rPr>
          <w:rFonts w:ascii="맑은 고딕" w:eastAsia="맑은 고딕" w:hAnsi="맑은 고딕"/>
          <w:b/>
          <w:kern w:val="28"/>
          <w:sz w:val="20"/>
          <w:lang w:val="en-US" w:eastAsia="ko-KR"/>
        </w:rPr>
      </w:pPr>
    </w:p>
    <w:p w14:paraId="6B0C13DE" w14:textId="77777777" w:rsidR="009E1EDB" w:rsidRPr="00593B4F" w:rsidRDefault="009E1EDB" w:rsidP="00B70390">
      <w:pPr>
        <w:pStyle w:val="Numberedlist21"/>
        <w:tabs>
          <w:tab w:val="clear" w:pos="720"/>
        </w:tabs>
        <w:jc w:val="both"/>
        <w:rPr>
          <w:rFonts w:ascii="맑은 고딕" w:eastAsia="맑은 고딕" w:hAnsi="맑은 고딕"/>
          <w:sz w:val="24"/>
          <w:lang w:val="en-US"/>
        </w:rPr>
      </w:pPr>
      <w:bookmarkStart w:id="154" w:name="_Toc162276601"/>
      <w:r w:rsidRPr="00593B4F">
        <w:rPr>
          <w:rFonts w:ascii="맑은 고딕" w:eastAsia="맑은 고딕" w:hAnsi="맑은 고딕" w:hint="eastAsia"/>
          <w:sz w:val="24"/>
          <w:lang w:val="en-US"/>
        </w:rPr>
        <w:t>교육 및 기술이전 계획</w:t>
      </w:r>
      <w:bookmarkEnd w:id="154"/>
    </w:p>
    <w:p w14:paraId="49630F14" w14:textId="4250CE6B" w:rsidR="007464AF" w:rsidRDefault="009E1EDB" w:rsidP="007464AF">
      <w:pPr>
        <w:pStyle w:val="Numberedlist22"/>
        <w:rPr>
          <w:rFonts w:ascii="맑은 고딕" w:eastAsia="맑은 고딕" w:hAnsi="맑은 고딕"/>
          <w:sz w:val="20"/>
          <w:lang w:eastAsia="ko-KR"/>
        </w:rPr>
      </w:pPr>
      <w:bookmarkStart w:id="155" w:name="_Toc162276602"/>
      <w:bookmarkStart w:id="156" w:name="_Toc100740502"/>
      <w:bookmarkStart w:id="157" w:name="_Toc142052188"/>
      <w:bookmarkStart w:id="158" w:name="_Toc142423375"/>
      <w:bookmarkStart w:id="159" w:name="_Toc176928164"/>
      <w:r w:rsidRPr="00593B4F">
        <w:rPr>
          <w:rFonts w:ascii="맑은 고딕" w:eastAsia="맑은 고딕" w:hAnsi="맑은 고딕" w:hint="eastAsia"/>
          <w:sz w:val="20"/>
          <w:lang w:eastAsia="ko-KR"/>
        </w:rPr>
        <w:t>교육</w:t>
      </w:r>
      <w:r w:rsidR="00107D9D">
        <w:rPr>
          <w:rFonts w:ascii="맑은 고딕" w:eastAsia="맑은 고딕" w:hAnsi="맑은 고딕" w:hint="eastAsia"/>
          <w:sz w:val="20"/>
          <w:lang w:eastAsia="ko-KR"/>
        </w:rPr>
        <w:t xml:space="preserve"> 대상 및 내용</w:t>
      </w:r>
      <w:bookmarkEnd w:id="155"/>
    </w:p>
    <w:tbl>
      <w:tblPr>
        <w:tblW w:w="10095" w:type="dxa"/>
        <w:tblInd w:w="-14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4182"/>
        <w:gridCol w:w="1874"/>
        <w:gridCol w:w="2452"/>
      </w:tblGrid>
      <w:tr w:rsidR="000F4098" w14:paraId="6CFED803" w14:textId="77777777" w:rsidTr="00630E6E">
        <w:trPr>
          <w:trHeight w:val="454"/>
        </w:trPr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bookmarkEnd w:id="156"/>
          <w:bookmarkEnd w:id="157"/>
          <w:bookmarkEnd w:id="158"/>
          <w:bookmarkEnd w:id="159"/>
          <w:p w14:paraId="683E725F" w14:textId="77777777" w:rsidR="000F4098" w:rsidRDefault="000F4098">
            <w:pPr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 w:val="20"/>
                <w:szCs w:val="18"/>
                <w:lang w:val="en-US"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color w:val="000000"/>
                <w:szCs w:val="18"/>
              </w:rPr>
              <w:t>대상</w:t>
            </w:r>
            <w:proofErr w:type="spellEnd"/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EB6A7C3" w14:textId="77777777" w:rsidR="000F4098" w:rsidRDefault="000F4098">
            <w:pPr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color w:val="000000"/>
                <w:szCs w:val="18"/>
              </w:rPr>
              <w:t>교육</w:t>
            </w:r>
            <w:proofErr w:type="spellEnd"/>
            <w:r>
              <w:rPr>
                <w:rFonts w:ascii="맑은 고딕" w:eastAsia="맑은 고딕" w:hAnsi="맑은 고딕" w:hint="eastAsia"/>
                <w:b/>
                <w:color w:val="000000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b/>
                <w:color w:val="000000"/>
                <w:szCs w:val="18"/>
              </w:rPr>
              <w:t>내용</w:t>
            </w:r>
            <w:proofErr w:type="spellEnd"/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04ECA59" w14:textId="77777777" w:rsidR="000F4098" w:rsidRDefault="000F4098">
            <w:pPr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color w:val="000000"/>
                <w:szCs w:val="18"/>
              </w:rPr>
              <w:t>교육</w:t>
            </w:r>
            <w:proofErr w:type="spellEnd"/>
            <w:r>
              <w:rPr>
                <w:rFonts w:ascii="맑은 고딕" w:eastAsia="맑은 고딕" w:hAnsi="맑은 고딕" w:hint="eastAsia"/>
                <w:b/>
                <w:color w:val="000000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b/>
                <w:color w:val="000000"/>
                <w:szCs w:val="18"/>
              </w:rPr>
              <w:t>시간</w:t>
            </w:r>
            <w:proofErr w:type="spellEnd"/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  <w:hideMark/>
          </w:tcPr>
          <w:p w14:paraId="69B55806" w14:textId="77777777" w:rsidR="000F4098" w:rsidRDefault="000F4098">
            <w:pPr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color w:val="000000"/>
                <w:szCs w:val="18"/>
              </w:rPr>
              <w:t>교육</w:t>
            </w:r>
            <w:proofErr w:type="spellEnd"/>
            <w:r>
              <w:rPr>
                <w:rFonts w:ascii="맑은 고딕" w:eastAsia="맑은 고딕" w:hAnsi="맑은 고딕" w:hint="eastAsia"/>
                <w:b/>
                <w:color w:val="000000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b/>
                <w:color w:val="000000"/>
                <w:szCs w:val="18"/>
              </w:rPr>
              <w:t>시점</w:t>
            </w:r>
            <w:proofErr w:type="spellEnd"/>
          </w:p>
        </w:tc>
      </w:tr>
      <w:tr w:rsidR="000F4098" w14:paraId="6D01C2B3" w14:textId="77777777" w:rsidTr="00630E6E">
        <w:trPr>
          <w:trHeight w:val="283"/>
        </w:trPr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8028E3" w14:textId="77777777" w:rsidR="000F4098" w:rsidRPr="00142A6B" w:rsidRDefault="000F4098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142A6B">
              <w:rPr>
                <w:rFonts w:ascii="맑은 고딕" w:eastAsia="맑은 고딕" w:hAnsi="맑은 고딕" w:hint="eastAsia"/>
                <w:bCs/>
                <w:szCs w:val="18"/>
              </w:rPr>
              <w:t>관리자</w:t>
            </w:r>
            <w:proofErr w:type="spellEnd"/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D80C1" w14:textId="77777777" w:rsidR="000F4098" w:rsidRPr="00142A6B" w:rsidRDefault="000F4098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proofErr w:type="spellStart"/>
            <w:r w:rsidRPr="00142A6B">
              <w:rPr>
                <w:rFonts w:ascii="맑은 고딕" w:eastAsia="맑은 고딕" w:hAnsi="맑은 고딕" w:hint="eastAsia"/>
                <w:bCs/>
                <w:szCs w:val="18"/>
                <w:lang w:eastAsia="ko-KR"/>
              </w:rPr>
              <w:t>결재포탈</w:t>
            </w:r>
            <w:proofErr w:type="spellEnd"/>
            <w:r w:rsidRPr="00142A6B">
              <w:rPr>
                <w:rFonts w:ascii="맑은 고딕" w:eastAsia="맑은 고딕" w:hAnsi="맑은 고딕" w:hint="eastAsia"/>
                <w:bCs/>
                <w:szCs w:val="18"/>
                <w:lang w:eastAsia="ko-KR"/>
              </w:rPr>
              <w:t xml:space="preserve"> 및 전자결재 관리자 교육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1425C" w14:textId="61B29DEC" w:rsidR="000F4098" w:rsidRPr="00142A6B" w:rsidRDefault="00630E6E">
            <w:pPr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/>
                <w:szCs w:val="18"/>
              </w:rPr>
              <w:t>1</w:t>
            </w:r>
            <w:r w:rsidR="000F4098" w:rsidRPr="00142A6B">
              <w:rPr>
                <w:rFonts w:ascii="맑은 고딕" w:eastAsia="맑은 고딕" w:hAnsi="맑은 고딕" w:hint="eastAsia"/>
                <w:szCs w:val="18"/>
              </w:rPr>
              <w:t>일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4CB7985" w14:textId="77777777" w:rsidR="000F4098" w:rsidRPr="00142A6B" w:rsidRDefault="000F4098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142A6B">
              <w:rPr>
                <w:rFonts w:ascii="맑은 고딕" w:eastAsia="맑은 고딕" w:hAnsi="맑은 고딕" w:hint="eastAsia"/>
                <w:szCs w:val="18"/>
              </w:rPr>
              <w:t>안정화</w:t>
            </w:r>
            <w:proofErr w:type="spellEnd"/>
            <w:r w:rsidRPr="00142A6B">
              <w:rPr>
                <w:rFonts w:ascii="맑은 고딕" w:eastAsia="맑은 고딕" w:hAnsi="맑은 고딕" w:hint="eastAsia"/>
                <w:szCs w:val="18"/>
              </w:rPr>
              <w:t xml:space="preserve"> </w:t>
            </w:r>
            <w:proofErr w:type="spellStart"/>
            <w:r w:rsidRPr="00142A6B">
              <w:rPr>
                <w:rFonts w:ascii="맑은 고딕" w:eastAsia="맑은 고딕" w:hAnsi="맑은 고딕" w:hint="eastAsia"/>
                <w:szCs w:val="18"/>
              </w:rPr>
              <w:t>기간</w:t>
            </w:r>
            <w:proofErr w:type="spellEnd"/>
            <w:r w:rsidRPr="00142A6B">
              <w:rPr>
                <w:rFonts w:ascii="맑은 고딕" w:eastAsia="맑은 고딕" w:hAnsi="맑은 고딕" w:hint="eastAsia"/>
                <w:szCs w:val="18"/>
              </w:rPr>
              <w:t>(</w:t>
            </w:r>
            <w:proofErr w:type="spellStart"/>
            <w:r w:rsidRPr="00142A6B">
              <w:rPr>
                <w:rFonts w:ascii="맑은 고딕" w:eastAsia="맑은 고딕" w:hAnsi="맑은 고딕" w:hint="eastAsia"/>
                <w:szCs w:val="18"/>
              </w:rPr>
              <w:t>협의</w:t>
            </w:r>
            <w:proofErr w:type="spellEnd"/>
            <w:r w:rsidRPr="00142A6B">
              <w:rPr>
                <w:rFonts w:ascii="맑은 고딕" w:eastAsia="맑은 고딕" w:hAnsi="맑은 고딕" w:hint="eastAsia"/>
                <w:szCs w:val="18"/>
              </w:rPr>
              <w:t>)</w:t>
            </w:r>
          </w:p>
        </w:tc>
      </w:tr>
      <w:tr w:rsidR="000F4098" w14:paraId="23EA13E0" w14:textId="77777777" w:rsidTr="00630E6E">
        <w:trPr>
          <w:trHeight w:val="283"/>
        </w:trPr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972FA1" w14:textId="77777777" w:rsidR="000F4098" w:rsidRDefault="000F4098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bCs/>
                <w:szCs w:val="18"/>
              </w:rPr>
              <w:t>사용자</w:t>
            </w:r>
            <w:proofErr w:type="spellEnd"/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B3530" w14:textId="77777777" w:rsidR="000F4098" w:rsidRDefault="000F4098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bCs/>
                <w:szCs w:val="18"/>
              </w:rPr>
              <w:t>전자결재</w:t>
            </w:r>
            <w:proofErr w:type="spellEnd"/>
            <w:r>
              <w:rPr>
                <w:rFonts w:ascii="맑은 고딕" w:eastAsia="맑은 고딕" w:hAnsi="맑은 고딕" w:hint="eastAsia"/>
                <w:bCs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bCs/>
                <w:szCs w:val="18"/>
              </w:rPr>
              <w:t>전반</w:t>
            </w:r>
            <w:proofErr w:type="spellEnd"/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45C77" w14:textId="24E093D3" w:rsidR="000F4098" w:rsidRDefault="00630E6E">
            <w:pPr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/>
                <w:szCs w:val="18"/>
              </w:rPr>
              <w:t>1</w:t>
            </w: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일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55BF59B" w14:textId="77777777" w:rsidR="000F4098" w:rsidRDefault="000F4098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18"/>
              </w:rPr>
              <w:t>오픈</w:t>
            </w:r>
            <w:proofErr w:type="spellEnd"/>
            <w:r>
              <w:rPr>
                <w:rFonts w:ascii="맑은 고딕" w:eastAsia="맑은 고딕" w:hAnsi="맑은 고딕" w:hint="eastAsia"/>
                <w:szCs w:val="18"/>
              </w:rPr>
              <w:t xml:space="preserve"> 전(</w:t>
            </w:r>
            <w:proofErr w:type="spellStart"/>
            <w:r>
              <w:rPr>
                <w:rFonts w:ascii="맑은 고딕" w:eastAsia="맑은 고딕" w:hAnsi="맑은 고딕" w:hint="eastAsia"/>
                <w:szCs w:val="18"/>
              </w:rPr>
              <w:t>협의</w:t>
            </w:r>
            <w:proofErr w:type="spellEnd"/>
            <w:r>
              <w:rPr>
                <w:rFonts w:ascii="맑은 고딕" w:eastAsia="맑은 고딕" w:hAnsi="맑은 고딕" w:hint="eastAsia"/>
                <w:szCs w:val="18"/>
              </w:rPr>
              <w:t>)</w:t>
            </w:r>
          </w:p>
        </w:tc>
      </w:tr>
    </w:tbl>
    <w:p w14:paraId="6683B3B7" w14:textId="75C1F63E" w:rsidR="007464AF" w:rsidRDefault="00837F13" w:rsidP="00524670">
      <w:pPr>
        <w:ind w:rightChars="-242" w:right="-436"/>
        <w:jc w:val="right"/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 w:hint="eastAsia"/>
          <w:lang w:eastAsia="ko-KR"/>
        </w:rPr>
        <w:t>*</w:t>
      </w:r>
      <w:r w:rsidRPr="00593B4F">
        <w:rPr>
          <w:rFonts w:ascii="맑은 고딕" w:eastAsia="맑은 고딕" w:hAnsi="맑은 고딕"/>
          <w:lang w:eastAsia="ko-KR"/>
        </w:rPr>
        <w:t xml:space="preserve"> </w:t>
      </w:r>
      <w:r w:rsidRPr="00593B4F">
        <w:rPr>
          <w:rFonts w:ascii="맑은 고딕" w:eastAsia="맑은 고딕" w:hAnsi="맑은 고딕" w:hint="eastAsia"/>
          <w:lang w:eastAsia="ko-KR"/>
        </w:rPr>
        <w:t>개발자 교육은 고객사에 개발자가 있을 경우에 한함</w:t>
      </w:r>
    </w:p>
    <w:p w14:paraId="2D10A189" w14:textId="77777777" w:rsidR="008E7E38" w:rsidRPr="00593B4F" w:rsidRDefault="008E7E38" w:rsidP="008E7E38">
      <w:pPr>
        <w:ind w:rightChars="-242" w:right="-436"/>
        <w:rPr>
          <w:rFonts w:ascii="맑은 고딕" w:eastAsia="맑은 고딕" w:hAnsi="맑은 고딕"/>
          <w:lang w:eastAsia="ko-KR"/>
        </w:rPr>
      </w:pPr>
    </w:p>
    <w:sectPr w:rsidR="008E7E38" w:rsidRPr="00593B4F" w:rsidSect="00917F9E">
      <w:pgSz w:w="11907" w:h="16840" w:code="9"/>
      <w:pgMar w:top="1440" w:right="1225" w:bottom="1440" w:left="1196" w:header="720" w:footer="5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9AA0C0" w14:textId="77777777" w:rsidR="00BB7AE8" w:rsidRDefault="00BB7AE8">
      <w:r>
        <w:separator/>
      </w:r>
    </w:p>
  </w:endnote>
  <w:endnote w:type="continuationSeparator" w:id="0">
    <w:p w14:paraId="32B6DAC2" w14:textId="77777777" w:rsidR="00BB7AE8" w:rsidRDefault="00BB7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Futura Md">
    <w:altName w:val="Lucida Sans Unicode"/>
    <w:charset w:val="00"/>
    <w:family w:val="swiss"/>
    <w:pitch w:val="variable"/>
    <w:sig w:usb0="00000001" w:usb1="5000204A" w:usb2="00000000" w:usb3="00000000" w:csb0="0000009F" w:csb1="00000000"/>
  </w:font>
  <w:font w:name="HY울릉도M">
    <w:altName w:val="맑은 고딕"/>
    <w:charset w:val="81"/>
    <w:family w:val="roman"/>
    <w:pitch w:val="variable"/>
    <w:sig w:usb0="800002A7" w:usb1="19D77CF9" w:usb2="00000010" w:usb3="00000000" w:csb0="00080000" w:csb1="00000000"/>
  </w:font>
  <w:font w:name="ITCCenturyBook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HP Logo LG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Plogostd">
    <w:altName w:val="Symbol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810" w:type="dxa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2880"/>
    </w:tblGrid>
    <w:tr w:rsidR="00A51332" w14:paraId="779C4B39" w14:textId="77777777">
      <w:tc>
        <w:tcPr>
          <w:tcW w:w="2610" w:type="dxa"/>
          <w:tcBorders>
            <w:bottom w:val="single" w:sz="12" w:space="0" w:color="auto"/>
          </w:tcBorders>
        </w:tcPr>
        <w:p w14:paraId="4C0FA9A4" w14:textId="77777777" w:rsidR="00A51332" w:rsidRDefault="00A51332" w:rsidP="00A1792E">
          <w:pPr>
            <w:keepNext/>
            <w:keepLines/>
            <w:spacing w:before="60" w:after="20"/>
            <w:rPr>
              <w:lang w:eastAsia="ko-KR"/>
            </w:rPr>
          </w:pPr>
          <w:bookmarkStart w:id="2" w:name="hp_Footer"/>
        </w:p>
      </w:tc>
      <w:tc>
        <w:tcPr>
          <w:tcW w:w="4320" w:type="dxa"/>
          <w:tcBorders>
            <w:bottom w:val="single" w:sz="12" w:space="0" w:color="auto"/>
          </w:tcBorders>
        </w:tcPr>
        <w:p w14:paraId="0FEBC947" w14:textId="63B7BC1B" w:rsidR="00A51332" w:rsidRPr="00593B4F" w:rsidRDefault="00A51332">
          <w:pPr>
            <w:pStyle w:val="Table"/>
            <w:spacing w:before="60" w:after="20"/>
            <w:jc w:val="center"/>
            <w:rPr>
              <w:rFonts w:ascii="맑은 고딕" w:eastAsia="맑은 고딕" w:hAnsi="맑은 고딕"/>
              <w:iCs/>
              <w:lang w:eastAsia="ko-KR"/>
            </w:rPr>
          </w:pPr>
          <w:r w:rsidRPr="00593B4F">
            <w:rPr>
              <w:rFonts w:ascii="맑은 고딕" w:eastAsia="맑은 고딕" w:hAnsi="맑은 고딕"/>
              <w:i/>
            </w:rPr>
            <w:fldChar w:fldCharType="begin"/>
          </w:r>
          <w:r w:rsidRPr="00593B4F">
            <w:rPr>
              <w:rFonts w:ascii="맑은 고딕" w:eastAsia="맑은 고딕" w:hAnsi="맑은 고딕"/>
              <w:i/>
              <w:lang w:eastAsia="ko-KR"/>
            </w:rPr>
            <w:instrText xml:space="preserve"> DOCPROPERTY "ToggleDesignation"  \* MERGEFORMAT </w:instrText>
          </w:r>
          <w:r w:rsidRPr="00593B4F">
            <w:rPr>
              <w:rFonts w:ascii="맑은 고딕" w:eastAsia="맑은 고딕" w:hAnsi="맑은 고딕"/>
              <w:i/>
            </w:rPr>
            <w:fldChar w:fldCharType="end"/>
          </w:r>
        </w:p>
      </w:tc>
      <w:tc>
        <w:tcPr>
          <w:tcW w:w="2880" w:type="dxa"/>
        </w:tcPr>
        <w:p w14:paraId="63957452" w14:textId="4839F3A9" w:rsidR="00A51332" w:rsidRDefault="00A51332">
          <w:pPr>
            <w:spacing w:before="60" w:after="20"/>
            <w:jc w:val="right"/>
          </w:pPr>
          <w:r>
            <w:rPr>
              <w:lang w:eastAsia="ko-KR"/>
            </w:rP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10</w:t>
          </w:r>
          <w:r>
            <w:fldChar w:fldCharType="end"/>
          </w:r>
          <w:r>
            <w:t xml:space="preserve"> of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</w:tc>
    </w:tr>
    <w:tr w:rsidR="00A51332" w:rsidRPr="00D73732" w14:paraId="78383337" w14:textId="77777777">
      <w:tc>
        <w:tcPr>
          <w:tcW w:w="2610" w:type="dxa"/>
          <w:tcBorders>
            <w:top w:val="single" w:sz="12" w:space="0" w:color="auto"/>
          </w:tcBorders>
        </w:tcPr>
        <w:p w14:paraId="41FEB6F4" w14:textId="77777777" w:rsidR="00A51332" w:rsidRPr="00D73732" w:rsidRDefault="00A51332" w:rsidP="00A1792E">
          <w:pPr>
            <w:keepNext/>
            <w:keepLines/>
            <w:spacing w:before="40"/>
            <w:rPr>
              <w:sz w:val="12"/>
              <w:lang w:val="fr-FR" w:eastAsia="ko-KR"/>
            </w:rPr>
          </w:pPr>
          <w:r>
            <w:rPr>
              <w:rFonts w:hint="eastAsia"/>
              <w:sz w:val="12"/>
              <w:lang w:eastAsia="ko-KR"/>
            </w:rPr>
            <w:t>Project Plan</w:t>
          </w:r>
        </w:p>
      </w:tc>
      <w:tc>
        <w:tcPr>
          <w:tcW w:w="7200" w:type="dxa"/>
          <w:gridSpan w:val="2"/>
          <w:tcBorders>
            <w:top w:val="single" w:sz="12" w:space="0" w:color="auto"/>
          </w:tcBorders>
        </w:tcPr>
        <w:p w14:paraId="63BD822F" w14:textId="77777777" w:rsidR="00A51332" w:rsidRPr="00D73732" w:rsidRDefault="00A51332" w:rsidP="00A15041">
          <w:pPr>
            <w:keepNext/>
            <w:keepLines/>
            <w:spacing w:before="40"/>
            <w:jc w:val="right"/>
            <w:rPr>
              <w:sz w:val="12"/>
              <w:lang w:val="fr-FR" w:eastAsia="ko-KR"/>
            </w:rPr>
          </w:pPr>
        </w:p>
      </w:tc>
    </w:tr>
    <w:bookmarkEnd w:id="2"/>
  </w:tbl>
  <w:p w14:paraId="1F11C5A2" w14:textId="77777777" w:rsidR="00A51332" w:rsidRPr="00D73732" w:rsidRDefault="00A51332">
    <w:pPr>
      <w:pStyle w:val="a9"/>
      <w:rPr>
        <w:sz w:val="4"/>
        <w:lang w:val="fr-FR"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2F6AB7" w14:textId="77777777" w:rsidR="00BB7AE8" w:rsidRDefault="00BB7AE8">
      <w:bookmarkStart w:id="0" w:name="_Hlk15652139"/>
      <w:bookmarkEnd w:id="0"/>
      <w:r>
        <w:separator/>
      </w:r>
    </w:p>
  </w:footnote>
  <w:footnote w:type="continuationSeparator" w:id="0">
    <w:p w14:paraId="7B77EE10" w14:textId="77777777" w:rsidR="00BB7AE8" w:rsidRDefault="00BB7A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-23" w:type="dxa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00"/>
      <w:gridCol w:w="4252"/>
      <w:gridCol w:w="2787"/>
    </w:tblGrid>
    <w:tr w:rsidR="00A51332" w14:paraId="5B994E31" w14:textId="77777777" w:rsidTr="00806FB4">
      <w:trPr>
        <w:cantSplit/>
        <w:trHeight w:val="680"/>
      </w:trPr>
      <w:tc>
        <w:tcPr>
          <w:tcW w:w="2600" w:type="dxa"/>
          <w:vMerge w:val="restart"/>
          <w:tcBorders>
            <w:top w:val="double" w:sz="6" w:space="0" w:color="auto"/>
            <w:left w:val="double" w:sz="6" w:space="0" w:color="auto"/>
            <w:right w:val="dotted" w:sz="4" w:space="0" w:color="auto"/>
          </w:tcBorders>
          <w:vAlign w:val="center"/>
        </w:tcPr>
        <w:p w14:paraId="78166CFD" w14:textId="118788D6" w:rsidR="00A51332" w:rsidRPr="00665E73" w:rsidRDefault="00A51332" w:rsidP="0037032D">
          <w:pPr>
            <w:pStyle w:val="1"/>
            <w:spacing w:before="60" w:after="40"/>
            <w:jc w:val="center"/>
            <w:rPr>
              <w:rFonts w:ascii="맑은 고딕" w:eastAsia="맑은 고딕" w:hAnsi="맑은 고딕"/>
              <w:kern w:val="0"/>
              <w:sz w:val="24"/>
              <w:szCs w:val="24"/>
              <w:lang w:eastAsia="ko-KR"/>
            </w:rPr>
          </w:pPr>
          <w:r w:rsidRPr="0035394A">
            <w:rPr>
              <w:rFonts w:ascii="맑은 고딕" w:eastAsia="맑은 고딕" w:hAnsi="맑은 고딕"/>
              <w:noProof/>
              <w:kern w:val="0"/>
              <w:sz w:val="24"/>
              <w:szCs w:val="24"/>
              <w:lang w:eastAsia="ko-KR"/>
            </w:rPr>
            <w:drawing>
              <wp:inline distT="0" distB="0" distL="0" distR="0" wp14:anchorId="17993EC1" wp14:editId="0BAEB39D">
                <wp:extent cx="1200150" cy="499263"/>
                <wp:effectExtent l="0" t="0" r="0" b="0"/>
                <wp:docPr id="2050" name="Picture 2" descr="유티아이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98F6CD-B89A-41D9-BA51-BF35C022532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0" name="Picture 2" descr="유티아이">
                          <a:extLst>
                            <a:ext uri="{FF2B5EF4-FFF2-40B4-BE49-F238E27FC236}">
                              <a16:creationId xmlns:a16="http://schemas.microsoft.com/office/drawing/2014/main" id="{8E98F6CD-B89A-41D9-BA51-BF35C022532B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812" cy="504114"/>
                        </a:xfrm>
                        <a:prstGeom prst="rect">
                          <a:avLst/>
                        </a:prstGeom>
                        <a:noFill/>
                        <a:ex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2" w:type="dxa"/>
          <w:tcBorders>
            <w:left w:val="nil"/>
            <w:bottom w:val="single" w:sz="4" w:space="0" w:color="C0C0C0"/>
            <w:right w:val="nil"/>
          </w:tcBorders>
        </w:tcPr>
        <w:p w14:paraId="0F6018A1" w14:textId="77777777" w:rsidR="00A51332" w:rsidRPr="00F3476D" w:rsidRDefault="00A51332" w:rsidP="0037032D">
          <w:pPr>
            <w:spacing w:before="100" w:after="60"/>
            <w:jc w:val="center"/>
            <w:rPr>
              <w:rFonts w:ascii="맑은 고딕" w:eastAsia="맑은 고딕" w:hAnsi="맑은 고딕"/>
              <w:b/>
              <w:sz w:val="28"/>
              <w:lang w:eastAsia="ko-KR"/>
            </w:rPr>
          </w:pPr>
          <w:r w:rsidRPr="00F3476D">
            <w:rPr>
              <w:rFonts w:ascii="맑은 고딕" w:eastAsia="맑은 고딕" w:hAnsi="맑은 고딕" w:hint="eastAsia"/>
              <w:b/>
              <w:sz w:val="28"/>
              <w:lang w:eastAsia="ko-KR"/>
            </w:rPr>
            <w:t>프로젝트 수행 계획서</w:t>
          </w:r>
        </w:p>
      </w:tc>
      <w:tc>
        <w:tcPr>
          <w:tcW w:w="2787" w:type="dxa"/>
          <w:vMerge w:val="restart"/>
          <w:tcBorders>
            <w:top w:val="double" w:sz="6" w:space="0" w:color="auto"/>
            <w:left w:val="dotted" w:sz="4" w:space="0" w:color="auto"/>
          </w:tcBorders>
          <w:vAlign w:val="center"/>
        </w:tcPr>
        <w:p w14:paraId="749D8F8F" w14:textId="77777777" w:rsidR="00A51332" w:rsidRDefault="00A51332" w:rsidP="0037032D">
          <w:pPr>
            <w:spacing w:before="60" w:after="40"/>
            <w:ind w:right="-72"/>
            <w:jc w:val="center"/>
            <w:rPr>
              <w:rFonts w:ascii="HPlogostd" w:hAnsi="HPlogostd"/>
              <w:sz w:val="32"/>
              <w:lang w:eastAsia="ko-KR"/>
            </w:rPr>
          </w:pPr>
          <w:r w:rsidRPr="00B93901">
            <w:rPr>
              <w:rFonts w:ascii="HPlogostd" w:hAnsi="HPlogostd"/>
              <w:noProof/>
              <w:sz w:val="32"/>
              <w:lang w:val="en-US" w:eastAsia="ko-KR"/>
            </w:rPr>
            <w:drawing>
              <wp:inline distT="0" distB="0" distL="0" distR="0" wp14:anchorId="2685A29A" wp14:editId="6FBBAAB6">
                <wp:extent cx="1272117" cy="306000"/>
                <wp:effectExtent l="0" t="0" r="0" b="0"/>
                <wp:docPr id="60" name="그림 60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1CA721-62A9-485F-9A10-70453C06C7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그림 8">
                          <a:extLst>
                            <a:ext uri="{FF2B5EF4-FFF2-40B4-BE49-F238E27FC236}">
                              <a16:creationId xmlns:a16="http://schemas.microsoft.com/office/drawing/2014/main" id="{F91CA721-62A9-485F-9A10-70453C06C7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2"/>
                        <a:srcRect r="1553"/>
                        <a:stretch/>
                      </pic:blipFill>
                      <pic:spPr>
                        <a:xfrm>
                          <a:off x="0" y="0"/>
                          <a:ext cx="1272117" cy="30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A51332" w:rsidRPr="00A563AC" w14:paraId="78A71896" w14:textId="77777777" w:rsidTr="00806FB4">
      <w:trPr>
        <w:cantSplit/>
      </w:trPr>
      <w:tc>
        <w:tcPr>
          <w:tcW w:w="2600" w:type="dxa"/>
          <w:vMerge/>
          <w:tcBorders>
            <w:left w:val="double" w:sz="6" w:space="0" w:color="auto"/>
            <w:bottom w:val="double" w:sz="6" w:space="0" w:color="auto"/>
            <w:right w:val="dotted" w:sz="4" w:space="0" w:color="auto"/>
          </w:tcBorders>
          <w:vAlign w:val="center"/>
        </w:tcPr>
        <w:p w14:paraId="2359A7B6" w14:textId="77777777" w:rsidR="00A51332" w:rsidRPr="00763F80" w:rsidRDefault="00A51332" w:rsidP="0037032D">
          <w:pPr>
            <w:pStyle w:val="4"/>
            <w:ind w:left="1200" w:hanging="400"/>
            <w:jc w:val="center"/>
            <w:rPr>
              <w:rFonts w:ascii="맑은 고딕" w:eastAsia="맑은 고딕" w:hAnsi="맑은 고딕"/>
              <w:szCs w:val="18"/>
              <w:lang w:eastAsia="ko-KR"/>
            </w:rPr>
          </w:pPr>
        </w:p>
      </w:tc>
      <w:tc>
        <w:tcPr>
          <w:tcW w:w="4252" w:type="dxa"/>
          <w:tcBorders>
            <w:top w:val="single" w:sz="4" w:space="0" w:color="C0C0C0"/>
            <w:left w:val="nil"/>
            <w:right w:val="nil"/>
          </w:tcBorders>
          <w:vAlign w:val="center"/>
        </w:tcPr>
        <w:p w14:paraId="4183B8E6" w14:textId="6A6D3AD9" w:rsidR="00A51332" w:rsidRPr="00F3476D" w:rsidRDefault="00564A6E" w:rsidP="0037032D">
          <w:pPr>
            <w:pStyle w:val="TableSmallCenter"/>
            <w:spacing w:before="80" w:after="80"/>
            <w:rPr>
              <w:rFonts w:ascii="맑은 고딕" w:eastAsia="맑은 고딕" w:hAnsi="맑은 고딕"/>
              <w:lang w:eastAsia="ko-KR"/>
            </w:rPr>
          </w:pPr>
          <w:proofErr w:type="spellStart"/>
          <w:r>
            <w:rPr>
              <w:rFonts w:ascii="맑은 고딕" w:eastAsia="맑은 고딕" w:hAnsi="맑은 고딕" w:hint="eastAsia"/>
              <w:lang w:eastAsia="ko-KR"/>
            </w:rPr>
            <w:t>유티아이</w:t>
          </w:r>
          <w:proofErr w:type="spellEnd"/>
          <w:r w:rsidR="00A51332">
            <w:rPr>
              <w:rFonts w:ascii="맑은 고딕" w:eastAsia="맑은 고딕" w:hAnsi="맑은 고딕" w:hint="eastAsia"/>
              <w:lang w:eastAsia="ko-KR"/>
            </w:rPr>
            <w:t xml:space="preserve"> 베트남 그룹웨어 시스템 구축</w:t>
          </w:r>
        </w:p>
      </w:tc>
      <w:tc>
        <w:tcPr>
          <w:tcW w:w="2787" w:type="dxa"/>
          <w:vMerge/>
          <w:tcBorders>
            <w:left w:val="dotted" w:sz="4" w:space="0" w:color="auto"/>
            <w:bottom w:val="double" w:sz="6" w:space="0" w:color="auto"/>
          </w:tcBorders>
        </w:tcPr>
        <w:p w14:paraId="755929D7" w14:textId="77777777" w:rsidR="00A51332" w:rsidRDefault="00A51332" w:rsidP="0037032D">
          <w:pPr>
            <w:spacing w:before="80" w:after="80"/>
            <w:jc w:val="right"/>
            <w:rPr>
              <w:b/>
              <w:lang w:eastAsia="ko-KR"/>
            </w:rPr>
          </w:pPr>
        </w:p>
      </w:tc>
    </w:tr>
  </w:tbl>
  <w:p w14:paraId="3D671985" w14:textId="77777777" w:rsidR="00A51332" w:rsidRPr="0037032D" w:rsidRDefault="00A51332">
    <w:pPr>
      <w:pStyle w:val="a8"/>
      <w:rPr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53928"/>
    <w:multiLevelType w:val="hybridMultilevel"/>
    <w:tmpl w:val="831ADC94"/>
    <w:lvl w:ilvl="0" w:tplc="51FED4D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E442ED"/>
    <w:multiLevelType w:val="hybridMultilevel"/>
    <w:tmpl w:val="6E702330"/>
    <w:lvl w:ilvl="0" w:tplc="305824C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FCD99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E40D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BEF26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2AE2A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942B7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3E6BF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D25E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A2889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D0763"/>
    <w:multiLevelType w:val="hybridMultilevel"/>
    <w:tmpl w:val="3AB47656"/>
    <w:lvl w:ilvl="0" w:tplc="200244A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9C767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3B05C5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C0718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0DAEA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512797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ECAA2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4225F9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30542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E55EB"/>
    <w:multiLevelType w:val="hybridMultilevel"/>
    <w:tmpl w:val="691240AC"/>
    <w:lvl w:ilvl="0" w:tplc="7D2ED6A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8903291"/>
    <w:multiLevelType w:val="hybridMultilevel"/>
    <w:tmpl w:val="64465546"/>
    <w:lvl w:ilvl="0" w:tplc="E2BAB3F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1C60DB56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8E2EB7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EC88E27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CDDE4F8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E50A64D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392CBFD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42BC80A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E966843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5" w15:restartNumberingAfterBreak="0">
    <w:nsid w:val="0A947203"/>
    <w:multiLevelType w:val="hybridMultilevel"/>
    <w:tmpl w:val="404AA26E"/>
    <w:lvl w:ilvl="0" w:tplc="840C2D52">
      <w:start w:val="1"/>
      <w:numFmt w:val="decimalEnclosedCircle"/>
      <w:lvlText w:val="%1"/>
      <w:lvlJc w:val="left"/>
      <w:pPr>
        <w:ind w:left="20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51" w:hanging="400"/>
      </w:pPr>
    </w:lvl>
    <w:lvl w:ilvl="2" w:tplc="0409001B" w:tentative="1">
      <w:start w:val="1"/>
      <w:numFmt w:val="lowerRoman"/>
      <w:lvlText w:val="%3."/>
      <w:lvlJc w:val="right"/>
      <w:pPr>
        <w:ind w:left="2851" w:hanging="400"/>
      </w:pPr>
    </w:lvl>
    <w:lvl w:ilvl="3" w:tplc="0409000F" w:tentative="1">
      <w:start w:val="1"/>
      <w:numFmt w:val="decimal"/>
      <w:lvlText w:val="%4."/>
      <w:lvlJc w:val="left"/>
      <w:pPr>
        <w:ind w:left="3251" w:hanging="400"/>
      </w:pPr>
    </w:lvl>
    <w:lvl w:ilvl="4" w:tplc="04090019" w:tentative="1">
      <w:start w:val="1"/>
      <w:numFmt w:val="upperLetter"/>
      <w:lvlText w:val="%5."/>
      <w:lvlJc w:val="left"/>
      <w:pPr>
        <w:ind w:left="3651" w:hanging="400"/>
      </w:pPr>
    </w:lvl>
    <w:lvl w:ilvl="5" w:tplc="0409001B" w:tentative="1">
      <w:start w:val="1"/>
      <w:numFmt w:val="lowerRoman"/>
      <w:lvlText w:val="%6."/>
      <w:lvlJc w:val="right"/>
      <w:pPr>
        <w:ind w:left="4051" w:hanging="400"/>
      </w:pPr>
    </w:lvl>
    <w:lvl w:ilvl="6" w:tplc="0409000F" w:tentative="1">
      <w:start w:val="1"/>
      <w:numFmt w:val="decimal"/>
      <w:lvlText w:val="%7."/>
      <w:lvlJc w:val="left"/>
      <w:pPr>
        <w:ind w:left="4451" w:hanging="400"/>
      </w:pPr>
    </w:lvl>
    <w:lvl w:ilvl="7" w:tplc="04090019" w:tentative="1">
      <w:start w:val="1"/>
      <w:numFmt w:val="upperLetter"/>
      <w:lvlText w:val="%8."/>
      <w:lvlJc w:val="left"/>
      <w:pPr>
        <w:ind w:left="4851" w:hanging="400"/>
      </w:pPr>
    </w:lvl>
    <w:lvl w:ilvl="8" w:tplc="0409001B" w:tentative="1">
      <w:start w:val="1"/>
      <w:numFmt w:val="lowerRoman"/>
      <w:lvlText w:val="%9."/>
      <w:lvlJc w:val="right"/>
      <w:pPr>
        <w:ind w:left="5251" w:hanging="400"/>
      </w:pPr>
    </w:lvl>
  </w:abstractNum>
  <w:abstractNum w:abstractNumId="6" w15:restartNumberingAfterBreak="0">
    <w:nsid w:val="0B377FC7"/>
    <w:multiLevelType w:val="hybridMultilevel"/>
    <w:tmpl w:val="A312539C"/>
    <w:lvl w:ilvl="0" w:tplc="331C12FE">
      <w:start w:val="1"/>
      <w:numFmt w:val="decimal"/>
      <w:lvlText w:val="%1)"/>
      <w:lvlJc w:val="left"/>
      <w:pPr>
        <w:ind w:left="760" w:hanging="360"/>
      </w:pPr>
      <w:rPr>
        <w:rFonts w:ascii="맑은 고딕" w:eastAsia="맑은 고딕" w:hAnsi="맑은 고딕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C6A703E"/>
    <w:multiLevelType w:val="hybridMultilevel"/>
    <w:tmpl w:val="AABA3892"/>
    <w:lvl w:ilvl="0" w:tplc="901C1FF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01057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7584BD5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600AB77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5A76C62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D626F81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D869D1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2B38785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362B18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8" w15:restartNumberingAfterBreak="0">
    <w:nsid w:val="0F3C1B33"/>
    <w:multiLevelType w:val="hybridMultilevel"/>
    <w:tmpl w:val="1A046BB4"/>
    <w:lvl w:ilvl="0" w:tplc="A58A4E8E">
      <w:start w:val="1"/>
      <w:numFmt w:val="decimal"/>
      <w:lvlText w:val="(%1)"/>
      <w:lvlJc w:val="left"/>
      <w:pPr>
        <w:ind w:left="114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2" w:hanging="400"/>
      </w:pPr>
    </w:lvl>
    <w:lvl w:ilvl="2" w:tplc="0409001B" w:tentative="1">
      <w:start w:val="1"/>
      <w:numFmt w:val="lowerRoman"/>
      <w:lvlText w:val="%3."/>
      <w:lvlJc w:val="right"/>
      <w:pPr>
        <w:ind w:left="1982" w:hanging="400"/>
      </w:pPr>
    </w:lvl>
    <w:lvl w:ilvl="3" w:tplc="0409000F" w:tentative="1">
      <w:start w:val="1"/>
      <w:numFmt w:val="decimal"/>
      <w:lvlText w:val="%4."/>
      <w:lvlJc w:val="left"/>
      <w:pPr>
        <w:ind w:left="2382" w:hanging="400"/>
      </w:pPr>
    </w:lvl>
    <w:lvl w:ilvl="4" w:tplc="04090019" w:tentative="1">
      <w:start w:val="1"/>
      <w:numFmt w:val="upperLetter"/>
      <w:lvlText w:val="%5."/>
      <w:lvlJc w:val="left"/>
      <w:pPr>
        <w:ind w:left="2782" w:hanging="400"/>
      </w:pPr>
    </w:lvl>
    <w:lvl w:ilvl="5" w:tplc="0409001B" w:tentative="1">
      <w:start w:val="1"/>
      <w:numFmt w:val="lowerRoman"/>
      <w:lvlText w:val="%6."/>
      <w:lvlJc w:val="right"/>
      <w:pPr>
        <w:ind w:left="3182" w:hanging="400"/>
      </w:pPr>
    </w:lvl>
    <w:lvl w:ilvl="6" w:tplc="0409000F" w:tentative="1">
      <w:start w:val="1"/>
      <w:numFmt w:val="decimal"/>
      <w:lvlText w:val="%7."/>
      <w:lvlJc w:val="left"/>
      <w:pPr>
        <w:ind w:left="3582" w:hanging="400"/>
      </w:pPr>
    </w:lvl>
    <w:lvl w:ilvl="7" w:tplc="04090019" w:tentative="1">
      <w:start w:val="1"/>
      <w:numFmt w:val="upperLetter"/>
      <w:lvlText w:val="%8."/>
      <w:lvlJc w:val="left"/>
      <w:pPr>
        <w:ind w:left="3982" w:hanging="400"/>
      </w:pPr>
    </w:lvl>
    <w:lvl w:ilvl="8" w:tplc="0409001B" w:tentative="1">
      <w:start w:val="1"/>
      <w:numFmt w:val="lowerRoman"/>
      <w:lvlText w:val="%9."/>
      <w:lvlJc w:val="right"/>
      <w:pPr>
        <w:ind w:left="4382" w:hanging="400"/>
      </w:pPr>
    </w:lvl>
  </w:abstractNum>
  <w:abstractNum w:abstractNumId="9" w15:restartNumberingAfterBreak="0">
    <w:nsid w:val="10AC3DB8"/>
    <w:multiLevelType w:val="singleLevel"/>
    <w:tmpl w:val="EFD455C0"/>
    <w:lvl w:ilvl="0">
      <w:start w:val="1"/>
      <w:numFmt w:val="decimal"/>
      <w:pStyle w:val="Number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11896C12"/>
    <w:multiLevelType w:val="multilevel"/>
    <w:tmpl w:val="772C620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" w15:restartNumberingAfterBreak="0">
    <w:nsid w:val="164D490D"/>
    <w:multiLevelType w:val="singleLevel"/>
    <w:tmpl w:val="0298EFBC"/>
    <w:lvl w:ilvl="0">
      <w:start w:val="1"/>
      <w:numFmt w:val="bullet"/>
      <w:pStyle w:val="BodyBulletSQ"/>
      <w:lvlText w:val="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</w:rPr>
    </w:lvl>
  </w:abstractNum>
  <w:abstractNum w:abstractNumId="12" w15:restartNumberingAfterBreak="0">
    <w:nsid w:val="1C202D13"/>
    <w:multiLevelType w:val="multilevel"/>
    <w:tmpl w:val="014E743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3" w15:restartNumberingAfterBreak="0">
    <w:nsid w:val="24132389"/>
    <w:multiLevelType w:val="hybridMultilevel"/>
    <w:tmpl w:val="101A3A8E"/>
    <w:lvl w:ilvl="0" w:tplc="E0B059C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3C8AEC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1E787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02ECE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EC85C3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92D2D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14D76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10B78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A862E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423B7A"/>
    <w:multiLevelType w:val="singleLevel"/>
    <w:tmpl w:val="E48C952A"/>
    <w:lvl w:ilvl="0">
      <w:start w:val="1"/>
      <w:numFmt w:val="bullet"/>
      <w:pStyle w:val="2"/>
      <w:lvlText w:val="-"/>
      <w:lvlJc w:val="left"/>
      <w:pPr>
        <w:tabs>
          <w:tab w:val="num" w:pos="975"/>
        </w:tabs>
        <w:ind w:left="975" w:hanging="360"/>
      </w:pPr>
      <w:rPr>
        <w:rFonts w:ascii="Times New Roman" w:eastAsia="굴림체" w:hAnsi="Times New Roman" w:hint="default"/>
      </w:rPr>
    </w:lvl>
  </w:abstractNum>
  <w:abstractNum w:abstractNumId="15" w15:restartNumberingAfterBreak="0">
    <w:nsid w:val="2C7F467E"/>
    <w:multiLevelType w:val="hybridMultilevel"/>
    <w:tmpl w:val="A11645AA"/>
    <w:lvl w:ilvl="0" w:tplc="2C92500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6" w15:restartNumberingAfterBreak="0">
    <w:nsid w:val="30BF45B3"/>
    <w:multiLevelType w:val="hybridMultilevel"/>
    <w:tmpl w:val="56F0CCA8"/>
    <w:lvl w:ilvl="0" w:tplc="02723B8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A9049852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0372A6D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174AB20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799023E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B4670F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1898D80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8BA000A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7BA26E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7" w15:restartNumberingAfterBreak="0">
    <w:nsid w:val="35792E39"/>
    <w:multiLevelType w:val="hybridMultilevel"/>
    <w:tmpl w:val="03CC1282"/>
    <w:lvl w:ilvl="0" w:tplc="5170C708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3BC25109"/>
    <w:multiLevelType w:val="hybridMultilevel"/>
    <w:tmpl w:val="5F800C66"/>
    <w:lvl w:ilvl="0" w:tplc="DDF6E338">
      <w:start w:val="1"/>
      <w:numFmt w:val="decimal"/>
      <w:lvlText w:val="%1)"/>
      <w:lvlJc w:val="left"/>
      <w:pPr>
        <w:ind w:left="760" w:hanging="360"/>
      </w:pPr>
      <w:rPr>
        <w:rFonts w:ascii="맑은 고딕" w:eastAsia="맑은 고딕" w:hAnsi="맑은 고딕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CED11E3"/>
    <w:multiLevelType w:val="hybridMultilevel"/>
    <w:tmpl w:val="A9824EA2"/>
    <w:lvl w:ilvl="0" w:tplc="5CD49A8E">
      <w:start w:val="20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41DD0861"/>
    <w:multiLevelType w:val="hybridMultilevel"/>
    <w:tmpl w:val="5C4C2198"/>
    <w:lvl w:ilvl="0" w:tplc="901C1FF0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50A6643"/>
    <w:multiLevelType w:val="hybridMultilevel"/>
    <w:tmpl w:val="DB723AEA"/>
    <w:lvl w:ilvl="0" w:tplc="8396B8D4">
      <w:start w:val="1"/>
      <w:numFmt w:val="decimal"/>
      <w:lvlText w:val="%1)"/>
      <w:lvlJc w:val="left"/>
      <w:pPr>
        <w:ind w:left="760" w:hanging="360"/>
      </w:pPr>
      <w:rPr>
        <w:rFonts w:asciiTheme="minorEastAsia" w:eastAsiaTheme="minorEastAsia" w:hAnsiTheme="minorEastAsia" w:cs="굴림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456B4DB9"/>
    <w:multiLevelType w:val="hybridMultilevel"/>
    <w:tmpl w:val="DB9C9FF8"/>
    <w:lvl w:ilvl="0" w:tplc="840C2D52">
      <w:start w:val="1"/>
      <w:numFmt w:val="decimalEnclosedCircle"/>
      <w:lvlText w:val="%1"/>
      <w:lvlJc w:val="left"/>
      <w:pPr>
        <w:ind w:left="1651" w:hanging="400"/>
      </w:pPr>
      <w:rPr>
        <w:rFonts w:hint="eastAsia"/>
      </w:rPr>
    </w:lvl>
    <w:lvl w:ilvl="1" w:tplc="840C2D52">
      <w:start w:val="1"/>
      <w:numFmt w:val="decimalEnclosedCircle"/>
      <w:lvlText w:val="%2"/>
      <w:lvlJc w:val="left"/>
      <w:pPr>
        <w:tabs>
          <w:tab w:val="num" w:pos="2011"/>
        </w:tabs>
        <w:ind w:left="2011" w:hanging="360"/>
      </w:pPr>
      <w:rPr>
        <w:rFonts w:hint="eastAsia"/>
        <w:color w:val="auto"/>
      </w:rPr>
    </w:lvl>
    <w:lvl w:ilvl="2" w:tplc="EAC89734">
      <w:start w:val="1"/>
      <w:numFmt w:val="decimal"/>
      <w:lvlText w:val="%3)"/>
      <w:lvlJc w:val="left"/>
      <w:pPr>
        <w:ind w:left="2411" w:hanging="360"/>
      </w:pPr>
      <w:rPr>
        <w:rFonts w:hint="default"/>
      </w:rPr>
    </w:lvl>
    <w:lvl w:ilvl="3" w:tplc="BD505ED2">
      <w:start w:val="2"/>
      <w:numFmt w:val="bullet"/>
      <w:lvlText w:val="-"/>
      <w:lvlJc w:val="left"/>
      <w:pPr>
        <w:ind w:left="2811" w:hanging="360"/>
      </w:pPr>
      <w:rPr>
        <w:rFonts w:ascii="맑은 고딕" w:eastAsia="맑은 고딕" w:hAnsi="맑은 고딕" w:cs="Times New Roman" w:hint="eastAsia"/>
      </w:rPr>
    </w:lvl>
    <w:lvl w:ilvl="4" w:tplc="892E24EC">
      <w:start w:val="2020"/>
      <w:numFmt w:val="bullet"/>
      <w:lvlText w:val=""/>
      <w:lvlJc w:val="left"/>
      <w:pPr>
        <w:ind w:left="3211" w:hanging="360"/>
      </w:pPr>
      <w:rPr>
        <w:rFonts w:ascii="Wingdings" w:eastAsia="맑은 고딕" w:hAnsi="Wingdings" w:cs="Times New Roman" w:hint="default"/>
      </w:rPr>
    </w:lvl>
    <w:lvl w:ilvl="5" w:tplc="04090005" w:tentative="1">
      <w:start w:val="1"/>
      <w:numFmt w:val="bullet"/>
      <w:lvlText w:val=""/>
      <w:lvlJc w:val="left"/>
      <w:pPr>
        <w:ind w:left="36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1" w:hanging="400"/>
      </w:pPr>
      <w:rPr>
        <w:rFonts w:ascii="Wingdings" w:hAnsi="Wingdings" w:hint="default"/>
      </w:rPr>
    </w:lvl>
  </w:abstractNum>
  <w:abstractNum w:abstractNumId="23" w15:restartNumberingAfterBreak="0">
    <w:nsid w:val="456C772D"/>
    <w:multiLevelType w:val="hybridMultilevel"/>
    <w:tmpl w:val="BE4E6E24"/>
    <w:lvl w:ilvl="0" w:tplc="901C1FF0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47000D0A"/>
    <w:multiLevelType w:val="hybridMultilevel"/>
    <w:tmpl w:val="C240C742"/>
    <w:lvl w:ilvl="0" w:tplc="86E214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25" w15:restartNumberingAfterBreak="0">
    <w:nsid w:val="4A5B50D9"/>
    <w:multiLevelType w:val="hybridMultilevel"/>
    <w:tmpl w:val="5E266050"/>
    <w:lvl w:ilvl="0" w:tplc="2FB0015C">
      <w:start w:val="202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4A9E590E"/>
    <w:multiLevelType w:val="hybridMultilevel"/>
    <w:tmpl w:val="4D2615B6"/>
    <w:lvl w:ilvl="0" w:tplc="2C82C1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22200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24F7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FE90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B3AFDE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2281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A9447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FEE74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272A2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8E3FFD"/>
    <w:multiLevelType w:val="hybridMultilevel"/>
    <w:tmpl w:val="7F9AA0C6"/>
    <w:lvl w:ilvl="0" w:tplc="BE5C6678">
      <w:start w:val="20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4DE33A3B"/>
    <w:multiLevelType w:val="hybridMultilevel"/>
    <w:tmpl w:val="591C1CBE"/>
    <w:lvl w:ilvl="0" w:tplc="F474B94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67F82412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0DACCF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E9B438D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C4AA18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3720F5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832835E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67BCF5B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E94E54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9" w15:restartNumberingAfterBreak="0">
    <w:nsid w:val="5066301A"/>
    <w:multiLevelType w:val="multilevel"/>
    <w:tmpl w:val="9AB6CD14"/>
    <w:lvl w:ilvl="0">
      <w:start w:val="1"/>
      <w:numFmt w:val="upperRoman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992" w:hanging="567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3367" w:hanging="567"/>
      </w:pPr>
      <w:rPr>
        <w:rFonts w:hint="default"/>
      </w:rPr>
    </w:lvl>
    <w:lvl w:ilvl="3">
      <w:start w:val="1"/>
      <w:numFmt w:val="bullet"/>
      <w:lvlText w:val=""/>
      <w:lvlJc w:val="left"/>
      <w:pPr>
        <w:ind w:left="1984" w:hanging="708"/>
      </w:pPr>
      <w:rPr>
        <w:rFonts w:ascii="Wingdings" w:hAnsi="Wingdings" w:hint="default"/>
        <w:lang w:val="en-US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0" w15:restartNumberingAfterBreak="0">
    <w:nsid w:val="56A00EB1"/>
    <w:multiLevelType w:val="singleLevel"/>
    <w:tmpl w:val="EFBCAFDE"/>
    <w:lvl w:ilvl="0">
      <w:start w:val="1"/>
      <w:numFmt w:val="bullet"/>
      <w:pStyle w:val="a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31" w15:restartNumberingAfterBreak="0">
    <w:nsid w:val="65E54A8B"/>
    <w:multiLevelType w:val="hybridMultilevel"/>
    <w:tmpl w:val="7C4AC594"/>
    <w:lvl w:ilvl="0" w:tplc="CF72CF2C">
      <w:start w:val="202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67602251"/>
    <w:multiLevelType w:val="hybridMultilevel"/>
    <w:tmpl w:val="797862CA"/>
    <w:lvl w:ilvl="0" w:tplc="4BEE4372">
      <w:start w:val="1"/>
      <w:numFmt w:val="decimal"/>
      <w:lvlText w:val="%1)"/>
      <w:lvlJc w:val="left"/>
      <w:pPr>
        <w:ind w:left="760" w:hanging="360"/>
      </w:pPr>
      <w:rPr>
        <w:rFonts w:ascii="맑은 고딕" w:eastAsia="맑은 고딕" w:hAnsi="맑은 고딕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7660DE0"/>
    <w:multiLevelType w:val="hybridMultilevel"/>
    <w:tmpl w:val="75B041D2"/>
    <w:lvl w:ilvl="0" w:tplc="F1D4EAE2">
      <w:start w:val="202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8804DFB"/>
    <w:multiLevelType w:val="multilevel"/>
    <w:tmpl w:val="90EAECAA"/>
    <w:lvl w:ilvl="0">
      <w:start w:val="1"/>
      <w:numFmt w:val="decimal"/>
      <w:pStyle w:val="Numberedlist21"/>
      <w:lvlText w:val="%1."/>
      <w:lvlJc w:val="left"/>
      <w:pPr>
        <w:tabs>
          <w:tab w:val="num" w:pos="1777"/>
        </w:tabs>
        <w:ind w:left="454" w:hanging="454"/>
      </w:pPr>
      <w:rPr>
        <w:rFonts w:ascii="맑은 고딕" w:eastAsia="맑은 고딕" w:hAnsi="맑은 고딕" w:hint="eastAsia"/>
        <w:sz w:val="24"/>
        <w:szCs w:val="24"/>
      </w:rPr>
    </w:lvl>
    <w:lvl w:ilvl="1">
      <w:start w:val="1"/>
      <w:numFmt w:val="decimal"/>
      <w:pStyle w:val="Numberedlist22"/>
      <w:lvlText w:val="%1.%2."/>
      <w:lvlJc w:val="left"/>
      <w:pPr>
        <w:tabs>
          <w:tab w:val="num" w:pos="567"/>
        </w:tabs>
        <w:ind w:left="284" w:hanging="284"/>
      </w:pPr>
      <w:rPr>
        <w:rFonts w:hint="eastAsia"/>
        <w:sz w:val="20"/>
      </w:rPr>
    </w:lvl>
    <w:lvl w:ilvl="2">
      <w:start w:val="1"/>
      <w:numFmt w:val="decimal"/>
      <w:pStyle w:val="Numberedlist23"/>
      <w:lvlText w:val="%1.%2.%3."/>
      <w:lvlJc w:val="left"/>
      <w:pPr>
        <w:tabs>
          <w:tab w:val="num" w:pos="4395"/>
        </w:tabs>
        <w:ind w:left="4224" w:hanging="680"/>
      </w:pPr>
      <w:rPr>
        <w:rFonts w:asciiTheme="minorHAnsi" w:eastAsia="바탕" w:hAnsiTheme="minorHAnsi" w:hint="eastAsia"/>
        <w:b/>
        <w:sz w:val="20"/>
      </w:rPr>
    </w:lvl>
    <w:lvl w:ilvl="3">
      <w:start w:val="1"/>
      <w:numFmt w:val="decimal"/>
      <w:pStyle w:val="Numberedlist24"/>
      <w:lvlText w:val="%1.%2.%3.%4."/>
      <w:lvlJc w:val="left"/>
      <w:pPr>
        <w:tabs>
          <w:tab w:val="num" w:pos="1777"/>
        </w:tabs>
        <w:ind w:left="284" w:hanging="284"/>
      </w:pPr>
      <w:rPr>
        <w:rFonts w:hint="eastAsia"/>
      </w:rPr>
    </w:lvl>
    <w:lvl w:ilvl="4">
      <w:start w:val="1"/>
      <w:numFmt w:val="lowerLetter"/>
      <w:lvlText w:val="(%5)"/>
      <w:lvlJc w:val="left"/>
      <w:pPr>
        <w:tabs>
          <w:tab w:val="num" w:pos="1777"/>
        </w:tabs>
        <w:ind w:left="284" w:hanging="284"/>
      </w:pPr>
      <w:rPr>
        <w:rFonts w:hint="eastAsia"/>
      </w:rPr>
    </w:lvl>
    <w:lvl w:ilvl="5">
      <w:start w:val="1"/>
      <w:numFmt w:val="lowerRoman"/>
      <w:lvlText w:val="(%6)"/>
      <w:lvlJc w:val="left"/>
      <w:pPr>
        <w:tabs>
          <w:tab w:val="num" w:pos="1777"/>
        </w:tabs>
        <w:ind w:left="284" w:hanging="284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1777"/>
        </w:tabs>
        <w:ind w:left="284" w:hanging="284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1777"/>
        </w:tabs>
        <w:ind w:left="284" w:hanging="284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1777"/>
        </w:tabs>
        <w:ind w:left="284" w:hanging="284"/>
      </w:pPr>
      <w:rPr>
        <w:rFonts w:hint="eastAsia"/>
      </w:rPr>
    </w:lvl>
  </w:abstractNum>
  <w:abstractNum w:abstractNumId="35" w15:restartNumberingAfterBreak="0">
    <w:nsid w:val="6CEC565B"/>
    <w:multiLevelType w:val="multilevel"/>
    <w:tmpl w:val="41C6B5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2893636"/>
    <w:multiLevelType w:val="hybridMultilevel"/>
    <w:tmpl w:val="2D267054"/>
    <w:lvl w:ilvl="0" w:tplc="C1FEBE1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7C50617C"/>
    <w:multiLevelType w:val="hybridMultilevel"/>
    <w:tmpl w:val="41C0E914"/>
    <w:lvl w:ilvl="0" w:tplc="5FDCFCE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1900832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A91E95D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49C98C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AB5C644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D3EC840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884415A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BEE4C65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DD4379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8" w15:restartNumberingAfterBreak="0">
    <w:nsid w:val="7D1C728D"/>
    <w:multiLevelType w:val="hybridMultilevel"/>
    <w:tmpl w:val="92A08816"/>
    <w:lvl w:ilvl="0" w:tplc="5812368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000F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D46A1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5654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376038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676C7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47C25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060F6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47EA8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30"/>
  </w:num>
  <w:num w:numId="4">
    <w:abstractNumId w:val="14"/>
  </w:num>
  <w:num w:numId="5">
    <w:abstractNumId w:val="10"/>
  </w:num>
  <w:num w:numId="6">
    <w:abstractNumId w:val="35"/>
  </w:num>
  <w:num w:numId="7">
    <w:abstractNumId w:val="7"/>
  </w:num>
  <w:num w:numId="8">
    <w:abstractNumId w:val="4"/>
  </w:num>
  <w:num w:numId="9">
    <w:abstractNumId w:val="37"/>
  </w:num>
  <w:num w:numId="10">
    <w:abstractNumId w:val="28"/>
  </w:num>
  <w:num w:numId="11">
    <w:abstractNumId w:val="16"/>
  </w:num>
  <w:num w:numId="12">
    <w:abstractNumId w:val="34"/>
  </w:num>
  <w:num w:numId="13">
    <w:abstractNumId w:val="8"/>
  </w:num>
  <w:num w:numId="14">
    <w:abstractNumId w:val="21"/>
  </w:num>
  <w:num w:numId="15">
    <w:abstractNumId w:val="18"/>
  </w:num>
  <w:num w:numId="16">
    <w:abstractNumId w:val="29"/>
  </w:num>
  <w:num w:numId="17">
    <w:abstractNumId w:val="22"/>
  </w:num>
  <w:num w:numId="18">
    <w:abstractNumId w:val="5"/>
  </w:num>
  <w:num w:numId="19">
    <w:abstractNumId w:val="3"/>
  </w:num>
  <w:num w:numId="20">
    <w:abstractNumId w:val="36"/>
  </w:num>
  <w:num w:numId="21">
    <w:abstractNumId w:val="6"/>
  </w:num>
  <w:num w:numId="22">
    <w:abstractNumId w:val="20"/>
  </w:num>
  <w:num w:numId="23">
    <w:abstractNumId w:val="23"/>
  </w:num>
  <w:num w:numId="24">
    <w:abstractNumId w:val="34"/>
  </w:num>
  <w:num w:numId="25">
    <w:abstractNumId w:val="34"/>
  </w:num>
  <w:num w:numId="2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2"/>
  </w:num>
  <w:num w:numId="29">
    <w:abstractNumId w:val="34"/>
  </w:num>
  <w:num w:numId="30">
    <w:abstractNumId w:val="26"/>
  </w:num>
  <w:num w:numId="31">
    <w:abstractNumId w:val="2"/>
  </w:num>
  <w:num w:numId="32">
    <w:abstractNumId w:val="1"/>
  </w:num>
  <w:num w:numId="33">
    <w:abstractNumId w:val="13"/>
  </w:num>
  <w:num w:numId="34">
    <w:abstractNumId w:val="38"/>
  </w:num>
  <w:num w:numId="35">
    <w:abstractNumId w:val="33"/>
  </w:num>
  <w:num w:numId="36">
    <w:abstractNumId w:val="27"/>
  </w:num>
  <w:num w:numId="37">
    <w:abstractNumId w:val="19"/>
  </w:num>
  <w:num w:numId="38">
    <w:abstractNumId w:val="12"/>
  </w:num>
  <w:num w:numId="39">
    <w:abstractNumId w:val="24"/>
  </w:num>
  <w:num w:numId="40">
    <w:abstractNumId w:val="15"/>
  </w:num>
  <w:num w:numId="41">
    <w:abstractNumId w:val="0"/>
  </w:num>
  <w:num w:numId="42">
    <w:abstractNumId w:val="25"/>
  </w:num>
  <w:num w:numId="43">
    <w:abstractNumId w:val="31"/>
  </w:num>
  <w:num w:numId="44">
    <w:abstractNumId w:val="1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hideGrammaticalErrors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en-GB" w:vendorID="64" w:dllVersion="0" w:nlCheck="1" w:checkStyle="0"/>
  <w:activeWritingStyle w:appName="MSWord" w:lang="ko-KR" w:vendorID="64" w:dllVersion="5" w:nlCheck="1" w:checkStyle="1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ko-KR" w:vendorID="64" w:dllVersion="4096" w:nlCheck="1" w:checkStyle="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color="#fc0" stroke="f">
      <v:fill color="#fc0" opacity="20972f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AA5"/>
    <w:rsid w:val="000008E5"/>
    <w:rsid w:val="00002FCE"/>
    <w:rsid w:val="00003551"/>
    <w:rsid w:val="00003E6B"/>
    <w:rsid w:val="000047A3"/>
    <w:rsid w:val="00005A06"/>
    <w:rsid w:val="0000746D"/>
    <w:rsid w:val="0000777F"/>
    <w:rsid w:val="000102E0"/>
    <w:rsid w:val="000104D0"/>
    <w:rsid w:val="000127E5"/>
    <w:rsid w:val="00013C14"/>
    <w:rsid w:val="0002044D"/>
    <w:rsid w:val="00020D6B"/>
    <w:rsid w:val="000218B5"/>
    <w:rsid w:val="000229AC"/>
    <w:rsid w:val="00022EB7"/>
    <w:rsid w:val="00023469"/>
    <w:rsid w:val="00024A32"/>
    <w:rsid w:val="00025E18"/>
    <w:rsid w:val="00026719"/>
    <w:rsid w:val="00026D51"/>
    <w:rsid w:val="000275ED"/>
    <w:rsid w:val="0003007F"/>
    <w:rsid w:val="000311D0"/>
    <w:rsid w:val="00032066"/>
    <w:rsid w:val="000326FB"/>
    <w:rsid w:val="00032B0D"/>
    <w:rsid w:val="00032E61"/>
    <w:rsid w:val="00033A92"/>
    <w:rsid w:val="0003539C"/>
    <w:rsid w:val="0003582B"/>
    <w:rsid w:val="00036563"/>
    <w:rsid w:val="00036997"/>
    <w:rsid w:val="00037E28"/>
    <w:rsid w:val="00037FB9"/>
    <w:rsid w:val="00040708"/>
    <w:rsid w:val="00041C24"/>
    <w:rsid w:val="000433D2"/>
    <w:rsid w:val="0004513E"/>
    <w:rsid w:val="00045736"/>
    <w:rsid w:val="000460C9"/>
    <w:rsid w:val="00046A9C"/>
    <w:rsid w:val="00046BA5"/>
    <w:rsid w:val="00046E2E"/>
    <w:rsid w:val="0005017E"/>
    <w:rsid w:val="00050649"/>
    <w:rsid w:val="0005112E"/>
    <w:rsid w:val="00051142"/>
    <w:rsid w:val="00051F21"/>
    <w:rsid w:val="00052866"/>
    <w:rsid w:val="0005352A"/>
    <w:rsid w:val="00053555"/>
    <w:rsid w:val="000549A0"/>
    <w:rsid w:val="00055B36"/>
    <w:rsid w:val="00056180"/>
    <w:rsid w:val="0005663A"/>
    <w:rsid w:val="00056E04"/>
    <w:rsid w:val="00056FB5"/>
    <w:rsid w:val="00057D9B"/>
    <w:rsid w:val="00060EFE"/>
    <w:rsid w:val="00060FD0"/>
    <w:rsid w:val="000631D7"/>
    <w:rsid w:val="00064133"/>
    <w:rsid w:val="00065143"/>
    <w:rsid w:val="00065629"/>
    <w:rsid w:val="00065A0C"/>
    <w:rsid w:val="00065DC4"/>
    <w:rsid w:val="00065FF8"/>
    <w:rsid w:val="00067D81"/>
    <w:rsid w:val="0007119D"/>
    <w:rsid w:val="0007159B"/>
    <w:rsid w:val="000715A2"/>
    <w:rsid w:val="00072B11"/>
    <w:rsid w:val="00073146"/>
    <w:rsid w:val="000748BA"/>
    <w:rsid w:val="000749D8"/>
    <w:rsid w:val="0007502A"/>
    <w:rsid w:val="00075A14"/>
    <w:rsid w:val="00077623"/>
    <w:rsid w:val="00077906"/>
    <w:rsid w:val="00080DE6"/>
    <w:rsid w:val="000812AC"/>
    <w:rsid w:val="0008146E"/>
    <w:rsid w:val="00081984"/>
    <w:rsid w:val="00083932"/>
    <w:rsid w:val="00084A81"/>
    <w:rsid w:val="00084D95"/>
    <w:rsid w:val="000852E5"/>
    <w:rsid w:val="000865CD"/>
    <w:rsid w:val="000866ED"/>
    <w:rsid w:val="00087F76"/>
    <w:rsid w:val="00091677"/>
    <w:rsid w:val="00091AB9"/>
    <w:rsid w:val="000923D7"/>
    <w:rsid w:val="00093D87"/>
    <w:rsid w:val="0009511B"/>
    <w:rsid w:val="00097386"/>
    <w:rsid w:val="000A07CB"/>
    <w:rsid w:val="000A17A9"/>
    <w:rsid w:val="000A2059"/>
    <w:rsid w:val="000A2457"/>
    <w:rsid w:val="000A2EDF"/>
    <w:rsid w:val="000A3993"/>
    <w:rsid w:val="000A7084"/>
    <w:rsid w:val="000B3A3B"/>
    <w:rsid w:val="000B42CB"/>
    <w:rsid w:val="000B620D"/>
    <w:rsid w:val="000B6773"/>
    <w:rsid w:val="000C0F32"/>
    <w:rsid w:val="000C14D9"/>
    <w:rsid w:val="000C2105"/>
    <w:rsid w:val="000C3A5C"/>
    <w:rsid w:val="000C59A5"/>
    <w:rsid w:val="000C7F02"/>
    <w:rsid w:val="000C7F05"/>
    <w:rsid w:val="000D0803"/>
    <w:rsid w:val="000D2402"/>
    <w:rsid w:val="000D3761"/>
    <w:rsid w:val="000D40D3"/>
    <w:rsid w:val="000D4455"/>
    <w:rsid w:val="000D4A72"/>
    <w:rsid w:val="000D5FEE"/>
    <w:rsid w:val="000D6B7F"/>
    <w:rsid w:val="000D6C2D"/>
    <w:rsid w:val="000E096A"/>
    <w:rsid w:val="000E1667"/>
    <w:rsid w:val="000E25D7"/>
    <w:rsid w:val="000E3CB5"/>
    <w:rsid w:val="000E4F94"/>
    <w:rsid w:val="000E57E2"/>
    <w:rsid w:val="000E7D5E"/>
    <w:rsid w:val="000F0350"/>
    <w:rsid w:val="000F159E"/>
    <w:rsid w:val="000F1944"/>
    <w:rsid w:val="000F206B"/>
    <w:rsid w:val="000F30BF"/>
    <w:rsid w:val="000F34FF"/>
    <w:rsid w:val="000F3CD5"/>
    <w:rsid w:val="000F4098"/>
    <w:rsid w:val="000F50ED"/>
    <w:rsid w:val="000F593F"/>
    <w:rsid w:val="000F6527"/>
    <w:rsid w:val="000F77D4"/>
    <w:rsid w:val="000F79C4"/>
    <w:rsid w:val="000F7F45"/>
    <w:rsid w:val="00101E09"/>
    <w:rsid w:val="001034CB"/>
    <w:rsid w:val="001035F9"/>
    <w:rsid w:val="0010420C"/>
    <w:rsid w:val="00104BB6"/>
    <w:rsid w:val="00106352"/>
    <w:rsid w:val="00106BF2"/>
    <w:rsid w:val="00107C08"/>
    <w:rsid w:val="00107D9D"/>
    <w:rsid w:val="00107DD7"/>
    <w:rsid w:val="00111448"/>
    <w:rsid w:val="0011202B"/>
    <w:rsid w:val="00113798"/>
    <w:rsid w:val="00116D4E"/>
    <w:rsid w:val="00116FD1"/>
    <w:rsid w:val="0011783B"/>
    <w:rsid w:val="00117A4D"/>
    <w:rsid w:val="00117D64"/>
    <w:rsid w:val="00123873"/>
    <w:rsid w:val="001238E6"/>
    <w:rsid w:val="00123CDC"/>
    <w:rsid w:val="00124858"/>
    <w:rsid w:val="00124A59"/>
    <w:rsid w:val="0012583D"/>
    <w:rsid w:val="001273B3"/>
    <w:rsid w:val="00130BF4"/>
    <w:rsid w:val="00133C93"/>
    <w:rsid w:val="00133CD0"/>
    <w:rsid w:val="00134329"/>
    <w:rsid w:val="00134401"/>
    <w:rsid w:val="00135526"/>
    <w:rsid w:val="0013659C"/>
    <w:rsid w:val="00136C07"/>
    <w:rsid w:val="00136E62"/>
    <w:rsid w:val="00137E84"/>
    <w:rsid w:val="00140227"/>
    <w:rsid w:val="00140DA7"/>
    <w:rsid w:val="00140F12"/>
    <w:rsid w:val="00142A6B"/>
    <w:rsid w:val="0014336F"/>
    <w:rsid w:val="001433BD"/>
    <w:rsid w:val="001434CE"/>
    <w:rsid w:val="001438A6"/>
    <w:rsid w:val="00143987"/>
    <w:rsid w:val="001451EA"/>
    <w:rsid w:val="00147440"/>
    <w:rsid w:val="00150328"/>
    <w:rsid w:val="00150771"/>
    <w:rsid w:val="00150BB6"/>
    <w:rsid w:val="00151724"/>
    <w:rsid w:val="00151DB0"/>
    <w:rsid w:val="001526C6"/>
    <w:rsid w:val="00154644"/>
    <w:rsid w:val="00157069"/>
    <w:rsid w:val="001575B0"/>
    <w:rsid w:val="00160FAA"/>
    <w:rsid w:val="0016204C"/>
    <w:rsid w:val="00162F8B"/>
    <w:rsid w:val="00164415"/>
    <w:rsid w:val="00164C5D"/>
    <w:rsid w:val="00164D66"/>
    <w:rsid w:val="00166370"/>
    <w:rsid w:val="00166376"/>
    <w:rsid w:val="001663A5"/>
    <w:rsid w:val="00166D27"/>
    <w:rsid w:val="00167D37"/>
    <w:rsid w:val="00170B38"/>
    <w:rsid w:val="00171BD2"/>
    <w:rsid w:val="001721CA"/>
    <w:rsid w:val="0017228C"/>
    <w:rsid w:val="001723D9"/>
    <w:rsid w:val="00172E4F"/>
    <w:rsid w:val="001733C4"/>
    <w:rsid w:val="001736CE"/>
    <w:rsid w:val="0017441B"/>
    <w:rsid w:val="00174A3F"/>
    <w:rsid w:val="00182012"/>
    <w:rsid w:val="00182CE1"/>
    <w:rsid w:val="00183589"/>
    <w:rsid w:val="001846A3"/>
    <w:rsid w:val="00184BE5"/>
    <w:rsid w:val="00184BF5"/>
    <w:rsid w:val="00184D00"/>
    <w:rsid w:val="00184E92"/>
    <w:rsid w:val="001870CF"/>
    <w:rsid w:val="00187676"/>
    <w:rsid w:val="00187763"/>
    <w:rsid w:val="00187F0C"/>
    <w:rsid w:val="0019081A"/>
    <w:rsid w:val="00190B5E"/>
    <w:rsid w:val="0019291E"/>
    <w:rsid w:val="00194C2C"/>
    <w:rsid w:val="00194E05"/>
    <w:rsid w:val="00195605"/>
    <w:rsid w:val="001959B6"/>
    <w:rsid w:val="00195A94"/>
    <w:rsid w:val="0019665A"/>
    <w:rsid w:val="001977F4"/>
    <w:rsid w:val="0019787A"/>
    <w:rsid w:val="001A07BF"/>
    <w:rsid w:val="001A0BB5"/>
    <w:rsid w:val="001A0FF3"/>
    <w:rsid w:val="001A34AF"/>
    <w:rsid w:val="001A37BA"/>
    <w:rsid w:val="001A3EBD"/>
    <w:rsid w:val="001A4962"/>
    <w:rsid w:val="001A5A3D"/>
    <w:rsid w:val="001A6632"/>
    <w:rsid w:val="001A678B"/>
    <w:rsid w:val="001A75FA"/>
    <w:rsid w:val="001A7F4B"/>
    <w:rsid w:val="001B014C"/>
    <w:rsid w:val="001B0943"/>
    <w:rsid w:val="001B173E"/>
    <w:rsid w:val="001B278D"/>
    <w:rsid w:val="001B2E84"/>
    <w:rsid w:val="001B305D"/>
    <w:rsid w:val="001B3352"/>
    <w:rsid w:val="001B5196"/>
    <w:rsid w:val="001B54FC"/>
    <w:rsid w:val="001B7B5F"/>
    <w:rsid w:val="001C0F12"/>
    <w:rsid w:val="001C1A48"/>
    <w:rsid w:val="001C22BD"/>
    <w:rsid w:val="001C2FBA"/>
    <w:rsid w:val="001C441F"/>
    <w:rsid w:val="001C64B5"/>
    <w:rsid w:val="001D053C"/>
    <w:rsid w:val="001D146E"/>
    <w:rsid w:val="001D2B40"/>
    <w:rsid w:val="001D2D41"/>
    <w:rsid w:val="001D3B57"/>
    <w:rsid w:val="001D54DF"/>
    <w:rsid w:val="001D67EB"/>
    <w:rsid w:val="001D7B61"/>
    <w:rsid w:val="001E02D2"/>
    <w:rsid w:val="001E0D71"/>
    <w:rsid w:val="001E125B"/>
    <w:rsid w:val="001E19F7"/>
    <w:rsid w:val="001E2F2D"/>
    <w:rsid w:val="001E31AA"/>
    <w:rsid w:val="001E3B79"/>
    <w:rsid w:val="001E3D72"/>
    <w:rsid w:val="001E4DD8"/>
    <w:rsid w:val="001E6A88"/>
    <w:rsid w:val="001F0B5D"/>
    <w:rsid w:val="001F0F5A"/>
    <w:rsid w:val="001F2151"/>
    <w:rsid w:val="001F2536"/>
    <w:rsid w:val="001F286E"/>
    <w:rsid w:val="001F35C8"/>
    <w:rsid w:val="001F3BED"/>
    <w:rsid w:val="001F3EE9"/>
    <w:rsid w:val="001F6480"/>
    <w:rsid w:val="001F6F45"/>
    <w:rsid w:val="001F72F1"/>
    <w:rsid w:val="001F796D"/>
    <w:rsid w:val="002035D2"/>
    <w:rsid w:val="00203CFA"/>
    <w:rsid w:val="002046F3"/>
    <w:rsid w:val="00204C05"/>
    <w:rsid w:val="00206220"/>
    <w:rsid w:val="0020687F"/>
    <w:rsid w:val="00206916"/>
    <w:rsid w:val="00206F65"/>
    <w:rsid w:val="00207B3E"/>
    <w:rsid w:val="002111CC"/>
    <w:rsid w:val="00211E6B"/>
    <w:rsid w:val="0021377A"/>
    <w:rsid w:val="00214232"/>
    <w:rsid w:val="00214503"/>
    <w:rsid w:val="00215A96"/>
    <w:rsid w:val="00215F41"/>
    <w:rsid w:val="002161C3"/>
    <w:rsid w:val="00216423"/>
    <w:rsid w:val="00216911"/>
    <w:rsid w:val="00217C7E"/>
    <w:rsid w:val="0022187A"/>
    <w:rsid w:val="00222E6A"/>
    <w:rsid w:val="002247E3"/>
    <w:rsid w:val="00226198"/>
    <w:rsid w:val="00226FBF"/>
    <w:rsid w:val="00227118"/>
    <w:rsid w:val="0023012B"/>
    <w:rsid w:val="002306DE"/>
    <w:rsid w:val="002326C0"/>
    <w:rsid w:val="002330C9"/>
    <w:rsid w:val="002336B5"/>
    <w:rsid w:val="00233E5B"/>
    <w:rsid w:val="002344CB"/>
    <w:rsid w:val="00234BE6"/>
    <w:rsid w:val="00235698"/>
    <w:rsid w:val="00235E0D"/>
    <w:rsid w:val="00236A70"/>
    <w:rsid w:val="0023751D"/>
    <w:rsid w:val="0023755F"/>
    <w:rsid w:val="00237BD7"/>
    <w:rsid w:val="002405C8"/>
    <w:rsid w:val="00240C25"/>
    <w:rsid w:val="00241444"/>
    <w:rsid w:val="00242945"/>
    <w:rsid w:val="00243931"/>
    <w:rsid w:val="00243B5B"/>
    <w:rsid w:val="00244408"/>
    <w:rsid w:val="00244E14"/>
    <w:rsid w:val="002463FF"/>
    <w:rsid w:val="002464CB"/>
    <w:rsid w:val="00246CC7"/>
    <w:rsid w:val="00247225"/>
    <w:rsid w:val="002479B6"/>
    <w:rsid w:val="00250748"/>
    <w:rsid w:val="00251DE0"/>
    <w:rsid w:val="00251F72"/>
    <w:rsid w:val="00253562"/>
    <w:rsid w:val="00253E3A"/>
    <w:rsid w:val="00253EBE"/>
    <w:rsid w:val="00254750"/>
    <w:rsid w:val="00255BE8"/>
    <w:rsid w:val="002563D4"/>
    <w:rsid w:val="002566D0"/>
    <w:rsid w:val="0026141C"/>
    <w:rsid w:val="00264923"/>
    <w:rsid w:val="00265006"/>
    <w:rsid w:val="00265041"/>
    <w:rsid w:val="00266C59"/>
    <w:rsid w:val="002707FF"/>
    <w:rsid w:val="002722E9"/>
    <w:rsid w:val="00273AF6"/>
    <w:rsid w:val="00273FE5"/>
    <w:rsid w:val="002760B6"/>
    <w:rsid w:val="00276282"/>
    <w:rsid w:val="002763A9"/>
    <w:rsid w:val="00277225"/>
    <w:rsid w:val="002775DF"/>
    <w:rsid w:val="002800A1"/>
    <w:rsid w:val="00280944"/>
    <w:rsid w:val="002809FC"/>
    <w:rsid w:val="00281E6B"/>
    <w:rsid w:val="002828E9"/>
    <w:rsid w:val="00282977"/>
    <w:rsid w:val="00282FA2"/>
    <w:rsid w:val="0028351B"/>
    <w:rsid w:val="002856FE"/>
    <w:rsid w:val="002866F0"/>
    <w:rsid w:val="0029024D"/>
    <w:rsid w:val="002911DA"/>
    <w:rsid w:val="002925CF"/>
    <w:rsid w:val="002934E0"/>
    <w:rsid w:val="002948C6"/>
    <w:rsid w:val="00294B4F"/>
    <w:rsid w:val="00294B8A"/>
    <w:rsid w:val="00294CF2"/>
    <w:rsid w:val="0029515C"/>
    <w:rsid w:val="00295400"/>
    <w:rsid w:val="0029550D"/>
    <w:rsid w:val="002955C7"/>
    <w:rsid w:val="0029595F"/>
    <w:rsid w:val="002968DC"/>
    <w:rsid w:val="002978BC"/>
    <w:rsid w:val="002A05CC"/>
    <w:rsid w:val="002A0CC0"/>
    <w:rsid w:val="002A107E"/>
    <w:rsid w:val="002A1195"/>
    <w:rsid w:val="002A1431"/>
    <w:rsid w:val="002A183D"/>
    <w:rsid w:val="002A2347"/>
    <w:rsid w:val="002A23A4"/>
    <w:rsid w:val="002A24BD"/>
    <w:rsid w:val="002A2D96"/>
    <w:rsid w:val="002A2E21"/>
    <w:rsid w:val="002A2FBA"/>
    <w:rsid w:val="002A3FE6"/>
    <w:rsid w:val="002A450A"/>
    <w:rsid w:val="002A51BC"/>
    <w:rsid w:val="002A5432"/>
    <w:rsid w:val="002A5571"/>
    <w:rsid w:val="002A5A18"/>
    <w:rsid w:val="002A7375"/>
    <w:rsid w:val="002A7480"/>
    <w:rsid w:val="002A7A96"/>
    <w:rsid w:val="002B3516"/>
    <w:rsid w:val="002B4554"/>
    <w:rsid w:val="002B5319"/>
    <w:rsid w:val="002B568E"/>
    <w:rsid w:val="002B5950"/>
    <w:rsid w:val="002B7439"/>
    <w:rsid w:val="002C0300"/>
    <w:rsid w:val="002C0757"/>
    <w:rsid w:val="002C0867"/>
    <w:rsid w:val="002C40AB"/>
    <w:rsid w:val="002C47E2"/>
    <w:rsid w:val="002C49BA"/>
    <w:rsid w:val="002C5FD7"/>
    <w:rsid w:val="002D19B3"/>
    <w:rsid w:val="002D2475"/>
    <w:rsid w:val="002D279F"/>
    <w:rsid w:val="002D4536"/>
    <w:rsid w:val="002D4915"/>
    <w:rsid w:val="002D554B"/>
    <w:rsid w:val="002D61E3"/>
    <w:rsid w:val="002D6202"/>
    <w:rsid w:val="002D6862"/>
    <w:rsid w:val="002D6A80"/>
    <w:rsid w:val="002E056D"/>
    <w:rsid w:val="002E1243"/>
    <w:rsid w:val="002E1A13"/>
    <w:rsid w:val="002E259C"/>
    <w:rsid w:val="002E2FCA"/>
    <w:rsid w:val="002E4E51"/>
    <w:rsid w:val="002E5FC5"/>
    <w:rsid w:val="002E6023"/>
    <w:rsid w:val="002E65A8"/>
    <w:rsid w:val="002E7F55"/>
    <w:rsid w:val="002F2907"/>
    <w:rsid w:val="002F3428"/>
    <w:rsid w:val="002F42E2"/>
    <w:rsid w:val="002F4A7B"/>
    <w:rsid w:val="002F5032"/>
    <w:rsid w:val="002F61B0"/>
    <w:rsid w:val="002F71EB"/>
    <w:rsid w:val="00300DE9"/>
    <w:rsid w:val="00301156"/>
    <w:rsid w:val="003017C2"/>
    <w:rsid w:val="00301807"/>
    <w:rsid w:val="00301A11"/>
    <w:rsid w:val="00301A54"/>
    <w:rsid w:val="00304B25"/>
    <w:rsid w:val="003051C9"/>
    <w:rsid w:val="00305E6B"/>
    <w:rsid w:val="00306202"/>
    <w:rsid w:val="003076FA"/>
    <w:rsid w:val="00307DEF"/>
    <w:rsid w:val="003109E2"/>
    <w:rsid w:val="00311601"/>
    <w:rsid w:val="00311B16"/>
    <w:rsid w:val="00312006"/>
    <w:rsid w:val="00312A7F"/>
    <w:rsid w:val="00312B79"/>
    <w:rsid w:val="0031461C"/>
    <w:rsid w:val="003160DE"/>
    <w:rsid w:val="00316A52"/>
    <w:rsid w:val="00316B36"/>
    <w:rsid w:val="00320030"/>
    <w:rsid w:val="003203EA"/>
    <w:rsid w:val="0032198C"/>
    <w:rsid w:val="00325F43"/>
    <w:rsid w:val="003260A0"/>
    <w:rsid w:val="00326ED5"/>
    <w:rsid w:val="003309F0"/>
    <w:rsid w:val="00331004"/>
    <w:rsid w:val="0033139E"/>
    <w:rsid w:val="0033302B"/>
    <w:rsid w:val="00333F14"/>
    <w:rsid w:val="00334429"/>
    <w:rsid w:val="003358ED"/>
    <w:rsid w:val="00341024"/>
    <w:rsid w:val="00341A68"/>
    <w:rsid w:val="00342ED7"/>
    <w:rsid w:val="00343014"/>
    <w:rsid w:val="00343977"/>
    <w:rsid w:val="00344ABE"/>
    <w:rsid w:val="003461E0"/>
    <w:rsid w:val="003473E6"/>
    <w:rsid w:val="00347B99"/>
    <w:rsid w:val="00347D44"/>
    <w:rsid w:val="0035189D"/>
    <w:rsid w:val="00351EF6"/>
    <w:rsid w:val="003525E0"/>
    <w:rsid w:val="0035349D"/>
    <w:rsid w:val="0035394A"/>
    <w:rsid w:val="00353CAC"/>
    <w:rsid w:val="00355275"/>
    <w:rsid w:val="0035559E"/>
    <w:rsid w:val="003561FF"/>
    <w:rsid w:val="00356D89"/>
    <w:rsid w:val="00362D5D"/>
    <w:rsid w:val="0036357F"/>
    <w:rsid w:val="00365219"/>
    <w:rsid w:val="003663E9"/>
    <w:rsid w:val="0037032D"/>
    <w:rsid w:val="003705D0"/>
    <w:rsid w:val="003723BC"/>
    <w:rsid w:val="003731D1"/>
    <w:rsid w:val="003731EB"/>
    <w:rsid w:val="00373FE5"/>
    <w:rsid w:val="00375A86"/>
    <w:rsid w:val="00375DBD"/>
    <w:rsid w:val="0037608B"/>
    <w:rsid w:val="00380DEA"/>
    <w:rsid w:val="00382EE4"/>
    <w:rsid w:val="00386382"/>
    <w:rsid w:val="00386D44"/>
    <w:rsid w:val="00387223"/>
    <w:rsid w:val="003875CC"/>
    <w:rsid w:val="00387E88"/>
    <w:rsid w:val="00391559"/>
    <w:rsid w:val="0039328A"/>
    <w:rsid w:val="003933FF"/>
    <w:rsid w:val="003936DE"/>
    <w:rsid w:val="00393E2A"/>
    <w:rsid w:val="0039402E"/>
    <w:rsid w:val="0039434A"/>
    <w:rsid w:val="00395A67"/>
    <w:rsid w:val="0039648B"/>
    <w:rsid w:val="00397564"/>
    <w:rsid w:val="003A23AB"/>
    <w:rsid w:val="003A2E0D"/>
    <w:rsid w:val="003A33EB"/>
    <w:rsid w:val="003A37A7"/>
    <w:rsid w:val="003A4876"/>
    <w:rsid w:val="003A5B52"/>
    <w:rsid w:val="003A6E68"/>
    <w:rsid w:val="003A7B08"/>
    <w:rsid w:val="003B01D2"/>
    <w:rsid w:val="003B0EA3"/>
    <w:rsid w:val="003B3073"/>
    <w:rsid w:val="003B3875"/>
    <w:rsid w:val="003B445A"/>
    <w:rsid w:val="003B5E74"/>
    <w:rsid w:val="003B7D22"/>
    <w:rsid w:val="003C06A8"/>
    <w:rsid w:val="003C0756"/>
    <w:rsid w:val="003C328D"/>
    <w:rsid w:val="003C3C91"/>
    <w:rsid w:val="003C4D7B"/>
    <w:rsid w:val="003C4FF3"/>
    <w:rsid w:val="003C612C"/>
    <w:rsid w:val="003C6775"/>
    <w:rsid w:val="003C6F05"/>
    <w:rsid w:val="003C7659"/>
    <w:rsid w:val="003C7A5D"/>
    <w:rsid w:val="003C7E73"/>
    <w:rsid w:val="003D00C9"/>
    <w:rsid w:val="003D043C"/>
    <w:rsid w:val="003D1620"/>
    <w:rsid w:val="003D205B"/>
    <w:rsid w:val="003D2B9B"/>
    <w:rsid w:val="003D3570"/>
    <w:rsid w:val="003D3CE1"/>
    <w:rsid w:val="003D452D"/>
    <w:rsid w:val="003D45F7"/>
    <w:rsid w:val="003D46A1"/>
    <w:rsid w:val="003D49DA"/>
    <w:rsid w:val="003D73D6"/>
    <w:rsid w:val="003D783E"/>
    <w:rsid w:val="003E02D8"/>
    <w:rsid w:val="003E03B6"/>
    <w:rsid w:val="003E07A3"/>
    <w:rsid w:val="003E07BB"/>
    <w:rsid w:val="003E1C72"/>
    <w:rsid w:val="003E2A22"/>
    <w:rsid w:val="003E4810"/>
    <w:rsid w:val="003E5B7C"/>
    <w:rsid w:val="003E5D08"/>
    <w:rsid w:val="003E6A80"/>
    <w:rsid w:val="003E6ED1"/>
    <w:rsid w:val="003F06D3"/>
    <w:rsid w:val="003F1DB2"/>
    <w:rsid w:val="003F2D6B"/>
    <w:rsid w:val="003F38B0"/>
    <w:rsid w:val="003F6186"/>
    <w:rsid w:val="003F629B"/>
    <w:rsid w:val="003F6729"/>
    <w:rsid w:val="003F6ADE"/>
    <w:rsid w:val="003F7C9C"/>
    <w:rsid w:val="003F7F8F"/>
    <w:rsid w:val="0040096D"/>
    <w:rsid w:val="0040186D"/>
    <w:rsid w:val="0040191E"/>
    <w:rsid w:val="00403151"/>
    <w:rsid w:val="00404282"/>
    <w:rsid w:val="00405676"/>
    <w:rsid w:val="004120D0"/>
    <w:rsid w:val="004122ED"/>
    <w:rsid w:val="0041260F"/>
    <w:rsid w:val="00413271"/>
    <w:rsid w:val="00413365"/>
    <w:rsid w:val="00413C9C"/>
    <w:rsid w:val="0041434E"/>
    <w:rsid w:val="00414D99"/>
    <w:rsid w:val="0041594E"/>
    <w:rsid w:val="00416199"/>
    <w:rsid w:val="0041640F"/>
    <w:rsid w:val="0041724F"/>
    <w:rsid w:val="004173D0"/>
    <w:rsid w:val="00420760"/>
    <w:rsid w:val="004224A8"/>
    <w:rsid w:val="00422E77"/>
    <w:rsid w:val="00422EFA"/>
    <w:rsid w:val="00423A89"/>
    <w:rsid w:val="00423C79"/>
    <w:rsid w:val="00423C9F"/>
    <w:rsid w:val="00423F56"/>
    <w:rsid w:val="004269A3"/>
    <w:rsid w:val="00426C03"/>
    <w:rsid w:val="00426E3C"/>
    <w:rsid w:val="00426F5B"/>
    <w:rsid w:val="0042723D"/>
    <w:rsid w:val="0042797B"/>
    <w:rsid w:val="00427C36"/>
    <w:rsid w:val="00430616"/>
    <w:rsid w:val="004306CF"/>
    <w:rsid w:val="004306DE"/>
    <w:rsid w:val="00430B2E"/>
    <w:rsid w:val="00431DB1"/>
    <w:rsid w:val="00432161"/>
    <w:rsid w:val="00432AA5"/>
    <w:rsid w:val="00432F12"/>
    <w:rsid w:val="00433FC8"/>
    <w:rsid w:val="00434C45"/>
    <w:rsid w:val="00435243"/>
    <w:rsid w:val="00435D20"/>
    <w:rsid w:val="004365E1"/>
    <w:rsid w:val="00436649"/>
    <w:rsid w:val="00440156"/>
    <w:rsid w:val="0044093E"/>
    <w:rsid w:val="00441C46"/>
    <w:rsid w:val="00441F61"/>
    <w:rsid w:val="00442CD5"/>
    <w:rsid w:val="0044334C"/>
    <w:rsid w:val="00443985"/>
    <w:rsid w:val="00444870"/>
    <w:rsid w:val="00444D0D"/>
    <w:rsid w:val="0044621F"/>
    <w:rsid w:val="0044639E"/>
    <w:rsid w:val="004464F1"/>
    <w:rsid w:val="004474FB"/>
    <w:rsid w:val="004503DD"/>
    <w:rsid w:val="00450FB5"/>
    <w:rsid w:val="004513B1"/>
    <w:rsid w:val="00453833"/>
    <w:rsid w:val="00454904"/>
    <w:rsid w:val="004550F9"/>
    <w:rsid w:val="00455159"/>
    <w:rsid w:val="00455C04"/>
    <w:rsid w:val="004567DE"/>
    <w:rsid w:val="0045768B"/>
    <w:rsid w:val="00457F5A"/>
    <w:rsid w:val="004605D8"/>
    <w:rsid w:val="0046296A"/>
    <w:rsid w:val="00463386"/>
    <w:rsid w:val="0046378E"/>
    <w:rsid w:val="0046421A"/>
    <w:rsid w:val="004645B3"/>
    <w:rsid w:val="00464C39"/>
    <w:rsid w:val="00465282"/>
    <w:rsid w:val="004655EC"/>
    <w:rsid w:val="004660CE"/>
    <w:rsid w:val="0046649A"/>
    <w:rsid w:val="00467463"/>
    <w:rsid w:val="004700AC"/>
    <w:rsid w:val="00471378"/>
    <w:rsid w:val="00471613"/>
    <w:rsid w:val="00471931"/>
    <w:rsid w:val="00472CC0"/>
    <w:rsid w:val="004756CE"/>
    <w:rsid w:val="0047594C"/>
    <w:rsid w:val="0047779A"/>
    <w:rsid w:val="00477EDB"/>
    <w:rsid w:val="00482044"/>
    <w:rsid w:val="0048232D"/>
    <w:rsid w:val="00482CDE"/>
    <w:rsid w:val="00484E33"/>
    <w:rsid w:val="004856F8"/>
    <w:rsid w:val="00485A11"/>
    <w:rsid w:val="00485C0C"/>
    <w:rsid w:val="00486511"/>
    <w:rsid w:val="004874B8"/>
    <w:rsid w:val="00491178"/>
    <w:rsid w:val="00491182"/>
    <w:rsid w:val="0049188C"/>
    <w:rsid w:val="00491AD5"/>
    <w:rsid w:val="00491DEE"/>
    <w:rsid w:val="00493030"/>
    <w:rsid w:val="004931BF"/>
    <w:rsid w:val="00494C4F"/>
    <w:rsid w:val="00495154"/>
    <w:rsid w:val="00495843"/>
    <w:rsid w:val="00497090"/>
    <w:rsid w:val="00497643"/>
    <w:rsid w:val="00497D0C"/>
    <w:rsid w:val="004A0FD6"/>
    <w:rsid w:val="004A1E4E"/>
    <w:rsid w:val="004A39A6"/>
    <w:rsid w:val="004A44FA"/>
    <w:rsid w:val="004A455A"/>
    <w:rsid w:val="004A4F9E"/>
    <w:rsid w:val="004A6F5A"/>
    <w:rsid w:val="004A779B"/>
    <w:rsid w:val="004A7831"/>
    <w:rsid w:val="004A7F43"/>
    <w:rsid w:val="004B1E08"/>
    <w:rsid w:val="004B1F09"/>
    <w:rsid w:val="004B37F0"/>
    <w:rsid w:val="004B4144"/>
    <w:rsid w:val="004B56FB"/>
    <w:rsid w:val="004C0DB9"/>
    <w:rsid w:val="004C137A"/>
    <w:rsid w:val="004C2191"/>
    <w:rsid w:val="004C2A1C"/>
    <w:rsid w:val="004C2C96"/>
    <w:rsid w:val="004C2DDA"/>
    <w:rsid w:val="004C3C13"/>
    <w:rsid w:val="004C3F90"/>
    <w:rsid w:val="004C4047"/>
    <w:rsid w:val="004C4CD9"/>
    <w:rsid w:val="004C6F61"/>
    <w:rsid w:val="004C740A"/>
    <w:rsid w:val="004D0148"/>
    <w:rsid w:val="004D01DB"/>
    <w:rsid w:val="004D17A8"/>
    <w:rsid w:val="004D23FE"/>
    <w:rsid w:val="004D36FE"/>
    <w:rsid w:val="004D4177"/>
    <w:rsid w:val="004D4816"/>
    <w:rsid w:val="004D4A38"/>
    <w:rsid w:val="004D5CBD"/>
    <w:rsid w:val="004D6DE9"/>
    <w:rsid w:val="004D73DE"/>
    <w:rsid w:val="004E0F5B"/>
    <w:rsid w:val="004E12D4"/>
    <w:rsid w:val="004E2FB5"/>
    <w:rsid w:val="004E3229"/>
    <w:rsid w:val="004E3C28"/>
    <w:rsid w:val="004E5A6B"/>
    <w:rsid w:val="004E5AD5"/>
    <w:rsid w:val="004E5B3D"/>
    <w:rsid w:val="004E605C"/>
    <w:rsid w:val="004E6433"/>
    <w:rsid w:val="004E6CEF"/>
    <w:rsid w:val="004E6EAB"/>
    <w:rsid w:val="004E73D7"/>
    <w:rsid w:val="004E7C46"/>
    <w:rsid w:val="004E7EBD"/>
    <w:rsid w:val="004F218E"/>
    <w:rsid w:val="004F46CF"/>
    <w:rsid w:val="004F5515"/>
    <w:rsid w:val="004F6604"/>
    <w:rsid w:val="004F6F2A"/>
    <w:rsid w:val="00500590"/>
    <w:rsid w:val="00500A5D"/>
    <w:rsid w:val="00500C02"/>
    <w:rsid w:val="005035E5"/>
    <w:rsid w:val="005060B9"/>
    <w:rsid w:val="005104D3"/>
    <w:rsid w:val="00510CC5"/>
    <w:rsid w:val="00512116"/>
    <w:rsid w:val="00512BD2"/>
    <w:rsid w:val="005143C5"/>
    <w:rsid w:val="00516F7F"/>
    <w:rsid w:val="005209C2"/>
    <w:rsid w:val="0052161A"/>
    <w:rsid w:val="0052340A"/>
    <w:rsid w:val="00524670"/>
    <w:rsid w:val="005255C5"/>
    <w:rsid w:val="00525A84"/>
    <w:rsid w:val="00526A7F"/>
    <w:rsid w:val="00527DDB"/>
    <w:rsid w:val="005301B0"/>
    <w:rsid w:val="005324BC"/>
    <w:rsid w:val="005326EE"/>
    <w:rsid w:val="00535325"/>
    <w:rsid w:val="0053610B"/>
    <w:rsid w:val="00536786"/>
    <w:rsid w:val="00536977"/>
    <w:rsid w:val="00536F69"/>
    <w:rsid w:val="00537F19"/>
    <w:rsid w:val="00537FBB"/>
    <w:rsid w:val="005404C8"/>
    <w:rsid w:val="00540783"/>
    <w:rsid w:val="00540977"/>
    <w:rsid w:val="00540AC3"/>
    <w:rsid w:val="00540C09"/>
    <w:rsid w:val="0054169E"/>
    <w:rsid w:val="00541C79"/>
    <w:rsid w:val="00541DEE"/>
    <w:rsid w:val="00542124"/>
    <w:rsid w:val="00542974"/>
    <w:rsid w:val="00544FE8"/>
    <w:rsid w:val="00545847"/>
    <w:rsid w:val="00545A49"/>
    <w:rsid w:val="005472B4"/>
    <w:rsid w:val="00547FB5"/>
    <w:rsid w:val="00550365"/>
    <w:rsid w:val="0055199A"/>
    <w:rsid w:val="00552FE7"/>
    <w:rsid w:val="00553A1E"/>
    <w:rsid w:val="00556659"/>
    <w:rsid w:val="00556D07"/>
    <w:rsid w:val="00560EBB"/>
    <w:rsid w:val="00561563"/>
    <w:rsid w:val="005627B5"/>
    <w:rsid w:val="00562B74"/>
    <w:rsid w:val="00564A6E"/>
    <w:rsid w:val="00564BB8"/>
    <w:rsid w:val="005658AC"/>
    <w:rsid w:val="0056711D"/>
    <w:rsid w:val="00567530"/>
    <w:rsid w:val="005676DA"/>
    <w:rsid w:val="00570A43"/>
    <w:rsid w:val="00570FC9"/>
    <w:rsid w:val="005719E9"/>
    <w:rsid w:val="005727B3"/>
    <w:rsid w:val="00572B46"/>
    <w:rsid w:val="005749FC"/>
    <w:rsid w:val="00574A40"/>
    <w:rsid w:val="00574A53"/>
    <w:rsid w:val="00574B71"/>
    <w:rsid w:val="00576357"/>
    <w:rsid w:val="00577D7C"/>
    <w:rsid w:val="0058294B"/>
    <w:rsid w:val="00583363"/>
    <w:rsid w:val="00583EAD"/>
    <w:rsid w:val="00584C80"/>
    <w:rsid w:val="0058577A"/>
    <w:rsid w:val="00585D6D"/>
    <w:rsid w:val="00585FF4"/>
    <w:rsid w:val="005862C2"/>
    <w:rsid w:val="00586B82"/>
    <w:rsid w:val="005873F3"/>
    <w:rsid w:val="00587B05"/>
    <w:rsid w:val="00590238"/>
    <w:rsid w:val="005909CC"/>
    <w:rsid w:val="005929EA"/>
    <w:rsid w:val="00593258"/>
    <w:rsid w:val="0059388F"/>
    <w:rsid w:val="005939FD"/>
    <w:rsid w:val="00593B4F"/>
    <w:rsid w:val="005947B5"/>
    <w:rsid w:val="00594DD6"/>
    <w:rsid w:val="00596045"/>
    <w:rsid w:val="00596149"/>
    <w:rsid w:val="005969A7"/>
    <w:rsid w:val="005971AE"/>
    <w:rsid w:val="005979AC"/>
    <w:rsid w:val="00597B52"/>
    <w:rsid w:val="005A0EAD"/>
    <w:rsid w:val="005A11AE"/>
    <w:rsid w:val="005A22BA"/>
    <w:rsid w:val="005A35A4"/>
    <w:rsid w:val="005A3C13"/>
    <w:rsid w:val="005A4D92"/>
    <w:rsid w:val="005A5B3B"/>
    <w:rsid w:val="005A689A"/>
    <w:rsid w:val="005A6E92"/>
    <w:rsid w:val="005A6FE7"/>
    <w:rsid w:val="005A7544"/>
    <w:rsid w:val="005A7B78"/>
    <w:rsid w:val="005B0263"/>
    <w:rsid w:val="005B0436"/>
    <w:rsid w:val="005B0611"/>
    <w:rsid w:val="005B17CE"/>
    <w:rsid w:val="005B1BBB"/>
    <w:rsid w:val="005B1BE6"/>
    <w:rsid w:val="005B2066"/>
    <w:rsid w:val="005B4006"/>
    <w:rsid w:val="005B44D6"/>
    <w:rsid w:val="005B4924"/>
    <w:rsid w:val="005B4EB4"/>
    <w:rsid w:val="005B55F5"/>
    <w:rsid w:val="005B7F34"/>
    <w:rsid w:val="005C0595"/>
    <w:rsid w:val="005C0D7A"/>
    <w:rsid w:val="005C1FCC"/>
    <w:rsid w:val="005C2863"/>
    <w:rsid w:val="005C3C7A"/>
    <w:rsid w:val="005C452F"/>
    <w:rsid w:val="005C5A27"/>
    <w:rsid w:val="005C63C9"/>
    <w:rsid w:val="005C6E8F"/>
    <w:rsid w:val="005C7AFE"/>
    <w:rsid w:val="005C7E8D"/>
    <w:rsid w:val="005D00D0"/>
    <w:rsid w:val="005D03C1"/>
    <w:rsid w:val="005D03C6"/>
    <w:rsid w:val="005D068A"/>
    <w:rsid w:val="005D11BE"/>
    <w:rsid w:val="005D2236"/>
    <w:rsid w:val="005D23A7"/>
    <w:rsid w:val="005D2A4A"/>
    <w:rsid w:val="005D307F"/>
    <w:rsid w:val="005D3362"/>
    <w:rsid w:val="005D4103"/>
    <w:rsid w:val="005D484F"/>
    <w:rsid w:val="005D6D65"/>
    <w:rsid w:val="005D7798"/>
    <w:rsid w:val="005E0F22"/>
    <w:rsid w:val="005E27A1"/>
    <w:rsid w:val="005E2C5C"/>
    <w:rsid w:val="005E2EEF"/>
    <w:rsid w:val="005E3248"/>
    <w:rsid w:val="005E74B9"/>
    <w:rsid w:val="005E76E2"/>
    <w:rsid w:val="005F0295"/>
    <w:rsid w:val="005F029A"/>
    <w:rsid w:val="005F0A47"/>
    <w:rsid w:val="005F15F9"/>
    <w:rsid w:val="005F1A16"/>
    <w:rsid w:val="005F2836"/>
    <w:rsid w:val="005F2F80"/>
    <w:rsid w:val="005F317A"/>
    <w:rsid w:val="005F3758"/>
    <w:rsid w:val="005F41C6"/>
    <w:rsid w:val="005F4D05"/>
    <w:rsid w:val="005F4F8F"/>
    <w:rsid w:val="005F506E"/>
    <w:rsid w:val="005F5A50"/>
    <w:rsid w:val="005F5D49"/>
    <w:rsid w:val="005F6AA5"/>
    <w:rsid w:val="005F6E28"/>
    <w:rsid w:val="005F74FD"/>
    <w:rsid w:val="006003D0"/>
    <w:rsid w:val="0060070D"/>
    <w:rsid w:val="00600855"/>
    <w:rsid w:val="006015FA"/>
    <w:rsid w:val="00601676"/>
    <w:rsid w:val="00601C44"/>
    <w:rsid w:val="00601C69"/>
    <w:rsid w:val="00604260"/>
    <w:rsid w:val="0060444E"/>
    <w:rsid w:val="00605F4B"/>
    <w:rsid w:val="006072F0"/>
    <w:rsid w:val="00607624"/>
    <w:rsid w:val="00607F0A"/>
    <w:rsid w:val="006113B9"/>
    <w:rsid w:val="006114C5"/>
    <w:rsid w:val="00611795"/>
    <w:rsid w:val="00612004"/>
    <w:rsid w:val="00613BBF"/>
    <w:rsid w:val="006145D9"/>
    <w:rsid w:val="00614920"/>
    <w:rsid w:val="00614A70"/>
    <w:rsid w:val="00615B02"/>
    <w:rsid w:val="00617A12"/>
    <w:rsid w:val="00617A17"/>
    <w:rsid w:val="00617C0C"/>
    <w:rsid w:val="0062079A"/>
    <w:rsid w:val="006228DD"/>
    <w:rsid w:val="00622975"/>
    <w:rsid w:val="00623C52"/>
    <w:rsid w:val="00626E94"/>
    <w:rsid w:val="00630E6E"/>
    <w:rsid w:val="00631FD0"/>
    <w:rsid w:val="006325C2"/>
    <w:rsid w:val="0063492C"/>
    <w:rsid w:val="006368CD"/>
    <w:rsid w:val="0063792A"/>
    <w:rsid w:val="00640C23"/>
    <w:rsid w:val="0064151D"/>
    <w:rsid w:val="006416CA"/>
    <w:rsid w:val="00641BA7"/>
    <w:rsid w:val="00642167"/>
    <w:rsid w:val="006423B3"/>
    <w:rsid w:val="0064361A"/>
    <w:rsid w:val="0064453C"/>
    <w:rsid w:val="006449D9"/>
    <w:rsid w:val="00646F61"/>
    <w:rsid w:val="006470EE"/>
    <w:rsid w:val="006475A0"/>
    <w:rsid w:val="006479A9"/>
    <w:rsid w:val="00647A67"/>
    <w:rsid w:val="00651BB4"/>
    <w:rsid w:val="00652368"/>
    <w:rsid w:val="00652748"/>
    <w:rsid w:val="00653221"/>
    <w:rsid w:val="00653C9E"/>
    <w:rsid w:val="00654710"/>
    <w:rsid w:val="0065584F"/>
    <w:rsid w:val="00656568"/>
    <w:rsid w:val="006574B6"/>
    <w:rsid w:val="0066290F"/>
    <w:rsid w:val="0066356D"/>
    <w:rsid w:val="00664DCF"/>
    <w:rsid w:val="006650F2"/>
    <w:rsid w:val="00665446"/>
    <w:rsid w:val="0066555B"/>
    <w:rsid w:val="00665E73"/>
    <w:rsid w:val="00666125"/>
    <w:rsid w:val="00666D5D"/>
    <w:rsid w:val="0066768E"/>
    <w:rsid w:val="00670773"/>
    <w:rsid w:val="00670B5A"/>
    <w:rsid w:val="00671C20"/>
    <w:rsid w:val="006724C0"/>
    <w:rsid w:val="00672D74"/>
    <w:rsid w:val="00675EED"/>
    <w:rsid w:val="00675FDF"/>
    <w:rsid w:val="0067704B"/>
    <w:rsid w:val="00677705"/>
    <w:rsid w:val="00677FF3"/>
    <w:rsid w:val="00680BDC"/>
    <w:rsid w:val="00681397"/>
    <w:rsid w:val="00681853"/>
    <w:rsid w:val="00681B00"/>
    <w:rsid w:val="00681C2C"/>
    <w:rsid w:val="006840CD"/>
    <w:rsid w:val="00684C9F"/>
    <w:rsid w:val="00686F1E"/>
    <w:rsid w:val="00687C1B"/>
    <w:rsid w:val="00690CA0"/>
    <w:rsid w:val="00691791"/>
    <w:rsid w:val="00696C2A"/>
    <w:rsid w:val="00696E9E"/>
    <w:rsid w:val="00697ED9"/>
    <w:rsid w:val="00697F09"/>
    <w:rsid w:val="006A106C"/>
    <w:rsid w:val="006A1A37"/>
    <w:rsid w:val="006A1B01"/>
    <w:rsid w:val="006A229D"/>
    <w:rsid w:val="006A29F6"/>
    <w:rsid w:val="006A29FA"/>
    <w:rsid w:val="006A36B0"/>
    <w:rsid w:val="006A373B"/>
    <w:rsid w:val="006A3849"/>
    <w:rsid w:val="006A392F"/>
    <w:rsid w:val="006A6972"/>
    <w:rsid w:val="006A74A3"/>
    <w:rsid w:val="006B045B"/>
    <w:rsid w:val="006B22DF"/>
    <w:rsid w:val="006B3088"/>
    <w:rsid w:val="006B328A"/>
    <w:rsid w:val="006B3614"/>
    <w:rsid w:val="006B39B2"/>
    <w:rsid w:val="006B3BC1"/>
    <w:rsid w:val="006B47AE"/>
    <w:rsid w:val="006B5BFD"/>
    <w:rsid w:val="006B610B"/>
    <w:rsid w:val="006B7162"/>
    <w:rsid w:val="006C161F"/>
    <w:rsid w:val="006C1C37"/>
    <w:rsid w:val="006C225B"/>
    <w:rsid w:val="006C24A6"/>
    <w:rsid w:val="006C25ED"/>
    <w:rsid w:val="006C28AD"/>
    <w:rsid w:val="006C2F26"/>
    <w:rsid w:val="006C447E"/>
    <w:rsid w:val="006C5F7A"/>
    <w:rsid w:val="006C671D"/>
    <w:rsid w:val="006C6CEF"/>
    <w:rsid w:val="006C7593"/>
    <w:rsid w:val="006D053C"/>
    <w:rsid w:val="006D0EA7"/>
    <w:rsid w:val="006D2090"/>
    <w:rsid w:val="006D2341"/>
    <w:rsid w:val="006D2603"/>
    <w:rsid w:val="006D33F8"/>
    <w:rsid w:val="006D4C61"/>
    <w:rsid w:val="006D52F2"/>
    <w:rsid w:val="006D5355"/>
    <w:rsid w:val="006D5B5C"/>
    <w:rsid w:val="006D70DB"/>
    <w:rsid w:val="006E0008"/>
    <w:rsid w:val="006E012D"/>
    <w:rsid w:val="006E0361"/>
    <w:rsid w:val="006E1A7D"/>
    <w:rsid w:val="006E2615"/>
    <w:rsid w:val="006E2690"/>
    <w:rsid w:val="006E2C86"/>
    <w:rsid w:val="006E30F3"/>
    <w:rsid w:val="006E3DC6"/>
    <w:rsid w:val="006E3EAB"/>
    <w:rsid w:val="006E6EA9"/>
    <w:rsid w:val="006E7470"/>
    <w:rsid w:val="006E74C8"/>
    <w:rsid w:val="006E792F"/>
    <w:rsid w:val="006F0253"/>
    <w:rsid w:val="006F2BE2"/>
    <w:rsid w:val="006F3631"/>
    <w:rsid w:val="006F3CE2"/>
    <w:rsid w:val="006F41B2"/>
    <w:rsid w:val="006F4653"/>
    <w:rsid w:val="006F5700"/>
    <w:rsid w:val="006F570F"/>
    <w:rsid w:val="006F7170"/>
    <w:rsid w:val="00701081"/>
    <w:rsid w:val="00701E47"/>
    <w:rsid w:val="00704501"/>
    <w:rsid w:val="0070488D"/>
    <w:rsid w:val="00705B07"/>
    <w:rsid w:val="00705E6B"/>
    <w:rsid w:val="00706C2E"/>
    <w:rsid w:val="00707597"/>
    <w:rsid w:val="0071070F"/>
    <w:rsid w:val="00710FF7"/>
    <w:rsid w:val="007124D3"/>
    <w:rsid w:val="00713B5A"/>
    <w:rsid w:val="007170E6"/>
    <w:rsid w:val="00720FD7"/>
    <w:rsid w:val="0072159C"/>
    <w:rsid w:val="007225DD"/>
    <w:rsid w:val="00722650"/>
    <w:rsid w:val="007248E5"/>
    <w:rsid w:val="00724C56"/>
    <w:rsid w:val="007255E7"/>
    <w:rsid w:val="00726D0C"/>
    <w:rsid w:val="00726DC8"/>
    <w:rsid w:val="00726FD9"/>
    <w:rsid w:val="0072775B"/>
    <w:rsid w:val="00727B05"/>
    <w:rsid w:val="007303F1"/>
    <w:rsid w:val="00730947"/>
    <w:rsid w:val="00731056"/>
    <w:rsid w:val="00731556"/>
    <w:rsid w:val="0073174D"/>
    <w:rsid w:val="007334AA"/>
    <w:rsid w:val="00733B6F"/>
    <w:rsid w:val="007350A9"/>
    <w:rsid w:val="00735103"/>
    <w:rsid w:val="0073579C"/>
    <w:rsid w:val="007361B2"/>
    <w:rsid w:val="00736AB3"/>
    <w:rsid w:val="00736D7F"/>
    <w:rsid w:val="00737206"/>
    <w:rsid w:val="00737503"/>
    <w:rsid w:val="00737D2B"/>
    <w:rsid w:val="00740E34"/>
    <w:rsid w:val="00741596"/>
    <w:rsid w:val="00741D4C"/>
    <w:rsid w:val="007422FC"/>
    <w:rsid w:val="00742A60"/>
    <w:rsid w:val="007433AA"/>
    <w:rsid w:val="007445AB"/>
    <w:rsid w:val="007453F5"/>
    <w:rsid w:val="0074541A"/>
    <w:rsid w:val="00745CC2"/>
    <w:rsid w:val="007463FD"/>
    <w:rsid w:val="007464AF"/>
    <w:rsid w:val="00747060"/>
    <w:rsid w:val="007474D8"/>
    <w:rsid w:val="007501AB"/>
    <w:rsid w:val="00750764"/>
    <w:rsid w:val="00751914"/>
    <w:rsid w:val="00752F54"/>
    <w:rsid w:val="0075327B"/>
    <w:rsid w:val="00754180"/>
    <w:rsid w:val="00754640"/>
    <w:rsid w:val="007558E9"/>
    <w:rsid w:val="0075685C"/>
    <w:rsid w:val="00756C6E"/>
    <w:rsid w:val="00760973"/>
    <w:rsid w:val="00760EF6"/>
    <w:rsid w:val="00761D6C"/>
    <w:rsid w:val="0076375D"/>
    <w:rsid w:val="00763F80"/>
    <w:rsid w:val="00764F66"/>
    <w:rsid w:val="007655E6"/>
    <w:rsid w:val="00765679"/>
    <w:rsid w:val="00766958"/>
    <w:rsid w:val="00767ED7"/>
    <w:rsid w:val="00770768"/>
    <w:rsid w:val="007722D3"/>
    <w:rsid w:val="0077236B"/>
    <w:rsid w:val="00774101"/>
    <w:rsid w:val="007745A3"/>
    <w:rsid w:val="00774A98"/>
    <w:rsid w:val="00774EC4"/>
    <w:rsid w:val="00775F41"/>
    <w:rsid w:val="00776085"/>
    <w:rsid w:val="00776A56"/>
    <w:rsid w:val="00780C7B"/>
    <w:rsid w:val="00780D38"/>
    <w:rsid w:val="007821FF"/>
    <w:rsid w:val="0078272C"/>
    <w:rsid w:val="00782C8D"/>
    <w:rsid w:val="00782DCD"/>
    <w:rsid w:val="0078563F"/>
    <w:rsid w:val="00787DF7"/>
    <w:rsid w:val="007903AD"/>
    <w:rsid w:val="00790B5A"/>
    <w:rsid w:val="00790E49"/>
    <w:rsid w:val="00791D25"/>
    <w:rsid w:val="00792D74"/>
    <w:rsid w:val="0079336E"/>
    <w:rsid w:val="00796F15"/>
    <w:rsid w:val="007971F5"/>
    <w:rsid w:val="007A0B25"/>
    <w:rsid w:val="007A0D84"/>
    <w:rsid w:val="007A0DF3"/>
    <w:rsid w:val="007A1698"/>
    <w:rsid w:val="007A17AF"/>
    <w:rsid w:val="007A250F"/>
    <w:rsid w:val="007A2F4A"/>
    <w:rsid w:val="007A3219"/>
    <w:rsid w:val="007A3FC4"/>
    <w:rsid w:val="007A588B"/>
    <w:rsid w:val="007A5E7B"/>
    <w:rsid w:val="007A5F7E"/>
    <w:rsid w:val="007A7424"/>
    <w:rsid w:val="007B1876"/>
    <w:rsid w:val="007B2D9B"/>
    <w:rsid w:val="007B2DED"/>
    <w:rsid w:val="007B4A2D"/>
    <w:rsid w:val="007B4E2E"/>
    <w:rsid w:val="007C0E56"/>
    <w:rsid w:val="007C1BFD"/>
    <w:rsid w:val="007C2EFD"/>
    <w:rsid w:val="007C38E5"/>
    <w:rsid w:val="007C3917"/>
    <w:rsid w:val="007C4800"/>
    <w:rsid w:val="007C52CB"/>
    <w:rsid w:val="007C587C"/>
    <w:rsid w:val="007C6033"/>
    <w:rsid w:val="007C7AF0"/>
    <w:rsid w:val="007D0E9A"/>
    <w:rsid w:val="007D13E7"/>
    <w:rsid w:val="007D2149"/>
    <w:rsid w:val="007D2CEA"/>
    <w:rsid w:val="007D2D04"/>
    <w:rsid w:val="007D4414"/>
    <w:rsid w:val="007D4F72"/>
    <w:rsid w:val="007D5DB5"/>
    <w:rsid w:val="007D6F72"/>
    <w:rsid w:val="007E0689"/>
    <w:rsid w:val="007E28A1"/>
    <w:rsid w:val="007E28E0"/>
    <w:rsid w:val="007E2DCD"/>
    <w:rsid w:val="007E3E26"/>
    <w:rsid w:val="007E4031"/>
    <w:rsid w:val="007E42A5"/>
    <w:rsid w:val="007E52C9"/>
    <w:rsid w:val="007E56BE"/>
    <w:rsid w:val="007E56FF"/>
    <w:rsid w:val="007E57F4"/>
    <w:rsid w:val="007E5AFA"/>
    <w:rsid w:val="007E6678"/>
    <w:rsid w:val="007E734C"/>
    <w:rsid w:val="007E7A15"/>
    <w:rsid w:val="007F0426"/>
    <w:rsid w:val="007F0DBA"/>
    <w:rsid w:val="007F1467"/>
    <w:rsid w:val="007F285C"/>
    <w:rsid w:val="007F43A5"/>
    <w:rsid w:val="007F4B71"/>
    <w:rsid w:val="007F6E4B"/>
    <w:rsid w:val="007F7163"/>
    <w:rsid w:val="007F7558"/>
    <w:rsid w:val="007F7EE1"/>
    <w:rsid w:val="00801D13"/>
    <w:rsid w:val="00804BFA"/>
    <w:rsid w:val="00804C24"/>
    <w:rsid w:val="008051DF"/>
    <w:rsid w:val="00805822"/>
    <w:rsid w:val="00805D76"/>
    <w:rsid w:val="00806388"/>
    <w:rsid w:val="00806997"/>
    <w:rsid w:val="00806D1B"/>
    <w:rsid w:val="00806FB4"/>
    <w:rsid w:val="00807464"/>
    <w:rsid w:val="00807661"/>
    <w:rsid w:val="00807AF3"/>
    <w:rsid w:val="00810FCB"/>
    <w:rsid w:val="00813A34"/>
    <w:rsid w:val="008146D9"/>
    <w:rsid w:val="00814F65"/>
    <w:rsid w:val="008156BD"/>
    <w:rsid w:val="008165EC"/>
    <w:rsid w:val="008172B4"/>
    <w:rsid w:val="00820A70"/>
    <w:rsid w:val="00820E4A"/>
    <w:rsid w:val="00822165"/>
    <w:rsid w:val="00822271"/>
    <w:rsid w:val="008227D2"/>
    <w:rsid w:val="008228B7"/>
    <w:rsid w:val="00822D95"/>
    <w:rsid w:val="008240E5"/>
    <w:rsid w:val="008241E1"/>
    <w:rsid w:val="008271FC"/>
    <w:rsid w:val="0082738C"/>
    <w:rsid w:val="008305FF"/>
    <w:rsid w:val="00831379"/>
    <w:rsid w:val="00832A74"/>
    <w:rsid w:val="00833196"/>
    <w:rsid w:val="008334FE"/>
    <w:rsid w:val="008347D3"/>
    <w:rsid w:val="008361CB"/>
    <w:rsid w:val="00836A41"/>
    <w:rsid w:val="00837F13"/>
    <w:rsid w:val="00841E87"/>
    <w:rsid w:val="008433D1"/>
    <w:rsid w:val="008437FB"/>
    <w:rsid w:val="00843B20"/>
    <w:rsid w:val="00844FE6"/>
    <w:rsid w:val="00846A59"/>
    <w:rsid w:val="00850122"/>
    <w:rsid w:val="008503A4"/>
    <w:rsid w:val="00850737"/>
    <w:rsid w:val="008523CE"/>
    <w:rsid w:val="0085426F"/>
    <w:rsid w:val="00854E95"/>
    <w:rsid w:val="00854EBB"/>
    <w:rsid w:val="0085515B"/>
    <w:rsid w:val="0085541C"/>
    <w:rsid w:val="00855933"/>
    <w:rsid w:val="008559FE"/>
    <w:rsid w:val="00855F55"/>
    <w:rsid w:val="008579AC"/>
    <w:rsid w:val="00857BF8"/>
    <w:rsid w:val="008600EB"/>
    <w:rsid w:val="00862094"/>
    <w:rsid w:val="00862240"/>
    <w:rsid w:val="008631C2"/>
    <w:rsid w:val="008633E2"/>
    <w:rsid w:val="00864B06"/>
    <w:rsid w:val="008653F5"/>
    <w:rsid w:val="008674F6"/>
    <w:rsid w:val="00867A4C"/>
    <w:rsid w:val="008707BB"/>
    <w:rsid w:val="008707F1"/>
    <w:rsid w:val="0087135B"/>
    <w:rsid w:val="008715F3"/>
    <w:rsid w:val="0087180D"/>
    <w:rsid w:val="00872DDC"/>
    <w:rsid w:val="0087407E"/>
    <w:rsid w:val="008803B0"/>
    <w:rsid w:val="00880BA3"/>
    <w:rsid w:val="0088184E"/>
    <w:rsid w:val="008819E1"/>
    <w:rsid w:val="00881BA2"/>
    <w:rsid w:val="00882128"/>
    <w:rsid w:val="00883889"/>
    <w:rsid w:val="008845D9"/>
    <w:rsid w:val="008854C3"/>
    <w:rsid w:val="008917BB"/>
    <w:rsid w:val="00896E0A"/>
    <w:rsid w:val="008A02C5"/>
    <w:rsid w:val="008A1A82"/>
    <w:rsid w:val="008A2E32"/>
    <w:rsid w:val="008A37BC"/>
    <w:rsid w:val="008A4692"/>
    <w:rsid w:val="008A4DAB"/>
    <w:rsid w:val="008A5D40"/>
    <w:rsid w:val="008A6209"/>
    <w:rsid w:val="008A65A9"/>
    <w:rsid w:val="008A6EF0"/>
    <w:rsid w:val="008B1A0B"/>
    <w:rsid w:val="008B2E33"/>
    <w:rsid w:val="008B3852"/>
    <w:rsid w:val="008B5DB6"/>
    <w:rsid w:val="008B7F16"/>
    <w:rsid w:val="008B7FFD"/>
    <w:rsid w:val="008C0DB8"/>
    <w:rsid w:val="008C0FA9"/>
    <w:rsid w:val="008C11FE"/>
    <w:rsid w:val="008C289C"/>
    <w:rsid w:val="008C4ABC"/>
    <w:rsid w:val="008C5126"/>
    <w:rsid w:val="008C5220"/>
    <w:rsid w:val="008C6443"/>
    <w:rsid w:val="008C683D"/>
    <w:rsid w:val="008C6F0F"/>
    <w:rsid w:val="008C74DA"/>
    <w:rsid w:val="008D0945"/>
    <w:rsid w:val="008D1446"/>
    <w:rsid w:val="008D191E"/>
    <w:rsid w:val="008D2B80"/>
    <w:rsid w:val="008D2F38"/>
    <w:rsid w:val="008D43DC"/>
    <w:rsid w:val="008D4B8E"/>
    <w:rsid w:val="008D4CC7"/>
    <w:rsid w:val="008D4F3C"/>
    <w:rsid w:val="008D5361"/>
    <w:rsid w:val="008D6F16"/>
    <w:rsid w:val="008E061D"/>
    <w:rsid w:val="008E06F1"/>
    <w:rsid w:val="008E0D1F"/>
    <w:rsid w:val="008E2F6D"/>
    <w:rsid w:val="008E3091"/>
    <w:rsid w:val="008E4D15"/>
    <w:rsid w:val="008E71B6"/>
    <w:rsid w:val="008E7D39"/>
    <w:rsid w:val="008E7E38"/>
    <w:rsid w:val="008F0A41"/>
    <w:rsid w:val="008F18E6"/>
    <w:rsid w:val="008F324D"/>
    <w:rsid w:val="008F4638"/>
    <w:rsid w:val="008F4CBB"/>
    <w:rsid w:val="008F5190"/>
    <w:rsid w:val="008F5641"/>
    <w:rsid w:val="008F5C92"/>
    <w:rsid w:val="008F5F31"/>
    <w:rsid w:val="008F6192"/>
    <w:rsid w:val="008F65CD"/>
    <w:rsid w:val="00900165"/>
    <w:rsid w:val="00903B3D"/>
    <w:rsid w:val="009072C9"/>
    <w:rsid w:val="00910599"/>
    <w:rsid w:val="0091175D"/>
    <w:rsid w:val="00911BC5"/>
    <w:rsid w:val="00911C52"/>
    <w:rsid w:val="00912898"/>
    <w:rsid w:val="0091303E"/>
    <w:rsid w:val="0091341D"/>
    <w:rsid w:val="00913564"/>
    <w:rsid w:val="00913AE2"/>
    <w:rsid w:val="00913CC6"/>
    <w:rsid w:val="009143D5"/>
    <w:rsid w:val="00914666"/>
    <w:rsid w:val="0091761D"/>
    <w:rsid w:val="00917F9E"/>
    <w:rsid w:val="009203B8"/>
    <w:rsid w:val="00920EF3"/>
    <w:rsid w:val="0092144B"/>
    <w:rsid w:val="0092166D"/>
    <w:rsid w:val="00921FB1"/>
    <w:rsid w:val="00922265"/>
    <w:rsid w:val="00922433"/>
    <w:rsid w:val="00923C5C"/>
    <w:rsid w:val="00924A3E"/>
    <w:rsid w:val="00924EB5"/>
    <w:rsid w:val="00926BF0"/>
    <w:rsid w:val="00930DE7"/>
    <w:rsid w:val="009310A8"/>
    <w:rsid w:val="0093208C"/>
    <w:rsid w:val="00933996"/>
    <w:rsid w:val="00933BA8"/>
    <w:rsid w:val="00934C39"/>
    <w:rsid w:val="00935B04"/>
    <w:rsid w:val="009364B1"/>
    <w:rsid w:val="00937440"/>
    <w:rsid w:val="0093771E"/>
    <w:rsid w:val="00937EE6"/>
    <w:rsid w:val="00941C38"/>
    <w:rsid w:val="00942E99"/>
    <w:rsid w:val="00943A8F"/>
    <w:rsid w:val="00943AF8"/>
    <w:rsid w:val="009440E3"/>
    <w:rsid w:val="009445C4"/>
    <w:rsid w:val="009450EB"/>
    <w:rsid w:val="00945D83"/>
    <w:rsid w:val="00946791"/>
    <w:rsid w:val="00947298"/>
    <w:rsid w:val="00950A2F"/>
    <w:rsid w:val="00950EA4"/>
    <w:rsid w:val="00951432"/>
    <w:rsid w:val="009526D0"/>
    <w:rsid w:val="00952EE5"/>
    <w:rsid w:val="009530AC"/>
    <w:rsid w:val="00953FA5"/>
    <w:rsid w:val="00954571"/>
    <w:rsid w:val="00954BD9"/>
    <w:rsid w:val="00955403"/>
    <w:rsid w:val="0095566E"/>
    <w:rsid w:val="00956BED"/>
    <w:rsid w:val="00956C53"/>
    <w:rsid w:val="00956E3A"/>
    <w:rsid w:val="00956FC0"/>
    <w:rsid w:val="00957388"/>
    <w:rsid w:val="0095758E"/>
    <w:rsid w:val="0095779B"/>
    <w:rsid w:val="00957E96"/>
    <w:rsid w:val="0096014F"/>
    <w:rsid w:val="00960E91"/>
    <w:rsid w:val="0096107C"/>
    <w:rsid w:val="00961C7F"/>
    <w:rsid w:val="009620D8"/>
    <w:rsid w:val="0096249B"/>
    <w:rsid w:val="009626A9"/>
    <w:rsid w:val="00963294"/>
    <w:rsid w:val="00963484"/>
    <w:rsid w:val="009650B8"/>
    <w:rsid w:val="009657FE"/>
    <w:rsid w:val="00966B28"/>
    <w:rsid w:val="00966F2D"/>
    <w:rsid w:val="00970239"/>
    <w:rsid w:val="0097077F"/>
    <w:rsid w:val="00970CCE"/>
    <w:rsid w:val="00971423"/>
    <w:rsid w:val="00972101"/>
    <w:rsid w:val="0097228D"/>
    <w:rsid w:val="009727FC"/>
    <w:rsid w:val="009737E2"/>
    <w:rsid w:val="00973F35"/>
    <w:rsid w:val="009742A8"/>
    <w:rsid w:val="0097476E"/>
    <w:rsid w:val="009747BF"/>
    <w:rsid w:val="00974A1E"/>
    <w:rsid w:val="00975D1E"/>
    <w:rsid w:val="00975E54"/>
    <w:rsid w:val="00976025"/>
    <w:rsid w:val="0097648B"/>
    <w:rsid w:val="00980158"/>
    <w:rsid w:val="0098284B"/>
    <w:rsid w:val="00984651"/>
    <w:rsid w:val="00987162"/>
    <w:rsid w:val="009872BA"/>
    <w:rsid w:val="0098798F"/>
    <w:rsid w:val="00987A17"/>
    <w:rsid w:val="00987A4F"/>
    <w:rsid w:val="00987E33"/>
    <w:rsid w:val="009902F3"/>
    <w:rsid w:val="0099030E"/>
    <w:rsid w:val="009911AB"/>
    <w:rsid w:val="00991E84"/>
    <w:rsid w:val="00994417"/>
    <w:rsid w:val="009944EB"/>
    <w:rsid w:val="00994E0D"/>
    <w:rsid w:val="009966F6"/>
    <w:rsid w:val="009A0970"/>
    <w:rsid w:val="009A0AC5"/>
    <w:rsid w:val="009A1DD8"/>
    <w:rsid w:val="009A3527"/>
    <w:rsid w:val="009A398E"/>
    <w:rsid w:val="009A452E"/>
    <w:rsid w:val="009A45D6"/>
    <w:rsid w:val="009A4F4E"/>
    <w:rsid w:val="009A655E"/>
    <w:rsid w:val="009A66B8"/>
    <w:rsid w:val="009A6920"/>
    <w:rsid w:val="009B01AD"/>
    <w:rsid w:val="009B03D8"/>
    <w:rsid w:val="009B08B5"/>
    <w:rsid w:val="009B106E"/>
    <w:rsid w:val="009B107E"/>
    <w:rsid w:val="009B29B8"/>
    <w:rsid w:val="009B2AF4"/>
    <w:rsid w:val="009B3765"/>
    <w:rsid w:val="009B4634"/>
    <w:rsid w:val="009B601B"/>
    <w:rsid w:val="009B6234"/>
    <w:rsid w:val="009B6529"/>
    <w:rsid w:val="009B659F"/>
    <w:rsid w:val="009B6B64"/>
    <w:rsid w:val="009B7527"/>
    <w:rsid w:val="009C0950"/>
    <w:rsid w:val="009C11CB"/>
    <w:rsid w:val="009C34E3"/>
    <w:rsid w:val="009C3BE6"/>
    <w:rsid w:val="009C3DE0"/>
    <w:rsid w:val="009C4C35"/>
    <w:rsid w:val="009C57D3"/>
    <w:rsid w:val="009C6865"/>
    <w:rsid w:val="009C6DE0"/>
    <w:rsid w:val="009D0112"/>
    <w:rsid w:val="009D0661"/>
    <w:rsid w:val="009D1068"/>
    <w:rsid w:val="009D19C5"/>
    <w:rsid w:val="009D1A5C"/>
    <w:rsid w:val="009D3935"/>
    <w:rsid w:val="009D3FC3"/>
    <w:rsid w:val="009D43A7"/>
    <w:rsid w:val="009D44DE"/>
    <w:rsid w:val="009D5091"/>
    <w:rsid w:val="009D54FA"/>
    <w:rsid w:val="009D61AF"/>
    <w:rsid w:val="009D699B"/>
    <w:rsid w:val="009E109F"/>
    <w:rsid w:val="009E1EDB"/>
    <w:rsid w:val="009E25D7"/>
    <w:rsid w:val="009E2B64"/>
    <w:rsid w:val="009E3CD9"/>
    <w:rsid w:val="009E6198"/>
    <w:rsid w:val="009E6861"/>
    <w:rsid w:val="009E6C3A"/>
    <w:rsid w:val="009E6FDF"/>
    <w:rsid w:val="009F0375"/>
    <w:rsid w:val="009F0A1E"/>
    <w:rsid w:val="009F0A61"/>
    <w:rsid w:val="009F13E3"/>
    <w:rsid w:val="009F223D"/>
    <w:rsid w:val="009F2609"/>
    <w:rsid w:val="009F2B5C"/>
    <w:rsid w:val="009F3978"/>
    <w:rsid w:val="009F6F63"/>
    <w:rsid w:val="009F7E30"/>
    <w:rsid w:val="00A03771"/>
    <w:rsid w:val="00A03983"/>
    <w:rsid w:val="00A053DB"/>
    <w:rsid w:val="00A05F2F"/>
    <w:rsid w:val="00A06440"/>
    <w:rsid w:val="00A06D66"/>
    <w:rsid w:val="00A10DCA"/>
    <w:rsid w:val="00A11949"/>
    <w:rsid w:val="00A1329C"/>
    <w:rsid w:val="00A15041"/>
    <w:rsid w:val="00A16305"/>
    <w:rsid w:val="00A16ACD"/>
    <w:rsid w:val="00A1792C"/>
    <w:rsid w:val="00A1792E"/>
    <w:rsid w:val="00A206C1"/>
    <w:rsid w:val="00A20FD4"/>
    <w:rsid w:val="00A21E8C"/>
    <w:rsid w:val="00A220FA"/>
    <w:rsid w:val="00A22183"/>
    <w:rsid w:val="00A22FAA"/>
    <w:rsid w:val="00A23765"/>
    <w:rsid w:val="00A24172"/>
    <w:rsid w:val="00A24719"/>
    <w:rsid w:val="00A24B2B"/>
    <w:rsid w:val="00A24EAF"/>
    <w:rsid w:val="00A25B1B"/>
    <w:rsid w:val="00A26095"/>
    <w:rsid w:val="00A3057A"/>
    <w:rsid w:val="00A31706"/>
    <w:rsid w:val="00A32121"/>
    <w:rsid w:val="00A334F8"/>
    <w:rsid w:val="00A346EA"/>
    <w:rsid w:val="00A36547"/>
    <w:rsid w:val="00A365F3"/>
    <w:rsid w:val="00A40172"/>
    <w:rsid w:val="00A42753"/>
    <w:rsid w:val="00A435F4"/>
    <w:rsid w:val="00A43D06"/>
    <w:rsid w:val="00A50CC2"/>
    <w:rsid w:val="00A51332"/>
    <w:rsid w:val="00A524F9"/>
    <w:rsid w:val="00A52CAC"/>
    <w:rsid w:val="00A531F1"/>
    <w:rsid w:val="00A546A6"/>
    <w:rsid w:val="00A563AC"/>
    <w:rsid w:val="00A564F5"/>
    <w:rsid w:val="00A56C8B"/>
    <w:rsid w:val="00A56DFB"/>
    <w:rsid w:val="00A60D4C"/>
    <w:rsid w:val="00A610FC"/>
    <w:rsid w:val="00A61765"/>
    <w:rsid w:val="00A62517"/>
    <w:rsid w:val="00A62F1B"/>
    <w:rsid w:val="00A672EA"/>
    <w:rsid w:val="00A70893"/>
    <w:rsid w:val="00A70BBC"/>
    <w:rsid w:val="00A71ED9"/>
    <w:rsid w:val="00A73741"/>
    <w:rsid w:val="00A74583"/>
    <w:rsid w:val="00A754F9"/>
    <w:rsid w:val="00A76530"/>
    <w:rsid w:val="00A7654D"/>
    <w:rsid w:val="00A76A35"/>
    <w:rsid w:val="00A76DA9"/>
    <w:rsid w:val="00A7717E"/>
    <w:rsid w:val="00A77256"/>
    <w:rsid w:val="00A80B81"/>
    <w:rsid w:val="00A81FDD"/>
    <w:rsid w:val="00A82B81"/>
    <w:rsid w:val="00A84285"/>
    <w:rsid w:val="00A84D18"/>
    <w:rsid w:val="00A8772B"/>
    <w:rsid w:val="00A87F23"/>
    <w:rsid w:val="00A908F7"/>
    <w:rsid w:val="00A91958"/>
    <w:rsid w:val="00A928DB"/>
    <w:rsid w:val="00A937C9"/>
    <w:rsid w:val="00A95565"/>
    <w:rsid w:val="00A956C6"/>
    <w:rsid w:val="00A959A2"/>
    <w:rsid w:val="00A96AE9"/>
    <w:rsid w:val="00A9767B"/>
    <w:rsid w:val="00A97E8F"/>
    <w:rsid w:val="00AA0783"/>
    <w:rsid w:val="00AA0DE9"/>
    <w:rsid w:val="00AA1964"/>
    <w:rsid w:val="00AA260D"/>
    <w:rsid w:val="00AA262A"/>
    <w:rsid w:val="00AA26E2"/>
    <w:rsid w:val="00AA2CC9"/>
    <w:rsid w:val="00AA4B46"/>
    <w:rsid w:val="00AA5132"/>
    <w:rsid w:val="00AA66D8"/>
    <w:rsid w:val="00AA6887"/>
    <w:rsid w:val="00AB01A0"/>
    <w:rsid w:val="00AB14A2"/>
    <w:rsid w:val="00AB1AFD"/>
    <w:rsid w:val="00AB3E38"/>
    <w:rsid w:val="00AB3F2C"/>
    <w:rsid w:val="00AB3F3E"/>
    <w:rsid w:val="00AB4AAA"/>
    <w:rsid w:val="00AB4E91"/>
    <w:rsid w:val="00AB4F7D"/>
    <w:rsid w:val="00AB58C0"/>
    <w:rsid w:val="00AB6B11"/>
    <w:rsid w:val="00AB6C83"/>
    <w:rsid w:val="00AB7AAE"/>
    <w:rsid w:val="00AC03A1"/>
    <w:rsid w:val="00AC158D"/>
    <w:rsid w:val="00AC164D"/>
    <w:rsid w:val="00AC17A4"/>
    <w:rsid w:val="00AC41F6"/>
    <w:rsid w:val="00AD0215"/>
    <w:rsid w:val="00AD2246"/>
    <w:rsid w:val="00AD2D5E"/>
    <w:rsid w:val="00AD302F"/>
    <w:rsid w:val="00AD3AB0"/>
    <w:rsid w:val="00AD72AD"/>
    <w:rsid w:val="00AD7A18"/>
    <w:rsid w:val="00AE388B"/>
    <w:rsid w:val="00AE4596"/>
    <w:rsid w:val="00AE460B"/>
    <w:rsid w:val="00AE5B83"/>
    <w:rsid w:val="00AE5D07"/>
    <w:rsid w:val="00AE7C36"/>
    <w:rsid w:val="00AE7E31"/>
    <w:rsid w:val="00AE7F18"/>
    <w:rsid w:val="00AF1138"/>
    <w:rsid w:val="00AF3022"/>
    <w:rsid w:val="00AF36E7"/>
    <w:rsid w:val="00AF4764"/>
    <w:rsid w:val="00AF4A1E"/>
    <w:rsid w:val="00AF650C"/>
    <w:rsid w:val="00AF7A61"/>
    <w:rsid w:val="00B0116E"/>
    <w:rsid w:val="00B03255"/>
    <w:rsid w:val="00B03A1B"/>
    <w:rsid w:val="00B04922"/>
    <w:rsid w:val="00B04A9F"/>
    <w:rsid w:val="00B05212"/>
    <w:rsid w:val="00B0536E"/>
    <w:rsid w:val="00B05E05"/>
    <w:rsid w:val="00B05EA2"/>
    <w:rsid w:val="00B06DB2"/>
    <w:rsid w:val="00B07201"/>
    <w:rsid w:val="00B07D4B"/>
    <w:rsid w:val="00B108AF"/>
    <w:rsid w:val="00B110C4"/>
    <w:rsid w:val="00B11302"/>
    <w:rsid w:val="00B1389C"/>
    <w:rsid w:val="00B13CC8"/>
    <w:rsid w:val="00B1540B"/>
    <w:rsid w:val="00B1743B"/>
    <w:rsid w:val="00B204C5"/>
    <w:rsid w:val="00B205B9"/>
    <w:rsid w:val="00B22081"/>
    <w:rsid w:val="00B225A0"/>
    <w:rsid w:val="00B240F0"/>
    <w:rsid w:val="00B25E37"/>
    <w:rsid w:val="00B264DB"/>
    <w:rsid w:val="00B27E45"/>
    <w:rsid w:val="00B30263"/>
    <w:rsid w:val="00B30CF6"/>
    <w:rsid w:val="00B3215B"/>
    <w:rsid w:val="00B33706"/>
    <w:rsid w:val="00B3452A"/>
    <w:rsid w:val="00B34738"/>
    <w:rsid w:val="00B349EB"/>
    <w:rsid w:val="00B35A32"/>
    <w:rsid w:val="00B361F5"/>
    <w:rsid w:val="00B37340"/>
    <w:rsid w:val="00B40303"/>
    <w:rsid w:val="00B40FA0"/>
    <w:rsid w:val="00B43823"/>
    <w:rsid w:val="00B44B90"/>
    <w:rsid w:val="00B47320"/>
    <w:rsid w:val="00B47652"/>
    <w:rsid w:val="00B51536"/>
    <w:rsid w:val="00B527F7"/>
    <w:rsid w:val="00B53722"/>
    <w:rsid w:val="00B53936"/>
    <w:rsid w:val="00B57B18"/>
    <w:rsid w:val="00B62958"/>
    <w:rsid w:val="00B630C0"/>
    <w:rsid w:val="00B6404F"/>
    <w:rsid w:val="00B64230"/>
    <w:rsid w:val="00B64FC7"/>
    <w:rsid w:val="00B653C2"/>
    <w:rsid w:val="00B66CFB"/>
    <w:rsid w:val="00B67B89"/>
    <w:rsid w:val="00B70180"/>
    <w:rsid w:val="00B70311"/>
    <w:rsid w:val="00B70390"/>
    <w:rsid w:val="00B70B12"/>
    <w:rsid w:val="00B710A9"/>
    <w:rsid w:val="00B71778"/>
    <w:rsid w:val="00B72042"/>
    <w:rsid w:val="00B7249C"/>
    <w:rsid w:val="00B72A18"/>
    <w:rsid w:val="00B7321F"/>
    <w:rsid w:val="00B73CC5"/>
    <w:rsid w:val="00B74845"/>
    <w:rsid w:val="00B75B2A"/>
    <w:rsid w:val="00B7647C"/>
    <w:rsid w:val="00B7680C"/>
    <w:rsid w:val="00B76840"/>
    <w:rsid w:val="00B76974"/>
    <w:rsid w:val="00B76E00"/>
    <w:rsid w:val="00B77337"/>
    <w:rsid w:val="00B80FB9"/>
    <w:rsid w:val="00B8180C"/>
    <w:rsid w:val="00B83DBB"/>
    <w:rsid w:val="00B85357"/>
    <w:rsid w:val="00B85422"/>
    <w:rsid w:val="00B878F4"/>
    <w:rsid w:val="00B9011B"/>
    <w:rsid w:val="00B905C2"/>
    <w:rsid w:val="00B90C35"/>
    <w:rsid w:val="00B91CC0"/>
    <w:rsid w:val="00B92B39"/>
    <w:rsid w:val="00B92DE8"/>
    <w:rsid w:val="00B93033"/>
    <w:rsid w:val="00B93BC3"/>
    <w:rsid w:val="00B940ED"/>
    <w:rsid w:val="00B9469E"/>
    <w:rsid w:val="00B946A6"/>
    <w:rsid w:val="00B970C8"/>
    <w:rsid w:val="00B97C01"/>
    <w:rsid w:val="00BA08E7"/>
    <w:rsid w:val="00BA1C09"/>
    <w:rsid w:val="00BA29B2"/>
    <w:rsid w:val="00BA50FF"/>
    <w:rsid w:val="00BA526E"/>
    <w:rsid w:val="00BA598C"/>
    <w:rsid w:val="00BA6BC6"/>
    <w:rsid w:val="00BA6C89"/>
    <w:rsid w:val="00BA6E40"/>
    <w:rsid w:val="00BA7D65"/>
    <w:rsid w:val="00BB0B3C"/>
    <w:rsid w:val="00BB157E"/>
    <w:rsid w:val="00BB1F47"/>
    <w:rsid w:val="00BB2C12"/>
    <w:rsid w:val="00BB2C5C"/>
    <w:rsid w:val="00BB512E"/>
    <w:rsid w:val="00BB5D5B"/>
    <w:rsid w:val="00BB6169"/>
    <w:rsid w:val="00BB738C"/>
    <w:rsid w:val="00BB7AE8"/>
    <w:rsid w:val="00BC0A47"/>
    <w:rsid w:val="00BC1F0F"/>
    <w:rsid w:val="00BC2670"/>
    <w:rsid w:val="00BC2DE9"/>
    <w:rsid w:val="00BC36EA"/>
    <w:rsid w:val="00BC549C"/>
    <w:rsid w:val="00BC5909"/>
    <w:rsid w:val="00BC6F2C"/>
    <w:rsid w:val="00BC73B2"/>
    <w:rsid w:val="00BD1174"/>
    <w:rsid w:val="00BD2800"/>
    <w:rsid w:val="00BD2A35"/>
    <w:rsid w:val="00BD2CE6"/>
    <w:rsid w:val="00BD324A"/>
    <w:rsid w:val="00BD3EBB"/>
    <w:rsid w:val="00BD509A"/>
    <w:rsid w:val="00BD59E1"/>
    <w:rsid w:val="00BD5A44"/>
    <w:rsid w:val="00BD6B38"/>
    <w:rsid w:val="00BE1082"/>
    <w:rsid w:val="00BE1286"/>
    <w:rsid w:val="00BE1582"/>
    <w:rsid w:val="00BE4676"/>
    <w:rsid w:val="00BE54DD"/>
    <w:rsid w:val="00BF02A9"/>
    <w:rsid w:val="00BF1A45"/>
    <w:rsid w:val="00BF286A"/>
    <w:rsid w:val="00BF3C25"/>
    <w:rsid w:val="00BF3D33"/>
    <w:rsid w:val="00BF571F"/>
    <w:rsid w:val="00BF5EFA"/>
    <w:rsid w:val="00C00EBD"/>
    <w:rsid w:val="00C02252"/>
    <w:rsid w:val="00C02874"/>
    <w:rsid w:val="00C02C72"/>
    <w:rsid w:val="00C03011"/>
    <w:rsid w:val="00C03A17"/>
    <w:rsid w:val="00C03CEE"/>
    <w:rsid w:val="00C045B5"/>
    <w:rsid w:val="00C06BD0"/>
    <w:rsid w:val="00C06C66"/>
    <w:rsid w:val="00C06D17"/>
    <w:rsid w:val="00C07827"/>
    <w:rsid w:val="00C110D3"/>
    <w:rsid w:val="00C114F5"/>
    <w:rsid w:val="00C12191"/>
    <w:rsid w:val="00C121C6"/>
    <w:rsid w:val="00C12ED1"/>
    <w:rsid w:val="00C161D1"/>
    <w:rsid w:val="00C172BE"/>
    <w:rsid w:val="00C205AD"/>
    <w:rsid w:val="00C20A31"/>
    <w:rsid w:val="00C2255A"/>
    <w:rsid w:val="00C228A0"/>
    <w:rsid w:val="00C22C47"/>
    <w:rsid w:val="00C239EF"/>
    <w:rsid w:val="00C258FC"/>
    <w:rsid w:val="00C3089B"/>
    <w:rsid w:val="00C31D9C"/>
    <w:rsid w:val="00C32387"/>
    <w:rsid w:val="00C3267E"/>
    <w:rsid w:val="00C327B7"/>
    <w:rsid w:val="00C334D1"/>
    <w:rsid w:val="00C34317"/>
    <w:rsid w:val="00C34C7E"/>
    <w:rsid w:val="00C36450"/>
    <w:rsid w:val="00C36678"/>
    <w:rsid w:val="00C369ED"/>
    <w:rsid w:val="00C36CC6"/>
    <w:rsid w:val="00C3716A"/>
    <w:rsid w:val="00C421B7"/>
    <w:rsid w:val="00C428CE"/>
    <w:rsid w:val="00C43A47"/>
    <w:rsid w:val="00C4574C"/>
    <w:rsid w:val="00C479C1"/>
    <w:rsid w:val="00C47AE1"/>
    <w:rsid w:val="00C5053B"/>
    <w:rsid w:val="00C50EBB"/>
    <w:rsid w:val="00C5111F"/>
    <w:rsid w:val="00C52519"/>
    <w:rsid w:val="00C5300D"/>
    <w:rsid w:val="00C5316F"/>
    <w:rsid w:val="00C531D6"/>
    <w:rsid w:val="00C53A3B"/>
    <w:rsid w:val="00C53B66"/>
    <w:rsid w:val="00C55585"/>
    <w:rsid w:val="00C55FF7"/>
    <w:rsid w:val="00C562E8"/>
    <w:rsid w:val="00C60945"/>
    <w:rsid w:val="00C61CF6"/>
    <w:rsid w:val="00C64675"/>
    <w:rsid w:val="00C65BFC"/>
    <w:rsid w:val="00C65C72"/>
    <w:rsid w:val="00C65ED5"/>
    <w:rsid w:val="00C70578"/>
    <w:rsid w:val="00C7411D"/>
    <w:rsid w:val="00C75B9F"/>
    <w:rsid w:val="00C75F41"/>
    <w:rsid w:val="00C75F60"/>
    <w:rsid w:val="00C76664"/>
    <w:rsid w:val="00C77422"/>
    <w:rsid w:val="00C803CA"/>
    <w:rsid w:val="00C80997"/>
    <w:rsid w:val="00C80B8F"/>
    <w:rsid w:val="00C80D2B"/>
    <w:rsid w:val="00C848BC"/>
    <w:rsid w:val="00C85DB2"/>
    <w:rsid w:val="00C85E6A"/>
    <w:rsid w:val="00C86B96"/>
    <w:rsid w:val="00C86D0D"/>
    <w:rsid w:val="00C913F4"/>
    <w:rsid w:val="00C919AA"/>
    <w:rsid w:val="00C91AB3"/>
    <w:rsid w:val="00C92095"/>
    <w:rsid w:val="00C9260C"/>
    <w:rsid w:val="00C92AEB"/>
    <w:rsid w:val="00C93D5F"/>
    <w:rsid w:val="00C947F2"/>
    <w:rsid w:val="00C9484A"/>
    <w:rsid w:val="00CA01B0"/>
    <w:rsid w:val="00CA078D"/>
    <w:rsid w:val="00CA191B"/>
    <w:rsid w:val="00CA2024"/>
    <w:rsid w:val="00CA2BFA"/>
    <w:rsid w:val="00CA3648"/>
    <w:rsid w:val="00CA3C63"/>
    <w:rsid w:val="00CA436F"/>
    <w:rsid w:val="00CA528E"/>
    <w:rsid w:val="00CA56AE"/>
    <w:rsid w:val="00CA6031"/>
    <w:rsid w:val="00CA7CD2"/>
    <w:rsid w:val="00CA7FFA"/>
    <w:rsid w:val="00CB0248"/>
    <w:rsid w:val="00CB1FF3"/>
    <w:rsid w:val="00CB353C"/>
    <w:rsid w:val="00CB3560"/>
    <w:rsid w:val="00CB3ABB"/>
    <w:rsid w:val="00CB433B"/>
    <w:rsid w:val="00CB5DD8"/>
    <w:rsid w:val="00CB61A8"/>
    <w:rsid w:val="00CB6D1D"/>
    <w:rsid w:val="00CB75CB"/>
    <w:rsid w:val="00CB7EE9"/>
    <w:rsid w:val="00CC14EF"/>
    <w:rsid w:val="00CC1E3F"/>
    <w:rsid w:val="00CC1E82"/>
    <w:rsid w:val="00CC238B"/>
    <w:rsid w:val="00CC319B"/>
    <w:rsid w:val="00CC3241"/>
    <w:rsid w:val="00CC3B59"/>
    <w:rsid w:val="00CC3E72"/>
    <w:rsid w:val="00CC6514"/>
    <w:rsid w:val="00CC66A1"/>
    <w:rsid w:val="00CC6ADC"/>
    <w:rsid w:val="00CC7327"/>
    <w:rsid w:val="00CC7EC1"/>
    <w:rsid w:val="00CD025C"/>
    <w:rsid w:val="00CD05D2"/>
    <w:rsid w:val="00CD185E"/>
    <w:rsid w:val="00CD1EF9"/>
    <w:rsid w:val="00CD2029"/>
    <w:rsid w:val="00CD2680"/>
    <w:rsid w:val="00CD26BE"/>
    <w:rsid w:val="00CD3148"/>
    <w:rsid w:val="00CD5B19"/>
    <w:rsid w:val="00CD65CC"/>
    <w:rsid w:val="00CD762A"/>
    <w:rsid w:val="00CD7E84"/>
    <w:rsid w:val="00CE0504"/>
    <w:rsid w:val="00CE13D5"/>
    <w:rsid w:val="00CE1A1D"/>
    <w:rsid w:val="00CE2350"/>
    <w:rsid w:val="00CE25B3"/>
    <w:rsid w:val="00CE2626"/>
    <w:rsid w:val="00CE28D7"/>
    <w:rsid w:val="00CE3881"/>
    <w:rsid w:val="00CE6750"/>
    <w:rsid w:val="00CE6CFD"/>
    <w:rsid w:val="00CE7AB3"/>
    <w:rsid w:val="00CE7E6D"/>
    <w:rsid w:val="00CE7FD9"/>
    <w:rsid w:val="00CF0ED7"/>
    <w:rsid w:val="00CF2A40"/>
    <w:rsid w:val="00CF2E64"/>
    <w:rsid w:val="00CF3046"/>
    <w:rsid w:val="00CF30E4"/>
    <w:rsid w:val="00CF41ED"/>
    <w:rsid w:val="00CF4DA6"/>
    <w:rsid w:val="00CF589B"/>
    <w:rsid w:val="00D01021"/>
    <w:rsid w:val="00D01877"/>
    <w:rsid w:val="00D01B01"/>
    <w:rsid w:val="00D01CB1"/>
    <w:rsid w:val="00D020FA"/>
    <w:rsid w:val="00D03720"/>
    <w:rsid w:val="00D04B4B"/>
    <w:rsid w:val="00D04DC1"/>
    <w:rsid w:val="00D04F9D"/>
    <w:rsid w:val="00D05650"/>
    <w:rsid w:val="00D05A52"/>
    <w:rsid w:val="00D07218"/>
    <w:rsid w:val="00D07C33"/>
    <w:rsid w:val="00D1053F"/>
    <w:rsid w:val="00D10A05"/>
    <w:rsid w:val="00D116C0"/>
    <w:rsid w:val="00D117AA"/>
    <w:rsid w:val="00D1236B"/>
    <w:rsid w:val="00D1274A"/>
    <w:rsid w:val="00D13167"/>
    <w:rsid w:val="00D13873"/>
    <w:rsid w:val="00D14005"/>
    <w:rsid w:val="00D164B7"/>
    <w:rsid w:val="00D1660B"/>
    <w:rsid w:val="00D174DF"/>
    <w:rsid w:val="00D17C81"/>
    <w:rsid w:val="00D22144"/>
    <w:rsid w:val="00D22B86"/>
    <w:rsid w:val="00D25FF5"/>
    <w:rsid w:val="00D26022"/>
    <w:rsid w:val="00D3340B"/>
    <w:rsid w:val="00D3462A"/>
    <w:rsid w:val="00D36575"/>
    <w:rsid w:val="00D36ACA"/>
    <w:rsid w:val="00D376C3"/>
    <w:rsid w:val="00D37EB0"/>
    <w:rsid w:val="00D410FD"/>
    <w:rsid w:val="00D41B2B"/>
    <w:rsid w:val="00D42424"/>
    <w:rsid w:val="00D42C38"/>
    <w:rsid w:val="00D42F15"/>
    <w:rsid w:val="00D434E0"/>
    <w:rsid w:val="00D43B91"/>
    <w:rsid w:val="00D43CB8"/>
    <w:rsid w:val="00D43FF1"/>
    <w:rsid w:val="00D46A31"/>
    <w:rsid w:val="00D47131"/>
    <w:rsid w:val="00D47240"/>
    <w:rsid w:val="00D47485"/>
    <w:rsid w:val="00D509F7"/>
    <w:rsid w:val="00D51EB4"/>
    <w:rsid w:val="00D526AA"/>
    <w:rsid w:val="00D53775"/>
    <w:rsid w:val="00D54C96"/>
    <w:rsid w:val="00D556D5"/>
    <w:rsid w:val="00D55FFA"/>
    <w:rsid w:val="00D56FC1"/>
    <w:rsid w:val="00D572CA"/>
    <w:rsid w:val="00D57C71"/>
    <w:rsid w:val="00D57EFD"/>
    <w:rsid w:val="00D601E5"/>
    <w:rsid w:val="00D60ACC"/>
    <w:rsid w:val="00D62D99"/>
    <w:rsid w:val="00D63C1C"/>
    <w:rsid w:val="00D64B0E"/>
    <w:rsid w:val="00D64BD1"/>
    <w:rsid w:val="00D65130"/>
    <w:rsid w:val="00D678FF"/>
    <w:rsid w:val="00D67DDF"/>
    <w:rsid w:val="00D70458"/>
    <w:rsid w:val="00D70D5B"/>
    <w:rsid w:val="00D71356"/>
    <w:rsid w:val="00D7140A"/>
    <w:rsid w:val="00D72AB0"/>
    <w:rsid w:val="00D73732"/>
    <w:rsid w:val="00D746B8"/>
    <w:rsid w:val="00D74A26"/>
    <w:rsid w:val="00D7506D"/>
    <w:rsid w:val="00D75155"/>
    <w:rsid w:val="00D75788"/>
    <w:rsid w:val="00D75A6A"/>
    <w:rsid w:val="00D75AE5"/>
    <w:rsid w:val="00D75C53"/>
    <w:rsid w:val="00D76CD9"/>
    <w:rsid w:val="00D80EC4"/>
    <w:rsid w:val="00D812C6"/>
    <w:rsid w:val="00D824B9"/>
    <w:rsid w:val="00D82A19"/>
    <w:rsid w:val="00D830D6"/>
    <w:rsid w:val="00D8331A"/>
    <w:rsid w:val="00D8445A"/>
    <w:rsid w:val="00D8792E"/>
    <w:rsid w:val="00D90138"/>
    <w:rsid w:val="00D90BDF"/>
    <w:rsid w:val="00D916C6"/>
    <w:rsid w:val="00D921AD"/>
    <w:rsid w:val="00D92C28"/>
    <w:rsid w:val="00D9414C"/>
    <w:rsid w:val="00D964E1"/>
    <w:rsid w:val="00D96515"/>
    <w:rsid w:val="00D96C67"/>
    <w:rsid w:val="00D96FA8"/>
    <w:rsid w:val="00D97702"/>
    <w:rsid w:val="00D97ADE"/>
    <w:rsid w:val="00DA04AE"/>
    <w:rsid w:val="00DA1AD6"/>
    <w:rsid w:val="00DA1CC8"/>
    <w:rsid w:val="00DA2548"/>
    <w:rsid w:val="00DA2E7E"/>
    <w:rsid w:val="00DA2FF2"/>
    <w:rsid w:val="00DA4737"/>
    <w:rsid w:val="00DA53FB"/>
    <w:rsid w:val="00DA5541"/>
    <w:rsid w:val="00DA5863"/>
    <w:rsid w:val="00DA5CAC"/>
    <w:rsid w:val="00DA6F98"/>
    <w:rsid w:val="00DA7E9D"/>
    <w:rsid w:val="00DB0668"/>
    <w:rsid w:val="00DB1043"/>
    <w:rsid w:val="00DB1C29"/>
    <w:rsid w:val="00DB5A51"/>
    <w:rsid w:val="00DB60E9"/>
    <w:rsid w:val="00DC0AC1"/>
    <w:rsid w:val="00DC150C"/>
    <w:rsid w:val="00DC17FE"/>
    <w:rsid w:val="00DC3E6F"/>
    <w:rsid w:val="00DC4025"/>
    <w:rsid w:val="00DC67D2"/>
    <w:rsid w:val="00DC7AC7"/>
    <w:rsid w:val="00DC7E0B"/>
    <w:rsid w:val="00DC7F60"/>
    <w:rsid w:val="00DD0948"/>
    <w:rsid w:val="00DD0E6B"/>
    <w:rsid w:val="00DD1F97"/>
    <w:rsid w:val="00DD2153"/>
    <w:rsid w:val="00DD278E"/>
    <w:rsid w:val="00DD2E93"/>
    <w:rsid w:val="00DD645B"/>
    <w:rsid w:val="00DD7FDE"/>
    <w:rsid w:val="00DE26A6"/>
    <w:rsid w:val="00DE48E2"/>
    <w:rsid w:val="00DE5390"/>
    <w:rsid w:val="00DE73FA"/>
    <w:rsid w:val="00DE78D7"/>
    <w:rsid w:val="00DF10B2"/>
    <w:rsid w:val="00DF5816"/>
    <w:rsid w:val="00DF7581"/>
    <w:rsid w:val="00E008AA"/>
    <w:rsid w:val="00E0213B"/>
    <w:rsid w:val="00E03874"/>
    <w:rsid w:val="00E04599"/>
    <w:rsid w:val="00E05D6B"/>
    <w:rsid w:val="00E07AF5"/>
    <w:rsid w:val="00E102F6"/>
    <w:rsid w:val="00E10729"/>
    <w:rsid w:val="00E10FF1"/>
    <w:rsid w:val="00E1119A"/>
    <w:rsid w:val="00E11901"/>
    <w:rsid w:val="00E13156"/>
    <w:rsid w:val="00E13642"/>
    <w:rsid w:val="00E13D51"/>
    <w:rsid w:val="00E1799E"/>
    <w:rsid w:val="00E209C9"/>
    <w:rsid w:val="00E216AE"/>
    <w:rsid w:val="00E21A58"/>
    <w:rsid w:val="00E22A82"/>
    <w:rsid w:val="00E2351E"/>
    <w:rsid w:val="00E25637"/>
    <w:rsid w:val="00E2666F"/>
    <w:rsid w:val="00E267FF"/>
    <w:rsid w:val="00E26F4D"/>
    <w:rsid w:val="00E303DD"/>
    <w:rsid w:val="00E30600"/>
    <w:rsid w:val="00E311BA"/>
    <w:rsid w:val="00E32BEF"/>
    <w:rsid w:val="00E33A75"/>
    <w:rsid w:val="00E348FB"/>
    <w:rsid w:val="00E35548"/>
    <w:rsid w:val="00E3700E"/>
    <w:rsid w:val="00E37145"/>
    <w:rsid w:val="00E372B7"/>
    <w:rsid w:val="00E37A47"/>
    <w:rsid w:val="00E403F9"/>
    <w:rsid w:val="00E40439"/>
    <w:rsid w:val="00E412A0"/>
    <w:rsid w:val="00E41665"/>
    <w:rsid w:val="00E41B91"/>
    <w:rsid w:val="00E41D74"/>
    <w:rsid w:val="00E421F0"/>
    <w:rsid w:val="00E43E55"/>
    <w:rsid w:val="00E44882"/>
    <w:rsid w:val="00E454D7"/>
    <w:rsid w:val="00E460F4"/>
    <w:rsid w:val="00E4746A"/>
    <w:rsid w:val="00E47A49"/>
    <w:rsid w:val="00E502B8"/>
    <w:rsid w:val="00E50F37"/>
    <w:rsid w:val="00E53FF3"/>
    <w:rsid w:val="00E564A7"/>
    <w:rsid w:val="00E56811"/>
    <w:rsid w:val="00E6193A"/>
    <w:rsid w:val="00E6503A"/>
    <w:rsid w:val="00E659F3"/>
    <w:rsid w:val="00E65EA7"/>
    <w:rsid w:val="00E67124"/>
    <w:rsid w:val="00E67E03"/>
    <w:rsid w:val="00E67F42"/>
    <w:rsid w:val="00E706F2"/>
    <w:rsid w:val="00E70F0B"/>
    <w:rsid w:val="00E72B09"/>
    <w:rsid w:val="00E73C78"/>
    <w:rsid w:val="00E749AA"/>
    <w:rsid w:val="00E75A8C"/>
    <w:rsid w:val="00E7601B"/>
    <w:rsid w:val="00E762F2"/>
    <w:rsid w:val="00E762F9"/>
    <w:rsid w:val="00E80AC1"/>
    <w:rsid w:val="00E80C80"/>
    <w:rsid w:val="00E80D41"/>
    <w:rsid w:val="00E80D79"/>
    <w:rsid w:val="00E81FEE"/>
    <w:rsid w:val="00E8363F"/>
    <w:rsid w:val="00E83F3A"/>
    <w:rsid w:val="00E84F58"/>
    <w:rsid w:val="00E85E96"/>
    <w:rsid w:val="00E85F6B"/>
    <w:rsid w:val="00E86A66"/>
    <w:rsid w:val="00E876D6"/>
    <w:rsid w:val="00E87867"/>
    <w:rsid w:val="00E90F0C"/>
    <w:rsid w:val="00E92270"/>
    <w:rsid w:val="00E925AB"/>
    <w:rsid w:val="00E926E3"/>
    <w:rsid w:val="00E928D2"/>
    <w:rsid w:val="00E94521"/>
    <w:rsid w:val="00E94D52"/>
    <w:rsid w:val="00E976D4"/>
    <w:rsid w:val="00EA146B"/>
    <w:rsid w:val="00EA2B0E"/>
    <w:rsid w:val="00EA39A3"/>
    <w:rsid w:val="00EA4330"/>
    <w:rsid w:val="00EA4A27"/>
    <w:rsid w:val="00EA530A"/>
    <w:rsid w:val="00EA6A48"/>
    <w:rsid w:val="00EA7581"/>
    <w:rsid w:val="00EA7602"/>
    <w:rsid w:val="00EA7CCF"/>
    <w:rsid w:val="00EB1694"/>
    <w:rsid w:val="00EB2735"/>
    <w:rsid w:val="00EB3720"/>
    <w:rsid w:val="00EB3B75"/>
    <w:rsid w:val="00EB49E8"/>
    <w:rsid w:val="00EC13C2"/>
    <w:rsid w:val="00EC13DB"/>
    <w:rsid w:val="00EC14AF"/>
    <w:rsid w:val="00EC2C56"/>
    <w:rsid w:val="00EC4904"/>
    <w:rsid w:val="00EC566D"/>
    <w:rsid w:val="00EC5F09"/>
    <w:rsid w:val="00EC6874"/>
    <w:rsid w:val="00EC7EA5"/>
    <w:rsid w:val="00ED0CBE"/>
    <w:rsid w:val="00ED1972"/>
    <w:rsid w:val="00ED1E96"/>
    <w:rsid w:val="00ED2AAB"/>
    <w:rsid w:val="00ED3887"/>
    <w:rsid w:val="00ED3952"/>
    <w:rsid w:val="00ED4383"/>
    <w:rsid w:val="00ED4C44"/>
    <w:rsid w:val="00ED6106"/>
    <w:rsid w:val="00ED7144"/>
    <w:rsid w:val="00ED76A2"/>
    <w:rsid w:val="00EE045A"/>
    <w:rsid w:val="00EE08DE"/>
    <w:rsid w:val="00EE10E5"/>
    <w:rsid w:val="00EE1754"/>
    <w:rsid w:val="00EE1E77"/>
    <w:rsid w:val="00EE228D"/>
    <w:rsid w:val="00EE2403"/>
    <w:rsid w:val="00EE2CED"/>
    <w:rsid w:val="00EE35C9"/>
    <w:rsid w:val="00EE45CB"/>
    <w:rsid w:val="00EE575F"/>
    <w:rsid w:val="00EE641C"/>
    <w:rsid w:val="00EE6A2C"/>
    <w:rsid w:val="00EE70A2"/>
    <w:rsid w:val="00EE7D54"/>
    <w:rsid w:val="00EF179B"/>
    <w:rsid w:val="00EF1CFC"/>
    <w:rsid w:val="00EF2896"/>
    <w:rsid w:val="00EF3145"/>
    <w:rsid w:val="00EF3435"/>
    <w:rsid w:val="00EF3719"/>
    <w:rsid w:val="00EF3D83"/>
    <w:rsid w:val="00EF4CB5"/>
    <w:rsid w:val="00EF4F24"/>
    <w:rsid w:val="00EF57A1"/>
    <w:rsid w:val="00F00A4C"/>
    <w:rsid w:val="00F02DCB"/>
    <w:rsid w:val="00F035F1"/>
    <w:rsid w:val="00F04866"/>
    <w:rsid w:val="00F06CB9"/>
    <w:rsid w:val="00F07270"/>
    <w:rsid w:val="00F100D8"/>
    <w:rsid w:val="00F1041E"/>
    <w:rsid w:val="00F10A05"/>
    <w:rsid w:val="00F124E7"/>
    <w:rsid w:val="00F12B26"/>
    <w:rsid w:val="00F13BD9"/>
    <w:rsid w:val="00F15FB6"/>
    <w:rsid w:val="00F170A8"/>
    <w:rsid w:val="00F20359"/>
    <w:rsid w:val="00F218FB"/>
    <w:rsid w:val="00F21FC3"/>
    <w:rsid w:val="00F2370C"/>
    <w:rsid w:val="00F24EB2"/>
    <w:rsid w:val="00F27DEE"/>
    <w:rsid w:val="00F3111D"/>
    <w:rsid w:val="00F3132E"/>
    <w:rsid w:val="00F31749"/>
    <w:rsid w:val="00F3174C"/>
    <w:rsid w:val="00F32503"/>
    <w:rsid w:val="00F32F21"/>
    <w:rsid w:val="00F3358C"/>
    <w:rsid w:val="00F346A2"/>
    <w:rsid w:val="00F3476D"/>
    <w:rsid w:val="00F3661E"/>
    <w:rsid w:val="00F377E1"/>
    <w:rsid w:val="00F37CCE"/>
    <w:rsid w:val="00F41422"/>
    <w:rsid w:val="00F415BB"/>
    <w:rsid w:val="00F432E3"/>
    <w:rsid w:val="00F459CF"/>
    <w:rsid w:val="00F4717A"/>
    <w:rsid w:val="00F47265"/>
    <w:rsid w:val="00F47DB5"/>
    <w:rsid w:val="00F506C4"/>
    <w:rsid w:val="00F51B88"/>
    <w:rsid w:val="00F5450E"/>
    <w:rsid w:val="00F55C34"/>
    <w:rsid w:val="00F57CC1"/>
    <w:rsid w:val="00F6093D"/>
    <w:rsid w:val="00F61987"/>
    <w:rsid w:val="00F61D2D"/>
    <w:rsid w:val="00F62259"/>
    <w:rsid w:val="00F63249"/>
    <w:rsid w:val="00F6396E"/>
    <w:rsid w:val="00F64C02"/>
    <w:rsid w:val="00F65C61"/>
    <w:rsid w:val="00F67099"/>
    <w:rsid w:val="00F67A43"/>
    <w:rsid w:val="00F67D8B"/>
    <w:rsid w:val="00F714F4"/>
    <w:rsid w:val="00F739F4"/>
    <w:rsid w:val="00F74F97"/>
    <w:rsid w:val="00F75C8D"/>
    <w:rsid w:val="00F76189"/>
    <w:rsid w:val="00F778A4"/>
    <w:rsid w:val="00F80526"/>
    <w:rsid w:val="00F80A69"/>
    <w:rsid w:val="00F81FD0"/>
    <w:rsid w:val="00F82872"/>
    <w:rsid w:val="00F83696"/>
    <w:rsid w:val="00F838A4"/>
    <w:rsid w:val="00F85183"/>
    <w:rsid w:val="00F85414"/>
    <w:rsid w:val="00F85AA6"/>
    <w:rsid w:val="00F85ED5"/>
    <w:rsid w:val="00F875DF"/>
    <w:rsid w:val="00F90626"/>
    <w:rsid w:val="00F914CB"/>
    <w:rsid w:val="00F91C53"/>
    <w:rsid w:val="00F91C8C"/>
    <w:rsid w:val="00F92350"/>
    <w:rsid w:val="00F92450"/>
    <w:rsid w:val="00F931A9"/>
    <w:rsid w:val="00F936FF"/>
    <w:rsid w:val="00F93DBB"/>
    <w:rsid w:val="00F94877"/>
    <w:rsid w:val="00F97833"/>
    <w:rsid w:val="00FA030D"/>
    <w:rsid w:val="00FA06C5"/>
    <w:rsid w:val="00FA18A5"/>
    <w:rsid w:val="00FA1CEF"/>
    <w:rsid w:val="00FA2453"/>
    <w:rsid w:val="00FA2770"/>
    <w:rsid w:val="00FA3911"/>
    <w:rsid w:val="00FA49B9"/>
    <w:rsid w:val="00FA50C5"/>
    <w:rsid w:val="00FA55AC"/>
    <w:rsid w:val="00FA5D66"/>
    <w:rsid w:val="00FA5FB4"/>
    <w:rsid w:val="00FA5FBD"/>
    <w:rsid w:val="00FA70BB"/>
    <w:rsid w:val="00FB03B7"/>
    <w:rsid w:val="00FB1939"/>
    <w:rsid w:val="00FB1EBF"/>
    <w:rsid w:val="00FB2147"/>
    <w:rsid w:val="00FC0373"/>
    <w:rsid w:val="00FC0756"/>
    <w:rsid w:val="00FC0B18"/>
    <w:rsid w:val="00FC1160"/>
    <w:rsid w:val="00FC173C"/>
    <w:rsid w:val="00FC1F5B"/>
    <w:rsid w:val="00FC467E"/>
    <w:rsid w:val="00FC49BA"/>
    <w:rsid w:val="00FC4C4B"/>
    <w:rsid w:val="00FC572E"/>
    <w:rsid w:val="00FC6FD8"/>
    <w:rsid w:val="00FC711C"/>
    <w:rsid w:val="00FD0064"/>
    <w:rsid w:val="00FD0148"/>
    <w:rsid w:val="00FD0987"/>
    <w:rsid w:val="00FD14F9"/>
    <w:rsid w:val="00FD351F"/>
    <w:rsid w:val="00FD5417"/>
    <w:rsid w:val="00FD6523"/>
    <w:rsid w:val="00FD6A1C"/>
    <w:rsid w:val="00FD7C42"/>
    <w:rsid w:val="00FE03DE"/>
    <w:rsid w:val="00FE0694"/>
    <w:rsid w:val="00FE1A98"/>
    <w:rsid w:val="00FE1C57"/>
    <w:rsid w:val="00FE216A"/>
    <w:rsid w:val="00FE2EDC"/>
    <w:rsid w:val="00FE2F5B"/>
    <w:rsid w:val="00FE596A"/>
    <w:rsid w:val="00FE5B0D"/>
    <w:rsid w:val="00FE5F13"/>
    <w:rsid w:val="00FE5F5B"/>
    <w:rsid w:val="00FF0197"/>
    <w:rsid w:val="00FF02C0"/>
    <w:rsid w:val="00FF0912"/>
    <w:rsid w:val="00FF3800"/>
    <w:rsid w:val="00FF3BFA"/>
    <w:rsid w:val="00FF3FAD"/>
    <w:rsid w:val="00FF4752"/>
    <w:rsid w:val="00FF4D59"/>
    <w:rsid w:val="00FF589C"/>
    <w:rsid w:val="00FF6BA6"/>
    <w:rsid w:val="00FF7341"/>
    <w:rsid w:val="00FF7487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fc0" stroke="f">
      <v:fill color="#fc0" opacity="20972f"/>
      <v:stroke on="f"/>
    </o:shapedefaults>
    <o:shapelayout v:ext="edit">
      <o:idmap v:ext="edit" data="1"/>
    </o:shapelayout>
  </w:shapeDefaults>
  <w:decimalSymbol w:val="."/>
  <w:listSeparator w:val=","/>
  <w14:docId w14:val="503668C6"/>
  <w15:docId w15:val="{56300912-FD40-4562-A587-5215455EC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sid w:val="00F346A2"/>
    <w:rPr>
      <w:rFonts w:ascii="Futura Md" w:eastAsia="HY울릉도M" w:hAnsi="Futura Md"/>
      <w:sz w:val="18"/>
      <w:lang w:val="en-GB" w:eastAsia="en-US"/>
    </w:rPr>
  </w:style>
  <w:style w:type="paragraph" w:styleId="1">
    <w:name w:val="heading 1"/>
    <w:aliases w:val="Attribute Heading 1"/>
    <w:basedOn w:val="a0"/>
    <w:next w:val="a0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20">
    <w:name w:val="heading 2"/>
    <w:aliases w:val="Attribute Heading 2"/>
    <w:basedOn w:val="a0"/>
    <w:next w:val="a0"/>
    <w:qFormat/>
    <w:pPr>
      <w:keepNext/>
      <w:spacing w:before="240" w:after="60"/>
      <w:outlineLvl w:val="1"/>
    </w:pPr>
    <w:rPr>
      <w:b/>
      <w:sz w:val="24"/>
    </w:rPr>
  </w:style>
  <w:style w:type="paragraph" w:styleId="3">
    <w:name w:val="heading 3"/>
    <w:basedOn w:val="a0"/>
    <w:next w:val="a0"/>
    <w:qFormat/>
    <w:pPr>
      <w:keepNext/>
      <w:spacing w:before="240" w:after="60"/>
      <w:outlineLvl w:val="2"/>
    </w:pPr>
    <w:rPr>
      <w:b/>
      <w:sz w:val="22"/>
    </w:rPr>
  </w:style>
  <w:style w:type="paragraph" w:styleId="4">
    <w:name w:val="heading 4"/>
    <w:aliases w:val="h4,Table and Figures"/>
    <w:basedOn w:val="a0"/>
    <w:next w:val="a0"/>
    <w:qFormat/>
    <w:pPr>
      <w:keepNext/>
      <w:spacing w:before="240" w:after="60"/>
      <w:outlineLvl w:val="3"/>
    </w:pPr>
    <w:rPr>
      <w:b/>
    </w:rPr>
  </w:style>
  <w:style w:type="paragraph" w:styleId="5">
    <w:name w:val="heading 5"/>
    <w:basedOn w:val="a0"/>
    <w:next w:val="a0"/>
    <w:qFormat/>
    <w:pPr>
      <w:spacing w:before="240" w:after="60"/>
      <w:outlineLvl w:val="4"/>
    </w:pPr>
    <w:rPr>
      <w:b/>
      <w:i/>
    </w:rPr>
  </w:style>
  <w:style w:type="paragraph" w:styleId="6">
    <w:name w:val="heading 6"/>
    <w:basedOn w:val="a0"/>
    <w:next w:val="a0"/>
    <w:qFormat/>
    <w:pPr>
      <w:spacing w:before="240" w:after="60"/>
      <w:outlineLvl w:val="5"/>
    </w:pPr>
    <w:rPr>
      <w:i/>
    </w:rPr>
  </w:style>
  <w:style w:type="paragraph" w:styleId="7">
    <w:name w:val="heading 7"/>
    <w:basedOn w:val="a0"/>
    <w:next w:val="a0"/>
    <w:qFormat/>
    <w:pPr>
      <w:spacing w:before="240" w:after="60"/>
      <w:outlineLvl w:val="6"/>
    </w:pPr>
  </w:style>
  <w:style w:type="paragraph" w:styleId="8">
    <w:name w:val="heading 8"/>
    <w:basedOn w:val="a0"/>
    <w:next w:val="a0"/>
    <w:qFormat/>
    <w:pPr>
      <w:spacing w:before="240" w:after="60"/>
      <w:outlineLvl w:val="7"/>
    </w:pPr>
  </w:style>
  <w:style w:type="paragraph" w:styleId="9">
    <w:name w:val="heading 9"/>
    <w:basedOn w:val="a0"/>
    <w:next w:val="a0"/>
    <w:qFormat/>
    <w:pPr>
      <w:spacing w:before="240" w:after="60"/>
      <w:outlineLvl w:val="8"/>
    </w:pPr>
    <w:rPr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qFormat/>
    <w:pPr>
      <w:spacing w:before="60" w:after="360"/>
      <w:jc w:val="center"/>
    </w:pPr>
    <w:rPr>
      <w:i/>
      <w:sz w:val="16"/>
    </w:rPr>
  </w:style>
  <w:style w:type="paragraph" w:customStyle="1" w:styleId="Table">
    <w:name w:val="Table"/>
    <w:basedOn w:val="a0"/>
    <w:pPr>
      <w:spacing w:before="40" w:after="40"/>
    </w:pPr>
  </w:style>
  <w:style w:type="paragraph" w:customStyle="1" w:styleId="Header1">
    <w:name w:val="Header 1"/>
    <w:basedOn w:val="a0"/>
    <w:next w:val="a0"/>
    <w:pPr>
      <w:keepLines/>
      <w:spacing w:before="80" w:after="80"/>
      <w:jc w:val="center"/>
    </w:pPr>
  </w:style>
  <w:style w:type="character" w:styleId="a5">
    <w:name w:val="page number"/>
    <w:rPr>
      <w:rFonts w:ascii="Arial" w:hAnsi="Arial"/>
      <w:sz w:val="18"/>
    </w:rPr>
  </w:style>
  <w:style w:type="paragraph" w:customStyle="1" w:styleId="Header2">
    <w:name w:val="Header 2"/>
    <w:basedOn w:val="Header1"/>
    <w:next w:val="a0"/>
    <w:pPr>
      <w:jc w:val="right"/>
    </w:pPr>
  </w:style>
  <w:style w:type="paragraph" w:styleId="21">
    <w:name w:val="toc 2"/>
    <w:basedOn w:val="a0"/>
    <w:next w:val="a0"/>
    <w:uiPriority w:val="39"/>
    <w:pPr>
      <w:tabs>
        <w:tab w:val="left" w:pos="1021"/>
        <w:tab w:val="right" w:leader="dot" w:pos="9806"/>
      </w:tabs>
      <w:spacing w:before="60" w:after="60"/>
      <w:ind w:left="1020" w:hanging="680"/>
    </w:pPr>
    <w:rPr>
      <w:noProof/>
    </w:rPr>
  </w:style>
  <w:style w:type="paragraph" w:styleId="a6">
    <w:name w:val="Title"/>
    <w:basedOn w:val="a0"/>
    <w:next w:val="a0"/>
    <w:qFormat/>
    <w:pPr>
      <w:keepNext/>
      <w:spacing w:before="240" w:after="60"/>
    </w:pPr>
    <w:rPr>
      <w:b/>
      <w:kern w:val="28"/>
      <w:sz w:val="24"/>
    </w:rPr>
  </w:style>
  <w:style w:type="paragraph" w:styleId="a7">
    <w:name w:val="Body Text"/>
    <w:aliases w:val="EHPT,Body Text2"/>
    <w:basedOn w:val="a0"/>
    <w:pPr>
      <w:spacing w:after="120"/>
    </w:pPr>
  </w:style>
  <w:style w:type="paragraph" w:styleId="a8">
    <w:name w:val="header"/>
    <w:aliases w:val="header odd,header odd1,header odd2,header odd3,header odd4,header odd5,header odd6,header,header odd11,header odd21,header odd31,header odd41,header odd51,header odd61,THeader,Draft,Table header,도표(-),h,머리글(왼쪽),Cover Page,he..."/>
    <w:basedOn w:val="a0"/>
    <w:link w:val="Char"/>
    <w:pPr>
      <w:tabs>
        <w:tab w:val="center" w:pos="4320"/>
        <w:tab w:val="right" w:pos="8640"/>
      </w:tabs>
    </w:pPr>
  </w:style>
  <w:style w:type="paragraph" w:styleId="30">
    <w:name w:val="toc 3"/>
    <w:basedOn w:val="a0"/>
    <w:next w:val="a0"/>
    <w:uiPriority w:val="39"/>
    <w:pPr>
      <w:tabs>
        <w:tab w:val="left" w:pos="1021"/>
        <w:tab w:val="right" w:leader="dot" w:pos="9806"/>
      </w:tabs>
      <w:spacing w:before="60" w:after="60"/>
      <w:ind w:left="1020" w:hanging="680"/>
    </w:pPr>
    <w:rPr>
      <w:i/>
      <w:noProof/>
    </w:rPr>
  </w:style>
  <w:style w:type="paragraph" w:styleId="40">
    <w:name w:val="toc 4"/>
    <w:basedOn w:val="a0"/>
    <w:next w:val="a0"/>
    <w:uiPriority w:val="39"/>
    <w:pPr>
      <w:tabs>
        <w:tab w:val="left" w:pos="1021"/>
        <w:tab w:val="left" w:pos="1123"/>
        <w:tab w:val="left" w:pos="1225"/>
        <w:tab w:val="right" w:leader="dot" w:pos="9806"/>
      </w:tabs>
      <w:spacing w:before="60" w:after="60"/>
      <w:ind w:left="1020" w:hanging="680"/>
    </w:pPr>
    <w:rPr>
      <w:noProof/>
    </w:rPr>
  </w:style>
  <w:style w:type="paragraph" w:customStyle="1" w:styleId="Header3">
    <w:name w:val="Header 3"/>
    <w:basedOn w:val="Header1"/>
    <w:next w:val="a0"/>
    <w:pPr>
      <w:jc w:val="left"/>
    </w:pPr>
  </w:style>
  <w:style w:type="character" w:customStyle="1" w:styleId="CharacterUserEntry">
    <w:name w:val="Character UserEntry"/>
    <w:rPr>
      <w:color w:val="FF0000"/>
    </w:rPr>
  </w:style>
  <w:style w:type="paragraph" w:styleId="a9">
    <w:name w:val="footer"/>
    <w:basedOn w:val="a0"/>
    <w:pPr>
      <w:tabs>
        <w:tab w:val="center" w:pos="4320"/>
        <w:tab w:val="right" w:pos="8640"/>
      </w:tabs>
    </w:pPr>
  </w:style>
  <w:style w:type="paragraph" w:customStyle="1" w:styleId="HPTableTitle">
    <w:name w:val="HP_Table_Title"/>
    <w:basedOn w:val="a0"/>
    <w:next w:val="a0"/>
    <w:pPr>
      <w:keepNext/>
      <w:keepLines/>
      <w:spacing w:before="240" w:after="60"/>
    </w:pPr>
    <w:rPr>
      <w:b/>
    </w:rPr>
  </w:style>
  <w:style w:type="paragraph" w:customStyle="1" w:styleId="HPInternal">
    <w:name w:val="HP_Internal"/>
    <w:basedOn w:val="a0"/>
    <w:next w:val="a0"/>
    <w:rPr>
      <w:i/>
    </w:rPr>
  </w:style>
  <w:style w:type="paragraph" w:customStyle="1" w:styleId="TableSmall">
    <w:name w:val="Table_Small"/>
    <w:basedOn w:val="Table"/>
    <w:rPr>
      <w:sz w:val="16"/>
    </w:rPr>
  </w:style>
  <w:style w:type="paragraph" w:customStyle="1" w:styleId="TableSmHeading">
    <w:name w:val="Table_Sm_Heading"/>
    <w:basedOn w:val="TableHeading"/>
    <w:pPr>
      <w:spacing w:before="60"/>
    </w:pPr>
    <w:rPr>
      <w:sz w:val="16"/>
    </w:rPr>
  </w:style>
  <w:style w:type="paragraph" w:customStyle="1" w:styleId="TableHeading">
    <w:name w:val="Table_Heading"/>
    <w:basedOn w:val="a0"/>
    <w:next w:val="Table"/>
    <w:pPr>
      <w:keepNext/>
      <w:keepLines/>
      <w:spacing w:before="40" w:after="40"/>
    </w:pPr>
    <w:rPr>
      <w:b/>
    </w:rPr>
  </w:style>
  <w:style w:type="paragraph" w:customStyle="1" w:styleId="TableSmHeadingRight">
    <w:name w:val="Table_Sm_Heading_Right"/>
    <w:basedOn w:val="TableSmHeading"/>
    <w:pPr>
      <w:jc w:val="right"/>
    </w:pPr>
  </w:style>
  <w:style w:type="paragraph" w:customStyle="1" w:styleId="TableMedium">
    <w:name w:val="Table_Medium"/>
    <w:basedOn w:val="Table"/>
  </w:style>
  <w:style w:type="paragraph" w:customStyle="1" w:styleId="TOCHeading">
    <w:name w:val="TOC_Heading"/>
    <w:basedOn w:val="a0"/>
    <w:next w:val="a0"/>
    <w:pPr>
      <w:keepNext/>
      <w:spacing w:before="80" w:after="120"/>
    </w:pPr>
    <w:rPr>
      <w:b/>
      <w:sz w:val="24"/>
    </w:rPr>
  </w:style>
  <w:style w:type="paragraph" w:customStyle="1" w:styleId="Bulletwithtext1">
    <w:name w:val="Bullet with text 1"/>
    <w:basedOn w:val="a0"/>
    <w:pPr>
      <w:tabs>
        <w:tab w:val="num" w:pos="360"/>
      </w:tabs>
      <w:ind w:left="360" w:hanging="360"/>
    </w:pPr>
  </w:style>
  <w:style w:type="paragraph" w:customStyle="1" w:styleId="Bulletwithtext2">
    <w:name w:val="Bullet with text 2"/>
    <w:basedOn w:val="a0"/>
    <w:pPr>
      <w:tabs>
        <w:tab w:val="num" w:pos="720"/>
      </w:tabs>
      <w:ind w:left="720" w:hanging="360"/>
    </w:pPr>
  </w:style>
  <w:style w:type="paragraph" w:customStyle="1" w:styleId="Bulletwithtext3">
    <w:name w:val="Bullet with text 3"/>
    <w:basedOn w:val="a0"/>
    <w:pPr>
      <w:tabs>
        <w:tab w:val="num" w:pos="1080"/>
      </w:tabs>
      <w:ind w:left="1080" w:hanging="360"/>
    </w:pPr>
  </w:style>
  <w:style w:type="paragraph" w:customStyle="1" w:styleId="Bulletwithtext4">
    <w:name w:val="Bullet with text 4"/>
    <w:basedOn w:val="a0"/>
    <w:pPr>
      <w:tabs>
        <w:tab w:val="num" w:pos="1440"/>
      </w:tabs>
      <w:ind w:left="1440" w:hanging="360"/>
    </w:pPr>
  </w:style>
  <w:style w:type="paragraph" w:customStyle="1" w:styleId="Bulletwithtext5">
    <w:name w:val="Bullet with text 5"/>
    <w:basedOn w:val="a0"/>
    <w:pPr>
      <w:tabs>
        <w:tab w:val="num" w:pos="1800"/>
      </w:tabs>
      <w:ind w:left="1800" w:hanging="360"/>
    </w:pPr>
  </w:style>
  <w:style w:type="paragraph" w:styleId="aa">
    <w:name w:val="Closing"/>
    <w:basedOn w:val="a0"/>
    <w:pPr>
      <w:ind w:left="4320"/>
      <w:jc w:val="right"/>
    </w:pPr>
  </w:style>
  <w:style w:type="character" w:styleId="ab">
    <w:name w:val="annotation reference"/>
    <w:semiHidden/>
    <w:rPr>
      <w:rFonts w:ascii="Arial" w:hAnsi="Arial"/>
      <w:sz w:val="16"/>
    </w:rPr>
  </w:style>
  <w:style w:type="paragraph" w:customStyle="1" w:styleId="NormalUserEntry">
    <w:name w:val="Normal_UserEntry"/>
    <w:basedOn w:val="a0"/>
    <w:rPr>
      <w:color w:val="FF0000"/>
    </w:rPr>
  </w:style>
  <w:style w:type="paragraph" w:customStyle="1" w:styleId="Numberedlist1">
    <w:name w:val="Numbered list 1"/>
    <w:basedOn w:val="a0"/>
    <w:next w:val="a0"/>
    <w:pPr>
      <w:tabs>
        <w:tab w:val="num" w:pos="360"/>
      </w:tabs>
      <w:ind w:left="360" w:hanging="360"/>
    </w:pPr>
  </w:style>
  <w:style w:type="paragraph" w:customStyle="1" w:styleId="Numberedlist21">
    <w:name w:val="Numbered list 2.1"/>
    <w:basedOn w:val="1"/>
    <w:next w:val="a0"/>
    <w:pPr>
      <w:numPr>
        <w:numId w:val="12"/>
      </w:numPr>
      <w:tabs>
        <w:tab w:val="left" w:pos="720"/>
      </w:tabs>
    </w:pPr>
    <w:rPr>
      <w:lang w:eastAsia="ko-KR"/>
    </w:rPr>
  </w:style>
  <w:style w:type="paragraph" w:customStyle="1" w:styleId="Numberedlist22">
    <w:name w:val="Numbered list 2.2"/>
    <w:basedOn w:val="20"/>
    <w:next w:val="a0"/>
    <w:pPr>
      <w:numPr>
        <w:ilvl w:val="1"/>
        <w:numId w:val="12"/>
      </w:numPr>
    </w:pPr>
  </w:style>
  <w:style w:type="paragraph" w:customStyle="1" w:styleId="Numberedlist23">
    <w:name w:val="Numbered list 2.3"/>
    <w:basedOn w:val="3"/>
    <w:next w:val="a0"/>
    <w:pPr>
      <w:numPr>
        <w:ilvl w:val="2"/>
        <w:numId w:val="12"/>
      </w:numPr>
      <w:tabs>
        <w:tab w:val="clear" w:pos="4395"/>
        <w:tab w:val="num" w:pos="851"/>
        <w:tab w:val="left" w:pos="1440"/>
      </w:tabs>
      <w:ind w:left="680"/>
    </w:pPr>
  </w:style>
  <w:style w:type="paragraph" w:customStyle="1" w:styleId="Numberedlist24">
    <w:name w:val="Numbered list 2.4"/>
    <w:basedOn w:val="4"/>
    <w:next w:val="a0"/>
    <w:pPr>
      <w:numPr>
        <w:ilvl w:val="3"/>
        <w:numId w:val="12"/>
      </w:numPr>
      <w:tabs>
        <w:tab w:val="left" w:pos="1080"/>
      </w:tabs>
    </w:pPr>
  </w:style>
  <w:style w:type="paragraph" w:customStyle="1" w:styleId="Numberedlist31">
    <w:name w:val="Numbered list 3.1"/>
    <w:basedOn w:val="1"/>
    <w:next w:val="a0"/>
    <w:pPr>
      <w:tabs>
        <w:tab w:val="num" w:pos="360"/>
      </w:tabs>
      <w:ind w:left="360" w:hanging="360"/>
    </w:pPr>
  </w:style>
  <w:style w:type="paragraph" w:customStyle="1" w:styleId="Numberedlist32">
    <w:name w:val="Numbered list 3.2"/>
    <w:basedOn w:val="20"/>
    <w:next w:val="a0"/>
    <w:pPr>
      <w:tabs>
        <w:tab w:val="num" w:pos="360"/>
      </w:tabs>
      <w:ind w:left="360" w:hanging="360"/>
    </w:pPr>
  </w:style>
  <w:style w:type="paragraph" w:customStyle="1" w:styleId="Numberedlist33">
    <w:name w:val="Numbered list 3.3"/>
    <w:basedOn w:val="3"/>
    <w:next w:val="a0"/>
    <w:pPr>
      <w:tabs>
        <w:tab w:val="num" w:pos="720"/>
      </w:tabs>
      <w:ind w:left="360" w:hanging="360"/>
    </w:pPr>
  </w:style>
  <w:style w:type="paragraph" w:styleId="ac">
    <w:name w:val="Plain Text"/>
    <w:basedOn w:val="a0"/>
    <w:rPr>
      <w:rFonts w:ascii="Times New Roman" w:hAnsi="Times New Roman"/>
    </w:rPr>
  </w:style>
  <w:style w:type="paragraph" w:styleId="ad">
    <w:name w:val="Subtitle"/>
    <w:basedOn w:val="a0"/>
    <w:qFormat/>
    <w:pPr>
      <w:spacing w:after="60"/>
      <w:jc w:val="center"/>
    </w:pPr>
    <w:rPr>
      <w:i/>
      <w:sz w:val="16"/>
    </w:rPr>
  </w:style>
  <w:style w:type="paragraph" w:customStyle="1" w:styleId="TableCenter">
    <w:name w:val="Table_Center"/>
    <w:basedOn w:val="Table"/>
    <w:pPr>
      <w:jc w:val="center"/>
    </w:pPr>
  </w:style>
  <w:style w:type="paragraph" w:customStyle="1" w:styleId="TableHeadingCenter">
    <w:name w:val="Table_Heading_Center"/>
    <w:basedOn w:val="TableHeading"/>
    <w:pPr>
      <w:jc w:val="center"/>
    </w:pPr>
  </w:style>
  <w:style w:type="paragraph" w:customStyle="1" w:styleId="TableRight">
    <w:name w:val="Table_Right"/>
    <w:basedOn w:val="Table"/>
    <w:pPr>
      <w:jc w:val="right"/>
    </w:pPr>
  </w:style>
  <w:style w:type="paragraph" w:customStyle="1" w:styleId="TableSmHeadingCenter">
    <w:name w:val="Table_Sm_Heading_Center"/>
    <w:basedOn w:val="TableSmHeading"/>
    <w:pPr>
      <w:jc w:val="center"/>
    </w:pPr>
  </w:style>
  <w:style w:type="paragraph" w:customStyle="1" w:styleId="TableSmallCenter">
    <w:name w:val="Table_Small_Center"/>
    <w:basedOn w:val="TableSmall"/>
    <w:pPr>
      <w:jc w:val="center"/>
    </w:pPr>
  </w:style>
  <w:style w:type="paragraph" w:customStyle="1" w:styleId="TableSmallRight">
    <w:name w:val="Table_Small_Right"/>
    <w:basedOn w:val="TableSmall"/>
    <w:pPr>
      <w:jc w:val="right"/>
    </w:pPr>
  </w:style>
  <w:style w:type="paragraph" w:customStyle="1" w:styleId="TableTitle">
    <w:name w:val="Table_Title"/>
    <w:basedOn w:val="a0"/>
    <w:next w:val="a0"/>
    <w:pPr>
      <w:keepNext/>
      <w:keepLines/>
      <w:spacing w:before="240" w:after="60"/>
    </w:pPr>
    <w:rPr>
      <w:b/>
    </w:rPr>
  </w:style>
  <w:style w:type="paragraph" w:customStyle="1" w:styleId="TitleCenter">
    <w:name w:val="Title_Center"/>
    <w:basedOn w:val="a6"/>
    <w:pPr>
      <w:jc w:val="center"/>
    </w:pPr>
  </w:style>
  <w:style w:type="paragraph" w:customStyle="1" w:styleId="TitlePageHeader">
    <w:name w:val="TitlePage_Header"/>
    <w:basedOn w:val="a0"/>
    <w:pPr>
      <w:spacing w:before="240" w:after="240"/>
      <w:ind w:left="3240"/>
    </w:pPr>
    <w:rPr>
      <w:b/>
      <w:sz w:val="32"/>
    </w:rPr>
  </w:style>
  <w:style w:type="paragraph" w:customStyle="1" w:styleId="TitlePageTopBorder">
    <w:name w:val="TitlePage_TopBorder"/>
    <w:basedOn w:val="TitlePageHeader"/>
    <w:next w:val="TitlePageHeader"/>
    <w:pPr>
      <w:pBdr>
        <w:top w:val="single" w:sz="18" w:space="1" w:color="auto"/>
      </w:pBdr>
    </w:pPr>
  </w:style>
  <w:style w:type="paragraph" w:customStyle="1" w:styleId="RMIndtasBullwtxt2">
    <w:name w:val="RM_Indt as Bull w txt 2"/>
    <w:basedOn w:val="Bulletwithtext2"/>
    <w:next w:val="Bulletwithtext2"/>
    <w:pPr>
      <w:tabs>
        <w:tab w:val="clear" w:pos="720"/>
      </w:tabs>
      <w:ind w:firstLine="0"/>
    </w:pPr>
  </w:style>
  <w:style w:type="paragraph" w:customStyle="1" w:styleId="TableHeadingRight">
    <w:name w:val="Table_Heading_Right"/>
    <w:basedOn w:val="TableHeading"/>
    <w:next w:val="Table"/>
    <w:pPr>
      <w:jc w:val="right"/>
    </w:pPr>
  </w:style>
  <w:style w:type="paragraph" w:customStyle="1" w:styleId="RMHeading1">
    <w:name w:val="RM_Heading 1"/>
    <w:basedOn w:val="1"/>
    <w:next w:val="a0"/>
    <w:pPr>
      <w:pageBreakBefore/>
    </w:pPr>
    <w:rPr>
      <w:sz w:val="32"/>
    </w:rPr>
  </w:style>
  <w:style w:type="paragraph" w:customStyle="1" w:styleId="RMHeading2">
    <w:name w:val="RM_Heading 2"/>
    <w:basedOn w:val="20"/>
    <w:next w:val="a0"/>
    <w:pPr>
      <w:pageBreakBefore/>
    </w:pPr>
    <w:rPr>
      <w:sz w:val="30"/>
    </w:rPr>
  </w:style>
  <w:style w:type="paragraph" w:customStyle="1" w:styleId="RMHeading3">
    <w:name w:val="RM_Heading 3"/>
    <w:basedOn w:val="3"/>
    <w:next w:val="a0"/>
    <w:pPr>
      <w:pageBreakBefore/>
    </w:pPr>
    <w:rPr>
      <w:sz w:val="28"/>
    </w:rPr>
  </w:style>
  <w:style w:type="paragraph" w:customStyle="1" w:styleId="RMTableBullet">
    <w:name w:val="RM_Table_Bullet"/>
    <w:basedOn w:val="Bulletwithtext4"/>
    <w:next w:val="a0"/>
    <w:pPr>
      <w:tabs>
        <w:tab w:val="clear" w:pos="1440"/>
        <w:tab w:val="left" w:pos="567"/>
      </w:tabs>
      <w:ind w:left="568" w:hanging="284"/>
    </w:pPr>
  </w:style>
  <w:style w:type="paragraph" w:customStyle="1" w:styleId="BodyBulletSQ">
    <w:name w:val="Body Bullet SQ"/>
    <w:basedOn w:val="a0"/>
    <w:pPr>
      <w:numPr>
        <w:numId w:val="1"/>
      </w:numPr>
    </w:pPr>
    <w:rPr>
      <w:rFonts w:ascii="Times New Roman" w:hAnsi="Times New Roman"/>
    </w:rPr>
  </w:style>
  <w:style w:type="paragraph" w:customStyle="1" w:styleId="Halfline">
    <w:name w:val="Halfline"/>
    <w:basedOn w:val="a0"/>
    <w:pPr>
      <w:tabs>
        <w:tab w:val="left" w:pos="3289"/>
      </w:tabs>
      <w:suppressAutoHyphens/>
      <w:spacing w:after="200" w:line="240" w:lineRule="exact"/>
      <w:ind w:left="3289" w:hanging="1758"/>
    </w:pPr>
    <w:rPr>
      <w:rFonts w:ascii="ITCCenturyBookT" w:hAnsi="ITCCenturyBookT"/>
    </w:rPr>
  </w:style>
  <w:style w:type="paragraph" w:customStyle="1" w:styleId="TableTextBold">
    <w:name w:val="Table Text Bold"/>
    <w:basedOn w:val="TableText"/>
    <w:rPr>
      <w:b/>
    </w:rPr>
  </w:style>
  <w:style w:type="paragraph" w:customStyle="1" w:styleId="TableText">
    <w:name w:val="Table Text"/>
    <w:pPr>
      <w:spacing w:line="200" w:lineRule="exact"/>
    </w:pPr>
    <w:rPr>
      <w:rFonts w:ascii="Arial" w:hAnsi="Arial"/>
      <w:noProof/>
      <w:sz w:val="16"/>
      <w:lang w:val="en-GB" w:eastAsia="en-US"/>
    </w:rPr>
  </w:style>
  <w:style w:type="paragraph" w:customStyle="1" w:styleId="Bullet">
    <w:name w:val="Bullet"/>
    <w:pPr>
      <w:tabs>
        <w:tab w:val="left" w:pos="3479"/>
        <w:tab w:val="left" w:pos="3515"/>
      </w:tabs>
      <w:spacing w:line="240" w:lineRule="atLeast"/>
    </w:pPr>
    <w:rPr>
      <w:color w:val="000000"/>
      <w:lang w:eastAsia="en-US"/>
    </w:rPr>
  </w:style>
  <w:style w:type="paragraph" w:customStyle="1" w:styleId="Para3Text">
    <w:name w:val="Para 3 Text"/>
    <w:pPr>
      <w:spacing w:line="288" w:lineRule="atLeast"/>
      <w:ind w:left="864"/>
    </w:pPr>
    <w:rPr>
      <w:snapToGrid w:val="0"/>
      <w:color w:val="000000"/>
      <w:sz w:val="24"/>
      <w:lang w:eastAsia="en-US"/>
    </w:rPr>
  </w:style>
  <w:style w:type="paragraph" w:customStyle="1" w:styleId="Para2Text">
    <w:name w:val="Para 2 Text"/>
    <w:pPr>
      <w:ind w:left="648"/>
    </w:pPr>
    <w:rPr>
      <w:snapToGrid w:val="0"/>
      <w:color w:val="000000"/>
      <w:sz w:val="24"/>
      <w:lang w:eastAsia="en-US"/>
    </w:rPr>
  </w:style>
  <w:style w:type="paragraph" w:customStyle="1" w:styleId="NumberList">
    <w:name w:val="Number List"/>
    <w:pPr>
      <w:numPr>
        <w:numId w:val="2"/>
      </w:numPr>
    </w:pPr>
    <w:rPr>
      <w:snapToGrid w:val="0"/>
      <w:color w:val="000000"/>
      <w:sz w:val="24"/>
      <w:lang w:eastAsia="en-US"/>
    </w:rPr>
  </w:style>
  <w:style w:type="paragraph" w:styleId="22">
    <w:name w:val="Body Text 2"/>
    <w:basedOn w:val="a0"/>
    <w:rPr>
      <w:color w:val="000000"/>
    </w:rPr>
  </w:style>
  <w:style w:type="paragraph" w:customStyle="1" w:styleId="HPLogo">
    <w:name w:val="HP_Logo"/>
    <w:basedOn w:val="a0"/>
    <w:pPr>
      <w:spacing w:before="60" w:after="40"/>
      <w:jc w:val="right"/>
    </w:pPr>
    <w:rPr>
      <w:rFonts w:ascii="HP Logo LG" w:eastAsia="Times New Roman" w:hAnsi="HP Logo LG"/>
      <w:b/>
      <w:sz w:val="32"/>
    </w:rPr>
  </w:style>
  <w:style w:type="paragraph" w:customStyle="1" w:styleId="List1">
    <w:name w:val="List 1"/>
    <w:basedOn w:val="a0"/>
    <w:autoRedefine/>
    <w:pPr>
      <w:tabs>
        <w:tab w:val="left" w:pos="567"/>
      </w:tabs>
    </w:pPr>
    <w:rPr>
      <w:rFonts w:ascii="Times New Roman" w:eastAsia="바탕체" w:hAnsi="Times New Roman"/>
      <w:sz w:val="24"/>
      <w:lang w:val="en-US" w:eastAsia="ko-KR"/>
    </w:rPr>
  </w:style>
  <w:style w:type="paragraph" w:customStyle="1" w:styleId="DefaultText">
    <w:name w:val="Default Text"/>
    <w:basedOn w:val="a0"/>
    <w:pPr>
      <w:autoSpaceDE w:val="0"/>
      <w:autoSpaceDN w:val="0"/>
    </w:pPr>
    <w:rPr>
      <w:rFonts w:ascii="Arial" w:eastAsia="바탕체" w:hAnsi="Arial"/>
      <w:sz w:val="24"/>
      <w:lang w:val="en-US" w:eastAsia="ko-KR"/>
    </w:rPr>
  </w:style>
  <w:style w:type="paragraph" w:customStyle="1" w:styleId="Checklist">
    <w:name w:val="Checklist"/>
    <w:basedOn w:val="a0"/>
    <w:pPr>
      <w:keepLines/>
      <w:overflowPunct w:val="0"/>
      <w:autoSpaceDE w:val="0"/>
      <w:autoSpaceDN w:val="0"/>
      <w:adjustRightInd w:val="0"/>
      <w:spacing w:before="60" w:after="60"/>
      <w:ind w:left="3379" w:hanging="544"/>
      <w:textAlignment w:val="baseline"/>
    </w:pPr>
    <w:rPr>
      <w:rFonts w:ascii="Book Antiqua" w:eastAsia="바탕체" w:hAnsi="Book Antiqua"/>
      <w:sz w:val="20"/>
      <w:lang w:val="en-US" w:eastAsia="ko-KR"/>
    </w:rPr>
  </w:style>
  <w:style w:type="paragraph" w:styleId="ae">
    <w:name w:val="Document Map"/>
    <w:basedOn w:val="a0"/>
    <w:semiHidden/>
    <w:pPr>
      <w:shd w:val="clear" w:color="auto" w:fill="000080"/>
    </w:pPr>
    <w:rPr>
      <w:rFonts w:ascii="Arial" w:eastAsia="돋움" w:hAnsi="Arial"/>
    </w:rPr>
  </w:style>
  <w:style w:type="paragraph" w:customStyle="1" w:styleId="xl28">
    <w:name w:val="xl28"/>
    <w:basedOn w:val="a0"/>
    <w:pPr>
      <w:pBdr>
        <w:top w:val="single" w:sz="4" w:space="0" w:color="000000"/>
        <w:left w:val="single" w:sz="8" w:space="0" w:color="000000"/>
        <w:bottom w:val="single" w:sz="8" w:space="0" w:color="000000"/>
      </w:pBdr>
      <w:shd w:val="clear" w:color="FFFFFF" w:fill="FFFFFF"/>
      <w:spacing w:before="100" w:beforeAutospacing="1" w:after="100" w:afterAutospacing="1"/>
      <w:textAlignment w:val="center"/>
    </w:pPr>
    <w:rPr>
      <w:rFonts w:ascii="바탕" w:eastAsia="바탕" w:hAnsi="바탕"/>
      <w:b/>
      <w:bCs/>
      <w:color w:val="000000"/>
      <w:sz w:val="24"/>
      <w:szCs w:val="24"/>
      <w:lang w:val="en-US" w:eastAsia="ko-KR"/>
    </w:rPr>
  </w:style>
  <w:style w:type="paragraph" w:customStyle="1" w:styleId="xl29">
    <w:name w:val="xl29"/>
    <w:basedOn w:val="a0"/>
    <w:pPr>
      <w:pBdr>
        <w:top w:val="single" w:sz="4" w:space="0" w:color="000000"/>
        <w:bottom w:val="single" w:sz="8" w:space="0" w:color="000000"/>
      </w:pBdr>
      <w:shd w:val="clear" w:color="FFFFFF" w:fill="FFFFFF"/>
      <w:spacing w:before="100" w:beforeAutospacing="1" w:after="100" w:afterAutospacing="1"/>
      <w:textAlignment w:val="center"/>
    </w:pPr>
    <w:rPr>
      <w:rFonts w:ascii="바탕" w:eastAsia="바탕" w:hAnsi="바탕"/>
      <w:b/>
      <w:bCs/>
      <w:color w:val="000000"/>
      <w:sz w:val="24"/>
      <w:szCs w:val="24"/>
      <w:lang w:val="en-US" w:eastAsia="ko-KR"/>
    </w:rPr>
  </w:style>
  <w:style w:type="paragraph" w:customStyle="1" w:styleId="xl30">
    <w:name w:val="xl30"/>
    <w:basedOn w:val="a0"/>
    <w:pPr>
      <w:pBdr>
        <w:top w:val="single" w:sz="8" w:space="0" w:color="000000"/>
        <w:left w:val="single" w:sz="8" w:space="0" w:color="000000"/>
        <w:bottom w:val="single" w:sz="4" w:space="0" w:color="000000"/>
      </w:pBdr>
      <w:shd w:val="clear" w:color="C0C0C0" w:fill="C0C0C0"/>
      <w:spacing w:before="100" w:beforeAutospacing="1" w:after="100" w:afterAutospacing="1"/>
      <w:textAlignment w:val="center"/>
    </w:pPr>
    <w:rPr>
      <w:rFonts w:ascii="바탕" w:eastAsia="바탕" w:hAnsi="바탕"/>
      <w:b/>
      <w:bCs/>
      <w:color w:val="000000"/>
      <w:szCs w:val="18"/>
      <w:lang w:val="en-US" w:eastAsia="ko-KR"/>
    </w:rPr>
  </w:style>
  <w:style w:type="paragraph" w:customStyle="1" w:styleId="xl31">
    <w:name w:val="xl31"/>
    <w:basedOn w:val="a0"/>
    <w:pPr>
      <w:pBdr>
        <w:top w:val="single" w:sz="8" w:space="0" w:color="000000"/>
        <w:bottom w:val="single" w:sz="4" w:space="0" w:color="000000"/>
      </w:pBdr>
      <w:shd w:val="clear" w:color="C0C0C0" w:fill="C0C0C0"/>
      <w:spacing w:before="100" w:beforeAutospacing="1" w:after="100" w:afterAutospacing="1"/>
      <w:textAlignment w:val="center"/>
    </w:pPr>
    <w:rPr>
      <w:rFonts w:ascii="바탕" w:eastAsia="바탕" w:hAnsi="바탕"/>
      <w:b/>
      <w:bCs/>
      <w:color w:val="000000"/>
      <w:szCs w:val="18"/>
      <w:lang w:val="en-US" w:eastAsia="ko-KR"/>
    </w:rPr>
  </w:style>
  <w:style w:type="paragraph" w:customStyle="1" w:styleId="xl32">
    <w:name w:val="xl32"/>
    <w:basedOn w:val="a0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  <w:textAlignment w:val="center"/>
    </w:pPr>
    <w:rPr>
      <w:rFonts w:ascii="바탕" w:eastAsia="바탕" w:hAnsi="바탕"/>
      <w:b/>
      <w:bCs/>
      <w:color w:val="000000"/>
      <w:szCs w:val="18"/>
      <w:lang w:val="en-US" w:eastAsia="ko-KR"/>
    </w:rPr>
  </w:style>
  <w:style w:type="paragraph" w:customStyle="1" w:styleId="xl33">
    <w:name w:val="xl33"/>
    <w:basedOn w:val="a0"/>
    <w:pPr>
      <w:pBdr>
        <w:top w:val="single" w:sz="8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  <w:textAlignment w:val="center"/>
    </w:pPr>
    <w:rPr>
      <w:rFonts w:ascii="바탕" w:eastAsia="바탕" w:hAnsi="바탕"/>
      <w:b/>
      <w:bCs/>
      <w:color w:val="000000"/>
      <w:szCs w:val="18"/>
      <w:lang w:val="en-US" w:eastAsia="ko-KR"/>
    </w:rPr>
  </w:style>
  <w:style w:type="paragraph" w:customStyle="1" w:styleId="xl34">
    <w:name w:val="xl34"/>
    <w:basedOn w:val="a0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8" w:space="0" w:color="000000"/>
      </w:pBdr>
      <w:shd w:val="clear" w:color="C0C0C0" w:fill="C0C0C0"/>
      <w:spacing w:before="100" w:beforeAutospacing="1" w:after="100" w:afterAutospacing="1"/>
      <w:jc w:val="center"/>
      <w:textAlignment w:val="center"/>
    </w:pPr>
    <w:rPr>
      <w:rFonts w:ascii="바탕" w:eastAsia="바탕" w:hAnsi="바탕"/>
      <w:b/>
      <w:bCs/>
      <w:color w:val="000000"/>
      <w:szCs w:val="18"/>
      <w:lang w:val="en-US" w:eastAsia="ko-KR"/>
    </w:rPr>
  </w:style>
  <w:style w:type="paragraph" w:customStyle="1" w:styleId="xl35">
    <w:name w:val="xl35"/>
    <w:basedOn w:val="a0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rFonts w:ascii="바탕" w:eastAsia="바탕" w:hAnsi="바탕"/>
      <w:b/>
      <w:bCs/>
      <w:color w:val="000000"/>
      <w:szCs w:val="18"/>
      <w:lang w:val="en-US" w:eastAsia="ko-KR"/>
    </w:rPr>
  </w:style>
  <w:style w:type="paragraph" w:customStyle="1" w:styleId="xl36">
    <w:name w:val="xl36"/>
    <w:basedOn w:val="a0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rFonts w:ascii="바탕" w:eastAsia="바탕" w:hAnsi="바탕"/>
      <w:b/>
      <w:bCs/>
      <w:color w:val="000000"/>
      <w:szCs w:val="18"/>
      <w:lang w:val="en-US" w:eastAsia="ko-KR"/>
    </w:rPr>
  </w:style>
  <w:style w:type="paragraph" w:customStyle="1" w:styleId="xl37">
    <w:name w:val="xl37"/>
    <w:basedOn w:val="a0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rFonts w:ascii="바탕" w:eastAsia="바탕" w:hAnsi="바탕"/>
      <w:b/>
      <w:bCs/>
      <w:color w:val="000000"/>
      <w:szCs w:val="18"/>
      <w:lang w:val="en-US" w:eastAsia="ko-KR"/>
    </w:rPr>
  </w:style>
  <w:style w:type="paragraph" w:customStyle="1" w:styleId="xl38">
    <w:name w:val="xl38"/>
    <w:basedOn w:val="a0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rFonts w:ascii="바탕" w:eastAsia="바탕" w:hAnsi="바탕"/>
      <w:b/>
      <w:bCs/>
      <w:color w:val="000000"/>
      <w:szCs w:val="18"/>
      <w:lang w:val="en-US" w:eastAsia="ko-KR"/>
    </w:rPr>
  </w:style>
  <w:style w:type="paragraph" w:customStyle="1" w:styleId="xl39">
    <w:name w:val="xl39"/>
    <w:basedOn w:val="a0"/>
    <w:pPr>
      <w:pBdr>
        <w:left w:val="single" w:sz="8" w:space="0" w:color="000000"/>
      </w:pBdr>
      <w:shd w:val="clear" w:color="FFFFFF" w:fill="FFFFFF"/>
      <w:spacing w:before="100" w:beforeAutospacing="1" w:after="100" w:afterAutospacing="1"/>
      <w:textAlignment w:val="top"/>
    </w:pPr>
    <w:rPr>
      <w:rFonts w:ascii="바탕" w:eastAsia="바탕" w:hAnsi="바탕"/>
      <w:color w:val="000000"/>
      <w:szCs w:val="18"/>
      <w:lang w:val="en-US" w:eastAsia="ko-KR"/>
    </w:rPr>
  </w:style>
  <w:style w:type="paragraph" w:customStyle="1" w:styleId="xl40">
    <w:name w:val="xl40"/>
    <w:basedOn w:val="a0"/>
    <w:pPr>
      <w:shd w:val="clear" w:color="FFFFFF" w:fill="FFFFFF"/>
      <w:spacing w:before="100" w:beforeAutospacing="1" w:after="100" w:afterAutospacing="1"/>
      <w:textAlignment w:val="center"/>
    </w:pPr>
    <w:rPr>
      <w:rFonts w:ascii="바탕" w:eastAsia="바탕" w:hAnsi="바탕"/>
      <w:color w:val="000000"/>
      <w:szCs w:val="18"/>
      <w:lang w:val="en-US" w:eastAsia="ko-KR"/>
    </w:rPr>
  </w:style>
  <w:style w:type="paragraph" w:customStyle="1" w:styleId="xl41">
    <w:name w:val="xl41"/>
    <w:basedOn w:val="a0"/>
    <w:pPr>
      <w:pBdr>
        <w:left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rFonts w:ascii="바탕" w:eastAsia="바탕" w:hAnsi="바탕"/>
      <w:color w:val="000000"/>
      <w:szCs w:val="18"/>
      <w:lang w:val="en-US" w:eastAsia="ko-KR"/>
    </w:rPr>
  </w:style>
  <w:style w:type="paragraph" w:customStyle="1" w:styleId="xl42">
    <w:name w:val="xl42"/>
    <w:basedOn w:val="a0"/>
    <w:pPr>
      <w:pBdr>
        <w:left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jc w:val="right"/>
      <w:textAlignment w:val="center"/>
    </w:pPr>
    <w:rPr>
      <w:rFonts w:ascii="바탕" w:eastAsia="바탕" w:hAnsi="바탕"/>
      <w:color w:val="000000"/>
      <w:szCs w:val="18"/>
      <w:lang w:val="en-US" w:eastAsia="ko-KR"/>
    </w:rPr>
  </w:style>
  <w:style w:type="paragraph" w:customStyle="1" w:styleId="xl43">
    <w:name w:val="xl43"/>
    <w:basedOn w:val="a0"/>
    <w:pPr>
      <w:pBdr>
        <w:left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rFonts w:ascii="바탕" w:eastAsia="바탕" w:hAnsi="바탕"/>
      <w:color w:val="000000"/>
      <w:szCs w:val="18"/>
      <w:lang w:val="en-US" w:eastAsia="ko-KR"/>
    </w:rPr>
  </w:style>
  <w:style w:type="paragraph" w:customStyle="1" w:styleId="xl44">
    <w:name w:val="xl44"/>
    <w:basedOn w:val="a0"/>
    <w:pPr>
      <w:pBdr>
        <w:left w:val="single" w:sz="4" w:space="0" w:color="000000"/>
        <w:right w:val="single" w:sz="8" w:space="0" w:color="000000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rFonts w:ascii="바탕" w:eastAsia="바탕" w:hAnsi="바탕"/>
      <w:color w:val="000000"/>
      <w:szCs w:val="18"/>
      <w:lang w:val="en-US" w:eastAsia="ko-KR"/>
    </w:rPr>
  </w:style>
  <w:style w:type="paragraph" w:styleId="50">
    <w:name w:val="toc 5"/>
    <w:basedOn w:val="a0"/>
    <w:next w:val="a0"/>
    <w:autoRedefine/>
    <w:uiPriority w:val="39"/>
    <w:pPr>
      <w:widowControl w:val="0"/>
      <w:wordWrap w:val="0"/>
      <w:autoSpaceDE w:val="0"/>
      <w:autoSpaceDN w:val="0"/>
      <w:ind w:leftChars="800" w:left="1700"/>
      <w:jc w:val="both"/>
    </w:pPr>
    <w:rPr>
      <w:rFonts w:ascii="바탕" w:eastAsia="바탕" w:hAnsi="Times New Roman"/>
      <w:kern w:val="2"/>
      <w:sz w:val="20"/>
      <w:szCs w:val="24"/>
      <w:lang w:val="en-US" w:eastAsia="ko-KR"/>
    </w:rPr>
  </w:style>
  <w:style w:type="paragraph" w:styleId="60">
    <w:name w:val="toc 6"/>
    <w:basedOn w:val="a0"/>
    <w:next w:val="a0"/>
    <w:autoRedefine/>
    <w:uiPriority w:val="39"/>
    <w:pPr>
      <w:widowControl w:val="0"/>
      <w:wordWrap w:val="0"/>
      <w:autoSpaceDE w:val="0"/>
      <w:autoSpaceDN w:val="0"/>
      <w:ind w:leftChars="1000" w:left="2125"/>
      <w:jc w:val="both"/>
    </w:pPr>
    <w:rPr>
      <w:rFonts w:ascii="바탕" w:eastAsia="바탕" w:hAnsi="Times New Roman"/>
      <w:kern w:val="2"/>
      <w:sz w:val="20"/>
      <w:szCs w:val="24"/>
      <w:lang w:val="en-US" w:eastAsia="ko-KR"/>
    </w:rPr>
  </w:style>
  <w:style w:type="paragraph" w:styleId="70">
    <w:name w:val="toc 7"/>
    <w:basedOn w:val="a0"/>
    <w:next w:val="a0"/>
    <w:autoRedefine/>
    <w:uiPriority w:val="39"/>
    <w:pPr>
      <w:widowControl w:val="0"/>
      <w:wordWrap w:val="0"/>
      <w:autoSpaceDE w:val="0"/>
      <w:autoSpaceDN w:val="0"/>
      <w:ind w:leftChars="1200" w:left="2550"/>
      <w:jc w:val="both"/>
    </w:pPr>
    <w:rPr>
      <w:rFonts w:ascii="바탕" w:eastAsia="바탕" w:hAnsi="Times New Roman"/>
      <w:kern w:val="2"/>
      <w:sz w:val="20"/>
      <w:szCs w:val="24"/>
      <w:lang w:val="en-US" w:eastAsia="ko-KR"/>
    </w:rPr>
  </w:style>
  <w:style w:type="paragraph" w:styleId="80">
    <w:name w:val="toc 8"/>
    <w:basedOn w:val="a0"/>
    <w:next w:val="a0"/>
    <w:autoRedefine/>
    <w:uiPriority w:val="39"/>
    <w:pPr>
      <w:widowControl w:val="0"/>
      <w:wordWrap w:val="0"/>
      <w:autoSpaceDE w:val="0"/>
      <w:autoSpaceDN w:val="0"/>
      <w:ind w:leftChars="1400" w:left="2975"/>
      <w:jc w:val="both"/>
    </w:pPr>
    <w:rPr>
      <w:rFonts w:ascii="바탕" w:eastAsia="바탕" w:hAnsi="Times New Roman"/>
      <w:kern w:val="2"/>
      <w:sz w:val="20"/>
      <w:szCs w:val="24"/>
      <w:lang w:val="en-US" w:eastAsia="ko-KR"/>
    </w:rPr>
  </w:style>
  <w:style w:type="paragraph" w:styleId="90">
    <w:name w:val="toc 9"/>
    <w:basedOn w:val="a0"/>
    <w:next w:val="a0"/>
    <w:autoRedefine/>
    <w:uiPriority w:val="39"/>
    <w:pPr>
      <w:widowControl w:val="0"/>
      <w:wordWrap w:val="0"/>
      <w:autoSpaceDE w:val="0"/>
      <w:autoSpaceDN w:val="0"/>
      <w:ind w:leftChars="1600" w:left="3400"/>
      <w:jc w:val="both"/>
    </w:pPr>
    <w:rPr>
      <w:rFonts w:ascii="바탕" w:eastAsia="바탕" w:hAnsi="Times New Roman"/>
      <w:kern w:val="2"/>
      <w:sz w:val="20"/>
      <w:szCs w:val="24"/>
      <w:lang w:val="en-US" w:eastAsia="ko-KR"/>
    </w:rPr>
  </w:style>
  <w:style w:type="paragraph" w:styleId="41">
    <w:name w:val="index 4"/>
    <w:basedOn w:val="a0"/>
    <w:next w:val="a0"/>
    <w:autoRedefine/>
    <w:semiHidden/>
    <w:pPr>
      <w:ind w:leftChars="800" w:left="800" w:hangingChars="200" w:hanging="2000"/>
    </w:pPr>
  </w:style>
  <w:style w:type="character" w:styleId="af">
    <w:name w:val="FollowedHyperlink"/>
    <w:rPr>
      <w:color w:val="800080"/>
      <w:u w:val="single"/>
    </w:rPr>
  </w:style>
  <w:style w:type="paragraph" w:styleId="10">
    <w:name w:val="toc 1"/>
    <w:basedOn w:val="a0"/>
    <w:next w:val="a0"/>
    <w:autoRedefine/>
    <w:uiPriority w:val="39"/>
    <w:rsid w:val="008051DF"/>
    <w:pPr>
      <w:tabs>
        <w:tab w:val="left" w:pos="481"/>
        <w:tab w:val="right" w:leader="dot" w:pos="9809"/>
      </w:tabs>
    </w:pPr>
    <w:rPr>
      <w:b/>
      <w:noProof/>
      <w:sz w:val="20"/>
      <w:szCs w:val="28"/>
    </w:rPr>
  </w:style>
  <w:style w:type="character" w:styleId="af0">
    <w:name w:val="Hyperlink"/>
    <w:uiPriority w:val="99"/>
    <w:rPr>
      <w:color w:val="0000FF"/>
      <w:u w:val="single"/>
    </w:rPr>
  </w:style>
  <w:style w:type="paragraph" w:customStyle="1" w:styleId="a">
    <w:name w:val="점텍스트"/>
    <w:basedOn w:val="a0"/>
    <w:pPr>
      <w:widowControl w:val="0"/>
      <w:numPr>
        <w:numId w:val="3"/>
      </w:numPr>
      <w:tabs>
        <w:tab w:val="clear" w:pos="425"/>
        <w:tab w:val="num" w:pos="1300"/>
      </w:tabs>
      <w:wordWrap w:val="0"/>
      <w:spacing w:line="319" w:lineRule="auto"/>
      <w:ind w:left="1300" w:right="-235"/>
      <w:jc w:val="both"/>
    </w:pPr>
    <w:rPr>
      <w:rFonts w:ascii="Times New Roman" w:eastAsia="바탕체" w:hAnsi="Times New Roman"/>
      <w:kern w:val="2"/>
      <w:sz w:val="20"/>
      <w:lang w:val="en-US" w:eastAsia="ko-KR"/>
    </w:rPr>
  </w:style>
  <w:style w:type="paragraph" w:styleId="2">
    <w:name w:val="List Bullet 2"/>
    <w:basedOn w:val="a0"/>
    <w:autoRedefine/>
    <w:pPr>
      <w:widowControl w:val="0"/>
      <w:numPr>
        <w:numId w:val="4"/>
      </w:numPr>
      <w:tabs>
        <w:tab w:val="clear" w:pos="975"/>
        <w:tab w:val="num" w:pos="375"/>
      </w:tabs>
      <w:wordWrap w:val="0"/>
      <w:autoSpaceDE w:val="0"/>
      <w:autoSpaceDN w:val="0"/>
      <w:ind w:left="360" w:right="200"/>
      <w:jc w:val="both"/>
    </w:pPr>
    <w:rPr>
      <w:rFonts w:ascii="돋움" w:eastAsia="돋움" w:hAnsi="Times New Roman"/>
      <w:kern w:val="2"/>
      <w:sz w:val="20"/>
      <w:lang w:val="en-US" w:eastAsia="ko-KR"/>
    </w:rPr>
  </w:style>
  <w:style w:type="paragraph" w:customStyle="1" w:styleId="font5">
    <w:name w:val="font5"/>
    <w:basedOn w:val="a0"/>
    <w:pPr>
      <w:spacing w:before="100" w:beforeAutospacing="1" w:after="100" w:afterAutospacing="1"/>
    </w:pPr>
    <w:rPr>
      <w:rFonts w:ascii="돋움" w:eastAsia="돋움" w:hAnsi="돋움" w:hint="eastAsia"/>
      <w:sz w:val="16"/>
      <w:szCs w:val="16"/>
      <w:lang w:val="en-US" w:eastAsia="ko-KR"/>
    </w:rPr>
  </w:style>
  <w:style w:type="paragraph" w:customStyle="1" w:styleId="font6">
    <w:name w:val="font6"/>
    <w:basedOn w:val="a0"/>
    <w:pPr>
      <w:spacing w:before="100" w:beforeAutospacing="1" w:after="100" w:afterAutospacing="1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24">
    <w:name w:val="xl24"/>
    <w:basedOn w:val="a0"/>
    <w:pPr>
      <w:spacing w:before="100" w:beforeAutospacing="1" w:after="100" w:afterAutospacing="1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25">
    <w:name w:val="xl25"/>
    <w:basedOn w:val="a0"/>
    <w:pPr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26">
    <w:name w:val="xl26"/>
    <w:basedOn w:val="a0"/>
    <w:pPr>
      <w:spacing w:before="100" w:beforeAutospacing="1" w:after="100" w:afterAutospacing="1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27">
    <w:name w:val="xl27"/>
    <w:basedOn w:val="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45">
    <w:name w:val="xl45"/>
    <w:basedOn w:val="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CC99"/>
      <w:spacing w:before="100" w:beforeAutospacing="1" w:after="100" w:afterAutospacing="1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46">
    <w:name w:val="xl46"/>
    <w:basedOn w:val="a0"/>
    <w:pPr>
      <w:pBdr>
        <w:top w:val="single" w:sz="4" w:space="0" w:color="auto"/>
        <w:left w:val="single" w:sz="4" w:space="0" w:color="auto"/>
        <w:bottom w:val="single" w:sz="12" w:space="0" w:color="auto"/>
        <w:right w:val="single" w:sz="4" w:space="0" w:color="auto"/>
      </w:pBdr>
      <w:shd w:val="clear" w:color="auto" w:fill="FFCC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47">
    <w:name w:val="xl47"/>
    <w:basedOn w:val="a0"/>
    <w:pPr>
      <w:pBdr>
        <w:top w:val="single" w:sz="4" w:space="0" w:color="auto"/>
        <w:left w:val="single" w:sz="4" w:space="0" w:color="auto"/>
        <w:bottom w:val="single" w:sz="12" w:space="0" w:color="auto"/>
        <w:right w:val="single" w:sz="4" w:space="0" w:color="auto"/>
      </w:pBdr>
      <w:shd w:val="clear" w:color="auto" w:fill="FFCC99"/>
      <w:spacing w:before="100" w:beforeAutospacing="1" w:after="100" w:afterAutospacing="1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48">
    <w:name w:val="xl48"/>
    <w:basedOn w:val="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CC00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49">
    <w:name w:val="xl49"/>
    <w:basedOn w:val="a0"/>
    <w:pPr>
      <w:pBdr>
        <w:top w:val="single" w:sz="4" w:space="0" w:color="auto"/>
        <w:left w:val="single" w:sz="12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50">
    <w:name w:val="xl50"/>
    <w:basedOn w:val="a0"/>
    <w:pPr>
      <w:pBdr>
        <w:left w:val="single" w:sz="12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51">
    <w:name w:val="xl51"/>
    <w:basedOn w:val="a0"/>
    <w:pPr>
      <w:pBdr>
        <w:left w:val="single" w:sz="12" w:space="0" w:color="auto"/>
        <w:bottom w:val="single" w:sz="8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52">
    <w:name w:val="xl52"/>
    <w:basedOn w:val="a0"/>
    <w:pPr>
      <w:pBdr>
        <w:left w:val="single" w:sz="12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53">
    <w:name w:val="xl53"/>
    <w:basedOn w:val="a0"/>
    <w:pPr>
      <w:pBdr>
        <w:left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54">
    <w:name w:val="xl54"/>
    <w:basedOn w:val="a0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55">
    <w:name w:val="xl55"/>
    <w:basedOn w:val="a0"/>
    <w:pPr>
      <w:pBdr>
        <w:top w:val="single" w:sz="8" w:space="0" w:color="auto"/>
        <w:left w:val="single" w:sz="12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56">
    <w:name w:val="xl56"/>
    <w:basedOn w:val="a0"/>
    <w:pPr>
      <w:pBdr>
        <w:top w:val="single" w:sz="4" w:space="0" w:color="auto"/>
        <w:left w:val="single" w:sz="12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57">
    <w:name w:val="xl57"/>
    <w:basedOn w:val="a0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58">
    <w:name w:val="xl58"/>
    <w:basedOn w:val="a0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59">
    <w:name w:val="xl59"/>
    <w:basedOn w:val="a0"/>
    <w:pPr>
      <w:pBdr>
        <w:top w:val="single" w:sz="8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textAlignment w:val="center"/>
    </w:pPr>
    <w:rPr>
      <w:rFonts w:ascii="굴림" w:eastAsia="굴림" w:hAnsi="굴림" w:hint="eastAsia"/>
      <w:sz w:val="16"/>
      <w:szCs w:val="16"/>
      <w:lang w:val="en-US" w:eastAsia="ko-KR"/>
    </w:rPr>
  </w:style>
  <w:style w:type="paragraph" w:customStyle="1" w:styleId="xl60">
    <w:name w:val="xl60"/>
    <w:basedOn w:val="a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굴림" w:eastAsia="굴림" w:hAnsi="굴림" w:hint="eastAsia"/>
      <w:color w:val="000000"/>
      <w:sz w:val="16"/>
      <w:szCs w:val="16"/>
      <w:lang w:val="en-US" w:eastAsia="ko-KR"/>
    </w:rPr>
  </w:style>
  <w:style w:type="paragraph" w:customStyle="1" w:styleId="xl61">
    <w:name w:val="xl61"/>
    <w:basedOn w:val="a0"/>
    <w:pPr>
      <w:pBdr>
        <w:top w:val="single" w:sz="4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textAlignment w:val="center"/>
    </w:pPr>
    <w:rPr>
      <w:rFonts w:ascii="굴림" w:eastAsia="굴림" w:hAnsi="굴림" w:hint="eastAsia"/>
      <w:sz w:val="16"/>
      <w:szCs w:val="16"/>
      <w:lang w:val="en-US" w:eastAsia="ko-KR"/>
    </w:rPr>
  </w:style>
  <w:style w:type="paragraph" w:customStyle="1" w:styleId="xl62">
    <w:name w:val="xl62"/>
    <w:basedOn w:val="a0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굴림" w:eastAsia="굴림" w:hAnsi="굴림" w:hint="eastAsia"/>
      <w:color w:val="000000"/>
      <w:sz w:val="16"/>
      <w:szCs w:val="16"/>
      <w:lang w:val="en-US" w:eastAsia="ko-KR"/>
    </w:rPr>
  </w:style>
  <w:style w:type="paragraph" w:customStyle="1" w:styleId="xl63">
    <w:name w:val="xl63"/>
    <w:basedOn w:val="a0"/>
    <w:pPr>
      <w:pBdr>
        <w:top w:val="single" w:sz="8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textAlignment w:val="center"/>
    </w:pPr>
    <w:rPr>
      <w:rFonts w:ascii="굴림" w:eastAsia="굴림" w:hAnsi="굴림" w:hint="eastAsia"/>
      <w:sz w:val="16"/>
      <w:szCs w:val="16"/>
      <w:lang w:val="en-US" w:eastAsia="ko-KR"/>
    </w:rPr>
  </w:style>
  <w:style w:type="paragraph" w:customStyle="1" w:styleId="xl64">
    <w:name w:val="xl64"/>
    <w:basedOn w:val="a0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굴림" w:eastAsia="굴림" w:hAnsi="굴림" w:hint="eastAsia"/>
      <w:color w:val="000000"/>
      <w:sz w:val="16"/>
      <w:szCs w:val="16"/>
      <w:lang w:val="en-US" w:eastAsia="ko-KR"/>
    </w:rPr>
  </w:style>
  <w:style w:type="paragraph" w:customStyle="1" w:styleId="xl65">
    <w:name w:val="xl65"/>
    <w:basedOn w:val="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CC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 w:val="16"/>
      <w:szCs w:val="16"/>
      <w:lang w:val="en-US" w:eastAsia="ko-KR"/>
    </w:rPr>
  </w:style>
  <w:style w:type="paragraph" w:customStyle="1" w:styleId="xl66">
    <w:name w:val="xl66"/>
    <w:basedOn w:val="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CC99"/>
      <w:spacing w:before="100" w:beforeAutospacing="1" w:after="100" w:afterAutospacing="1"/>
      <w:textAlignment w:val="center"/>
    </w:pPr>
    <w:rPr>
      <w:rFonts w:ascii="굴림" w:eastAsia="굴림" w:hAnsi="굴림" w:hint="eastAsia"/>
      <w:sz w:val="16"/>
      <w:szCs w:val="16"/>
      <w:lang w:val="en-US" w:eastAsia="ko-KR"/>
    </w:rPr>
  </w:style>
  <w:style w:type="paragraph" w:customStyle="1" w:styleId="xl67">
    <w:name w:val="xl67"/>
    <w:basedOn w:val="a0"/>
    <w:pPr>
      <w:pBdr>
        <w:top w:val="single" w:sz="4" w:space="0" w:color="auto"/>
        <w:bottom w:val="single" w:sz="4" w:space="0" w:color="auto"/>
        <w:right w:val="single" w:sz="12" w:space="0" w:color="auto"/>
      </w:pBdr>
      <w:shd w:val="clear" w:color="auto" w:fill="FFCC99"/>
      <w:spacing w:before="100" w:beforeAutospacing="1" w:after="100" w:afterAutospacing="1"/>
      <w:textAlignment w:val="center"/>
    </w:pPr>
    <w:rPr>
      <w:rFonts w:ascii="굴림" w:eastAsia="굴림" w:hAnsi="굴림" w:hint="eastAsia"/>
      <w:sz w:val="16"/>
      <w:szCs w:val="16"/>
      <w:lang w:val="en-US" w:eastAsia="ko-KR"/>
    </w:rPr>
  </w:style>
  <w:style w:type="paragraph" w:customStyle="1" w:styleId="xl68">
    <w:name w:val="xl68"/>
    <w:basedOn w:val="a0"/>
    <w:pPr>
      <w:pBdr>
        <w:top w:val="single" w:sz="4" w:space="0" w:color="auto"/>
        <w:bottom w:val="single" w:sz="4" w:space="0" w:color="auto"/>
        <w:right w:val="single" w:sz="12" w:space="0" w:color="auto"/>
      </w:pBdr>
      <w:shd w:val="clear" w:color="auto" w:fill="FFCC99"/>
      <w:spacing w:before="100" w:beforeAutospacing="1" w:after="100" w:afterAutospacing="1"/>
      <w:textAlignment w:val="center"/>
    </w:pPr>
    <w:rPr>
      <w:rFonts w:ascii="굴림" w:eastAsia="굴림" w:hAnsi="굴림" w:hint="eastAsia"/>
      <w:sz w:val="16"/>
      <w:szCs w:val="16"/>
      <w:lang w:val="en-US" w:eastAsia="ko-KR"/>
    </w:rPr>
  </w:style>
  <w:style w:type="paragraph" w:customStyle="1" w:styleId="xl69">
    <w:name w:val="xl69"/>
    <w:basedOn w:val="a0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Arial" w:eastAsia="바탕" w:hAnsi="Arial" w:cs="Arial"/>
      <w:sz w:val="16"/>
      <w:szCs w:val="16"/>
      <w:lang w:val="en-US" w:eastAsia="ko-KR"/>
    </w:rPr>
  </w:style>
  <w:style w:type="paragraph" w:customStyle="1" w:styleId="xl70">
    <w:name w:val="xl70"/>
    <w:basedOn w:val="a0"/>
    <w:pPr>
      <w:pBdr>
        <w:left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Arial" w:eastAsia="바탕" w:hAnsi="Arial" w:cs="Arial"/>
      <w:sz w:val="16"/>
      <w:szCs w:val="16"/>
      <w:lang w:val="en-US" w:eastAsia="ko-KR"/>
    </w:rPr>
  </w:style>
  <w:style w:type="paragraph" w:customStyle="1" w:styleId="xl71">
    <w:name w:val="xl71"/>
    <w:basedOn w:val="a0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Arial" w:eastAsia="바탕" w:hAnsi="Arial" w:cs="Arial"/>
      <w:sz w:val="16"/>
      <w:szCs w:val="16"/>
      <w:lang w:val="en-US" w:eastAsia="ko-KR"/>
    </w:rPr>
  </w:style>
  <w:style w:type="paragraph" w:customStyle="1" w:styleId="xl72">
    <w:name w:val="xl72"/>
    <w:basedOn w:val="a0"/>
    <w:pPr>
      <w:pBdr>
        <w:left w:val="single" w:sz="12" w:space="0" w:color="auto"/>
        <w:bottom w:val="single" w:sz="12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 w:val="16"/>
      <w:szCs w:val="16"/>
      <w:lang w:val="en-US" w:eastAsia="ko-KR"/>
    </w:rPr>
  </w:style>
  <w:style w:type="paragraph" w:customStyle="1" w:styleId="xl73">
    <w:name w:val="xl73"/>
    <w:basedOn w:val="a0"/>
    <w:pPr>
      <w:pBdr>
        <w:left w:val="single" w:sz="4" w:space="0" w:color="auto"/>
        <w:bottom w:val="single" w:sz="12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 w:val="16"/>
      <w:szCs w:val="16"/>
      <w:lang w:val="en-US" w:eastAsia="ko-KR"/>
    </w:rPr>
  </w:style>
  <w:style w:type="paragraph" w:customStyle="1" w:styleId="xl74">
    <w:name w:val="xl74"/>
    <w:basedOn w:val="a0"/>
    <w:pPr>
      <w:pBdr>
        <w:top w:val="single" w:sz="4" w:space="0" w:color="auto"/>
        <w:left w:val="single" w:sz="4" w:space="0" w:color="auto"/>
        <w:bottom w:val="single" w:sz="12" w:space="0" w:color="auto"/>
        <w:right w:val="single" w:sz="4" w:space="0" w:color="auto"/>
      </w:pBdr>
      <w:shd w:val="clear" w:color="auto" w:fill="FFCC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 w:val="16"/>
      <w:szCs w:val="16"/>
      <w:lang w:val="en-US" w:eastAsia="ko-KR"/>
    </w:rPr>
  </w:style>
  <w:style w:type="paragraph" w:customStyle="1" w:styleId="xl75">
    <w:name w:val="xl75"/>
    <w:basedOn w:val="a0"/>
    <w:pPr>
      <w:pBdr>
        <w:top w:val="single" w:sz="4" w:space="0" w:color="auto"/>
        <w:left w:val="single" w:sz="4" w:space="0" w:color="auto"/>
        <w:bottom w:val="single" w:sz="12" w:space="0" w:color="auto"/>
        <w:right w:val="single" w:sz="4" w:space="0" w:color="auto"/>
      </w:pBdr>
      <w:shd w:val="clear" w:color="auto" w:fill="FFCC99"/>
      <w:spacing w:before="100" w:beforeAutospacing="1" w:after="100" w:afterAutospacing="1"/>
      <w:textAlignment w:val="center"/>
    </w:pPr>
    <w:rPr>
      <w:rFonts w:ascii="굴림" w:eastAsia="굴림" w:hAnsi="굴림" w:hint="eastAsia"/>
      <w:sz w:val="16"/>
      <w:szCs w:val="16"/>
      <w:lang w:val="en-US" w:eastAsia="ko-KR"/>
    </w:rPr>
  </w:style>
  <w:style w:type="paragraph" w:customStyle="1" w:styleId="xl76">
    <w:name w:val="xl76"/>
    <w:basedOn w:val="a0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굴림" w:eastAsia="굴림" w:hAnsi="굴림" w:hint="eastAsia"/>
      <w:color w:val="000000"/>
      <w:sz w:val="16"/>
      <w:szCs w:val="16"/>
      <w:lang w:val="en-US" w:eastAsia="ko-KR"/>
    </w:rPr>
  </w:style>
  <w:style w:type="paragraph" w:customStyle="1" w:styleId="xl77">
    <w:name w:val="xl77"/>
    <w:basedOn w:val="a0"/>
    <w:pPr>
      <w:pBdr>
        <w:top w:val="single" w:sz="4" w:space="0" w:color="auto"/>
        <w:bottom w:val="single" w:sz="12" w:space="0" w:color="auto"/>
        <w:right w:val="single" w:sz="12" w:space="0" w:color="auto"/>
      </w:pBdr>
      <w:shd w:val="clear" w:color="auto" w:fill="FFCC99"/>
      <w:spacing w:before="100" w:beforeAutospacing="1" w:after="100" w:afterAutospacing="1"/>
      <w:textAlignment w:val="center"/>
    </w:pPr>
    <w:rPr>
      <w:rFonts w:ascii="굴림" w:eastAsia="굴림" w:hAnsi="굴림" w:hint="eastAsia"/>
      <w:sz w:val="16"/>
      <w:szCs w:val="16"/>
      <w:lang w:val="en-US" w:eastAsia="ko-KR"/>
    </w:rPr>
  </w:style>
  <w:style w:type="paragraph" w:customStyle="1" w:styleId="font7">
    <w:name w:val="font7"/>
    <w:basedOn w:val="a0"/>
    <w:pPr>
      <w:spacing w:before="100" w:beforeAutospacing="1" w:after="100" w:afterAutospacing="1"/>
    </w:pPr>
    <w:rPr>
      <w:rFonts w:ascii="Arial" w:eastAsia="바탕" w:hAnsi="Arial" w:cs="Arial"/>
      <w:szCs w:val="18"/>
      <w:lang w:val="en-US" w:eastAsia="ko-KR"/>
    </w:rPr>
  </w:style>
  <w:style w:type="paragraph" w:customStyle="1" w:styleId="xl23">
    <w:name w:val="xl23"/>
    <w:basedOn w:val="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굴림" w:eastAsia="굴림" w:hAnsi="굴림" w:hint="eastAsia"/>
      <w:sz w:val="20"/>
      <w:lang w:val="en-US" w:eastAsia="ko-KR"/>
    </w:rPr>
  </w:style>
  <w:style w:type="paragraph" w:styleId="af1">
    <w:name w:val="Normal (Web)"/>
    <w:basedOn w:val="a0"/>
    <w:uiPriority w:val="99"/>
    <w:pPr>
      <w:spacing w:before="100" w:beforeAutospacing="1" w:after="100" w:afterAutospacing="1"/>
    </w:pPr>
    <w:rPr>
      <w:rFonts w:ascii="바탕" w:eastAsia="바탕" w:hAnsi="바탕"/>
      <w:sz w:val="24"/>
      <w:szCs w:val="24"/>
      <w:lang w:val="en-US" w:eastAsia="ko-KR"/>
    </w:rPr>
  </w:style>
  <w:style w:type="character" w:customStyle="1" w:styleId="p">
    <w:name w:val="p"/>
    <w:rPr>
      <w:shd w:val="clear" w:color="auto" w:fill="E0F7C9"/>
    </w:rPr>
  </w:style>
  <w:style w:type="paragraph" w:customStyle="1" w:styleId="font8">
    <w:name w:val="font8"/>
    <w:basedOn w:val="a0"/>
    <w:pPr>
      <w:spacing w:before="100" w:beforeAutospacing="1" w:after="100" w:afterAutospacing="1"/>
    </w:pPr>
    <w:rPr>
      <w:rFonts w:ascii="굴림체" w:eastAsia="굴림체" w:hAnsi="굴림체" w:hint="eastAsia"/>
      <w:sz w:val="16"/>
      <w:szCs w:val="16"/>
      <w:lang w:val="en-US" w:eastAsia="ko-KR"/>
    </w:rPr>
  </w:style>
  <w:style w:type="paragraph" w:styleId="af2">
    <w:name w:val="Balloon Text"/>
    <w:basedOn w:val="a0"/>
    <w:semiHidden/>
    <w:rsid w:val="00432AA5"/>
    <w:rPr>
      <w:rFonts w:ascii="Arial" w:eastAsia="돋움" w:hAnsi="Arial"/>
      <w:szCs w:val="18"/>
    </w:rPr>
  </w:style>
  <w:style w:type="paragraph" w:styleId="af3">
    <w:name w:val="Normal Indent"/>
    <w:basedOn w:val="a0"/>
    <w:rsid w:val="00A15041"/>
    <w:pPr>
      <w:widowControl w:val="0"/>
      <w:wordWrap w:val="0"/>
      <w:ind w:left="851"/>
      <w:jc w:val="both"/>
    </w:pPr>
    <w:rPr>
      <w:rFonts w:ascii="Century Gothic" w:eastAsia="굴림체" w:hAnsi="Century Gothic"/>
      <w:kern w:val="2"/>
      <w:sz w:val="20"/>
      <w:lang w:val="en-US" w:eastAsia="ko-KR"/>
    </w:rPr>
  </w:style>
  <w:style w:type="paragraph" w:customStyle="1" w:styleId="af4">
    <w:name w:val="표준 단락"/>
    <w:rsid w:val="001E4DD8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styleId="af5">
    <w:name w:val="List Paragraph"/>
    <w:basedOn w:val="a0"/>
    <w:uiPriority w:val="34"/>
    <w:qFormat/>
    <w:rsid w:val="00841E87"/>
    <w:pPr>
      <w:ind w:leftChars="400" w:left="800"/>
    </w:pPr>
    <w:rPr>
      <w:rFonts w:ascii="굴림" w:eastAsia="굴림" w:hAnsi="굴림" w:cs="굴림"/>
      <w:sz w:val="24"/>
      <w:szCs w:val="24"/>
      <w:lang w:val="en-US" w:eastAsia="ko-KR"/>
    </w:rPr>
  </w:style>
  <w:style w:type="paragraph" w:styleId="af6">
    <w:name w:val="Date"/>
    <w:basedOn w:val="a0"/>
    <w:next w:val="a0"/>
    <w:link w:val="Char0"/>
    <w:rsid w:val="00B946A6"/>
  </w:style>
  <w:style w:type="character" w:customStyle="1" w:styleId="Char0">
    <w:name w:val="날짜 Char"/>
    <w:basedOn w:val="a1"/>
    <w:link w:val="af6"/>
    <w:rsid w:val="00B946A6"/>
    <w:rPr>
      <w:rFonts w:ascii="Futura Md" w:eastAsia="HY울릉도M" w:hAnsi="Futura Md"/>
      <w:sz w:val="18"/>
      <w:lang w:val="en-GB" w:eastAsia="en-US"/>
    </w:rPr>
  </w:style>
  <w:style w:type="table" w:styleId="af7">
    <w:name w:val="Table Grid"/>
    <w:basedOn w:val="a2"/>
    <w:rsid w:val="00540C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Body Text Indent"/>
    <w:basedOn w:val="a0"/>
    <w:link w:val="Char1"/>
    <w:rsid w:val="00596045"/>
    <w:pPr>
      <w:spacing w:after="180"/>
      <w:ind w:leftChars="400" w:left="851"/>
    </w:pPr>
  </w:style>
  <w:style w:type="character" w:customStyle="1" w:styleId="Char1">
    <w:name w:val="본문 들여쓰기 Char"/>
    <w:basedOn w:val="a1"/>
    <w:link w:val="af8"/>
    <w:rsid w:val="00596045"/>
    <w:rPr>
      <w:rFonts w:ascii="Futura Md" w:eastAsia="HY울릉도M" w:hAnsi="Futura Md"/>
      <w:sz w:val="18"/>
      <w:lang w:val="en-GB" w:eastAsia="en-US"/>
    </w:rPr>
  </w:style>
  <w:style w:type="paragraph" w:styleId="23">
    <w:name w:val="Body Text First Indent 2"/>
    <w:basedOn w:val="af8"/>
    <w:link w:val="2Char"/>
    <w:rsid w:val="00596045"/>
    <w:pPr>
      <w:ind w:firstLineChars="100" w:firstLine="210"/>
    </w:pPr>
  </w:style>
  <w:style w:type="character" w:customStyle="1" w:styleId="2Char">
    <w:name w:val="본문 첫 줄 들여쓰기 2 Char"/>
    <w:basedOn w:val="Char1"/>
    <w:link w:val="23"/>
    <w:rsid w:val="00596045"/>
    <w:rPr>
      <w:rFonts w:ascii="Futura Md" w:eastAsia="HY울릉도M" w:hAnsi="Futura Md"/>
      <w:sz w:val="18"/>
      <w:lang w:val="en-GB" w:eastAsia="en-US"/>
    </w:rPr>
  </w:style>
  <w:style w:type="paragraph" w:customStyle="1" w:styleId="af9">
    <w:name w:val="바탕글"/>
    <w:rsid w:val="00D75C53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TOC">
    <w:name w:val="TOC Heading"/>
    <w:basedOn w:val="1"/>
    <w:next w:val="a0"/>
    <w:uiPriority w:val="39"/>
    <w:unhideWhenUsed/>
    <w:qFormat/>
    <w:rsid w:val="005C0595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  <w:lang w:val="en-US" w:eastAsia="ko-KR"/>
    </w:rPr>
  </w:style>
  <w:style w:type="paragraph" w:customStyle="1" w:styleId="blankpage">
    <w:name w:val="blank page"/>
    <w:basedOn w:val="a0"/>
    <w:rsid w:val="007225DD"/>
    <w:pPr>
      <w:pageBreakBefore/>
      <w:widowControl w:val="0"/>
      <w:overflowPunct w:val="0"/>
      <w:autoSpaceDE w:val="0"/>
      <w:autoSpaceDN w:val="0"/>
      <w:adjustRightInd w:val="0"/>
      <w:spacing w:before="5500" w:after="5500"/>
      <w:jc w:val="center"/>
      <w:textAlignment w:val="baseline"/>
    </w:pPr>
    <w:rPr>
      <w:rFonts w:ascii="맑은 고딕" w:eastAsia="맑은 고딕" w:hAnsi="맑은 고딕" w:cs="맑은 고딕"/>
      <w:sz w:val="20"/>
      <w:lang w:val="en-US" w:eastAsia="ko-KR"/>
    </w:r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link w:val="a8"/>
    <w:rsid w:val="007225DD"/>
    <w:rPr>
      <w:rFonts w:ascii="Futura Md" w:eastAsia="HY울릉도M" w:hAnsi="Futura Md"/>
      <w:sz w:val="18"/>
      <w:lang w:val="en-GB" w:eastAsia="en-US"/>
    </w:rPr>
  </w:style>
  <w:style w:type="paragraph" w:customStyle="1" w:styleId="afa">
    <w:name w:val="설명"/>
    <w:basedOn w:val="a0"/>
    <w:rsid w:val="007225DD"/>
    <w:pPr>
      <w:widowControl w:val="0"/>
      <w:wordWrap w:val="0"/>
      <w:adjustRightInd w:val="0"/>
      <w:spacing w:after="60" w:line="360" w:lineRule="atLeast"/>
      <w:ind w:left="851"/>
      <w:jc w:val="both"/>
      <w:textAlignment w:val="baseline"/>
    </w:pPr>
    <w:rPr>
      <w:rFonts w:ascii="바탕체" w:eastAsia="바탕체" w:hAnsi="Times New Roman" w:cs="맑은 고딕"/>
      <w:sz w:val="24"/>
      <w:lang w:val="en-US" w:eastAsia="ko-KR"/>
    </w:rPr>
  </w:style>
  <w:style w:type="character" w:styleId="afb">
    <w:name w:val="Intense Emphasis"/>
    <w:basedOn w:val="a1"/>
    <w:uiPriority w:val="21"/>
    <w:qFormat/>
    <w:rsid w:val="00CB3ABB"/>
    <w:rPr>
      <w:b/>
      <w:bCs/>
      <w:i/>
      <w:iCs/>
      <w:color w:val="5B9BD5" w:themeColor="accent1"/>
    </w:rPr>
  </w:style>
  <w:style w:type="paragraph" w:customStyle="1" w:styleId="tabletext0">
    <w:name w:val="tabletext"/>
    <w:basedOn w:val="a0"/>
    <w:rsid w:val="00CC7327"/>
    <w:pPr>
      <w:overflowPunct w:val="0"/>
      <w:autoSpaceDE w:val="0"/>
      <w:autoSpaceDN w:val="0"/>
      <w:adjustRightInd w:val="0"/>
      <w:spacing w:line="264" w:lineRule="auto"/>
      <w:textAlignment w:val="baseline"/>
    </w:pPr>
    <w:rPr>
      <w:rFonts w:ascii="Arial" w:eastAsia="바탕" w:hAnsi="Arial"/>
      <w:sz w:val="20"/>
    </w:rPr>
  </w:style>
  <w:style w:type="paragraph" w:customStyle="1" w:styleId="Default">
    <w:name w:val="Default"/>
    <w:rsid w:val="004B1E08"/>
    <w:pPr>
      <w:widowControl w:val="0"/>
      <w:autoSpaceDE w:val="0"/>
      <w:autoSpaceDN w:val="0"/>
      <w:adjustRightInd w:val="0"/>
    </w:pPr>
    <w:rPr>
      <w:rFonts w:ascii="맑은 고딕" w:eastAsia="맑은 고딕" w:cs="맑은 고딕"/>
      <w:color w:val="000000"/>
      <w:sz w:val="24"/>
      <w:szCs w:val="24"/>
    </w:rPr>
  </w:style>
  <w:style w:type="paragraph" w:styleId="afc">
    <w:name w:val="annotation text"/>
    <w:basedOn w:val="a0"/>
    <w:link w:val="Char2"/>
    <w:semiHidden/>
    <w:unhideWhenUsed/>
    <w:rsid w:val="00A03771"/>
  </w:style>
  <w:style w:type="character" w:customStyle="1" w:styleId="Char2">
    <w:name w:val="메모 텍스트 Char"/>
    <w:basedOn w:val="a1"/>
    <w:link w:val="afc"/>
    <w:semiHidden/>
    <w:rsid w:val="00A03771"/>
    <w:rPr>
      <w:rFonts w:ascii="Futura Md" w:eastAsia="HY울릉도M" w:hAnsi="Futura Md"/>
      <w:sz w:val="18"/>
      <w:lang w:val="en-GB" w:eastAsia="en-US"/>
    </w:rPr>
  </w:style>
  <w:style w:type="paragraph" w:styleId="afd">
    <w:name w:val="annotation subject"/>
    <w:basedOn w:val="afc"/>
    <w:next w:val="afc"/>
    <w:link w:val="Char3"/>
    <w:semiHidden/>
    <w:unhideWhenUsed/>
    <w:rsid w:val="00A03771"/>
    <w:rPr>
      <w:b/>
      <w:bCs/>
    </w:rPr>
  </w:style>
  <w:style w:type="character" w:customStyle="1" w:styleId="Char3">
    <w:name w:val="메모 주제 Char"/>
    <w:basedOn w:val="Char2"/>
    <w:link w:val="afd"/>
    <w:semiHidden/>
    <w:rsid w:val="00A03771"/>
    <w:rPr>
      <w:rFonts w:ascii="Futura Md" w:eastAsia="HY울릉도M" w:hAnsi="Futura Md"/>
      <w:b/>
      <w:bCs/>
      <w:sz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39870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20242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4807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4247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1646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53941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516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2290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978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1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6854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483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347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9908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551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411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45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856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0753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32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762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7762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5883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235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402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4861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73994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38199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8602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6286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6371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1835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7282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5839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99805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3654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6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9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3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9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4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3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4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6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5475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7115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7107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8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3092">
          <w:marLeft w:val="15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5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27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40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5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772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237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488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542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1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5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621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5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7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5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6867">
          <w:marLeft w:val="15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5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16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2536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0653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282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083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352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200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9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592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4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6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5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38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0841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5364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9679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1787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804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1110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067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950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245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829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818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4781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8274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460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2110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851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691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7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92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57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134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323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97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804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72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2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887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751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74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698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747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28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404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1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37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80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32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76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6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875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18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36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004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37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73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5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64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41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09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42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32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59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44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95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6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4361">
          <w:marLeft w:val="15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37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5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39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70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93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7497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420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30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7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39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035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451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958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17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9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548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099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75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07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88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5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297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777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7106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0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974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812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4711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214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5007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376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4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2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0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598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68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25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828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649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744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9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5571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3551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8935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184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38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296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619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0024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6238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481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348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987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540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69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32823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37666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0849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0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65381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9682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263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7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61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992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5715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354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739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8088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1392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747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0129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91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6857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753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7212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278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0636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26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121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133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524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217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5574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158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649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81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1033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617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387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02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8559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9102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8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NT\Profiles\pslib\Application%20Data\Microsoft\Templates\FocPM4KR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8BD30986946D34D8B5BA5C83030A94E" ma:contentTypeVersion="5" ma:contentTypeDescription="새 문서를 만듭니다." ma:contentTypeScope="" ma:versionID="6f59880535c960a76ca1e2ef789838d6">
  <xsd:schema xmlns:xsd="http://www.w3.org/2001/XMLSchema" xmlns:xs="http://www.w3.org/2001/XMLSchema" xmlns:p="http://schemas.microsoft.com/office/2006/metadata/properties" xmlns:ns2="43948bff-726e-45e2-94e4-3e2bbd1af57c" targetNamespace="http://schemas.microsoft.com/office/2006/metadata/properties" ma:root="true" ma:fieldsID="d0865a59902b6840d800efb06f63aa3c" ns2:_="">
    <xsd:import namespace="43948bff-726e-45e2-94e4-3e2bbd1af57c"/>
    <xsd:element name="properties">
      <xsd:complexType>
        <xsd:sequence>
          <xsd:element name="documentManagement">
            <xsd:complexType>
              <xsd:all>
                <xsd:element ref="ns2:_xbb38__xc11c__x0020__xc124__xba85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48bff-726e-45e2-94e4-3e2bbd1af57c" elementFormDefault="qualified">
    <xsd:import namespace="http://schemas.microsoft.com/office/2006/documentManagement/types"/>
    <xsd:import namespace="http://schemas.microsoft.com/office/infopath/2007/PartnerControls"/>
    <xsd:element name="_xbb38__xc11c__x0020__xc124__xba85_" ma:index="8" nillable="true" ma:displayName="문서 설명" ma:internalName="_xbb38__xc11c__x0020__xc124__xba85_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pc="http://schemas.microsoft.com/office/infopath/2007/PartnerControls" xmlns:xsi="http://www.w3.org/2001/XMLSchema-instance">
  <documentManagement>
    <_xbb38__xc11c__x0020__xc124__xba85_ xmlns="43948bff-726e-45e2-94e4-3e2bbd1af57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4B7D85-BD44-4A1B-B78E-6F4C7F4699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48bff-726e-45e2-94e4-3e2bbd1af5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9D7701-FEB2-4ED9-AB8B-F6FCD03784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56B5EC-EEC8-4270-8007-5EB4913978F1}">
  <ds:schemaRefs>
    <ds:schemaRef ds:uri="http://schemas.microsoft.com/office/2006/metadata/properties"/>
    <ds:schemaRef ds:uri="http://schemas.microsoft.com/office/infopath/2007/PartnerControls"/>
    <ds:schemaRef ds:uri="43948bff-726e-45e2-94e4-3e2bbd1af57c"/>
  </ds:schemaRefs>
</ds:datastoreItem>
</file>

<file path=customXml/itemProps4.xml><?xml version="1.0" encoding="utf-8"?>
<ds:datastoreItem xmlns:ds="http://schemas.openxmlformats.org/officeDocument/2006/customXml" ds:itemID="{F235ABAC-A2F3-4772-8651-EC7CB8028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FocPM4KR.dot</Template>
  <TotalTime>1</TotalTime>
  <Pages>16</Pages>
  <Words>1208</Words>
  <Characters>6887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8079</CharactersWithSpaces>
  <SharedDoc>false</SharedDoc>
  <HLinks>
    <vt:vector size="252" baseType="variant">
      <vt:variant>
        <vt:i4>1179697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_Toc322939377</vt:lpwstr>
      </vt:variant>
      <vt:variant>
        <vt:i4>1179697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_Toc322939376</vt:lpwstr>
      </vt:variant>
      <vt:variant>
        <vt:i4>1179697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_Toc322939375</vt:lpwstr>
      </vt:variant>
      <vt:variant>
        <vt:i4>1179697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_Toc322939374</vt:lpwstr>
      </vt:variant>
      <vt:variant>
        <vt:i4>1179697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_Toc322939373</vt:lpwstr>
      </vt:variant>
      <vt:variant>
        <vt:i4>1179697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_Toc322939372</vt:lpwstr>
      </vt:variant>
      <vt:variant>
        <vt:i4>1179697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_Toc322939371</vt:lpwstr>
      </vt:variant>
      <vt:variant>
        <vt:i4>1179697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_Toc322939370</vt:lpwstr>
      </vt:variant>
      <vt:variant>
        <vt:i4>1245233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_Toc322939369</vt:lpwstr>
      </vt:variant>
      <vt:variant>
        <vt:i4>1245233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_Toc322939368</vt:lpwstr>
      </vt:variant>
      <vt:variant>
        <vt:i4>1245233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_Toc322939367</vt:lpwstr>
      </vt:variant>
      <vt:variant>
        <vt:i4>1245233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_Toc322939366</vt:lpwstr>
      </vt:variant>
      <vt:variant>
        <vt:i4>1245233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_Toc322939365</vt:lpwstr>
      </vt:variant>
      <vt:variant>
        <vt:i4>1245233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_Toc322939364</vt:lpwstr>
      </vt:variant>
      <vt:variant>
        <vt:i4>1245233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_Toc322939363</vt:lpwstr>
      </vt:variant>
      <vt:variant>
        <vt:i4>1245233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_Toc322939362</vt:lpwstr>
      </vt:variant>
      <vt:variant>
        <vt:i4>1245233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_Toc322939361</vt:lpwstr>
      </vt:variant>
      <vt:variant>
        <vt:i4>1245233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_Toc322939360</vt:lpwstr>
      </vt:variant>
      <vt:variant>
        <vt:i4>1048625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_Toc322939359</vt:lpwstr>
      </vt:variant>
      <vt:variant>
        <vt:i4>1048625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_Toc322939358</vt:lpwstr>
      </vt:variant>
      <vt:variant>
        <vt:i4>1048625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_Toc322939357</vt:lpwstr>
      </vt:variant>
      <vt:variant>
        <vt:i4>1048625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_Toc322939356</vt:lpwstr>
      </vt:variant>
      <vt:variant>
        <vt:i4>1048625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_Toc322939355</vt:lpwstr>
      </vt:variant>
      <vt:variant>
        <vt:i4>1048625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_Toc322939354</vt:lpwstr>
      </vt:variant>
      <vt:variant>
        <vt:i4>1048625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_Toc322939353</vt:lpwstr>
      </vt:variant>
      <vt:variant>
        <vt:i4>1048625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_Toc322939352</vt:lpwstr>
      </vt:variant>
      <vt:variant>
        <vt:i4>1048625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_Toc322939351</vt:lpwstr>
      </vt:variant>
      <vt:variant>
        <vt:i4>1048625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_Toc322939350</vt:lpwstr>
      </vt:variant>
      <vt:variant>
        <vt:i4>1114161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_Toc322939349</vt:lpwstr>
      </vt:variant>
      <vt:variant>
        <vt:i4>1114161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_Toc322939348</vt:lpwstr>
      </vt:variant>
      <vt:variant>
        <vt:i4>1114161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_Toc322939347</vt:lpwstr>
      </vt:variant>
      <vt:variant>
        <vt:i4>1114161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_Toc322939346</vt:lpwstr>
      </vt:variant>
      <vt:variant>
        <vt:i4>1114161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_Toc322939345</vt:lpwstr>
      </vt:variant>
      <vt:variant>
        <vt:i4>1114161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_Toc322939344</vt:lpwstr>
      </vt:variant>
      <vt:variant>
        <vt:i4>1114161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_Toc322939343</vt:lpwstr>
      </vt:variant>
      <vt:variant>
        <vt:i4>1114161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_Toc322939342</vt:lpwstr>
      </vt:variant>
      <vt:variant>
        <vt:i4>1114161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_Toc322939341</vt:lpwstr>
      </vt:variant>
      <vt:variant>
        <vt:i4>1114161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_Toc322939340</vt:lpwstr>
      </vt:variant>
      <vt:variant>
        <vt:i4>1441841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_Toc322939339</vt:lpwstr>
      </vt:variant>
      <vt:variant>
        <vt:i4>1441841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_Toc322939338</vt:lpwstr>
      </vt:variant>
      <vt:variant>
        <vt:i4>1441841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_Toc322939337</vt:lpwstr>
      </vt:variant>
      <vt:variant>
        <vt:i4>1441841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_Toc322939336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정해권</dc:creator>
  <cp:lastModifiedBy>강민석</cp:lastModifiedBy>
  <cp:revision>3</cp:revision>
  <cp:lastPrinted>2019-08-12T06:58:00Z</cp:lastPrinted>
  <dcterms:created xsi:type="dcterms:W3CDTF">2026-03-18T07:13:00Z</dcterms:created>
  <dcterms:modified xsi:type="dcterms:W3CDTF">2026-03-18T07:14:00Z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ntUpdate">
    <vt:lpwstr>0</vt:lpwstr>
  </property>
  <property fmtid="{D5CDD505-2E9C-101B-9397-08002B2CF9AE}" pid="3" name="Tool_Name">
    <vt:lpwstr>프로젝트 계획서</vt:lpwstr>
  </property>
  <property fmtid="{D5CDD505-2E9C-101B-9397-08002B2CF9AE}" pid="4" name="Version">
    <vt:lpwstr>Version 7.01</vt:lpwstr>
  </property>
  <property fmtid="{D5CDD505-2E9C-101B-9397-08002B2CF9AE}" pid="5" name="Release_Date">
    <vt:lpwstr>30 Apr 2001</vt:lpwstr>
  </property>
  <property fmtid="{D5CDD505-2E9C-101B-9397-08002B2CF9AE}" pid="6" name="Tool_ID">
    <vt:lpwstr>PMT1600</vt:lpwstr>
  </property>
  <property fmtid="{D5CDD505-2E9C-101B-9397-08002B2CF9AE}" pid="7" name="ToggleDesignation">
    <vt:lpwstr/>
  </property>
  <property fmtid="{D5CDD505-2E9C-101B-9397-08002B2CF9AE}" pid="8" name="Project_Document_Id">
    <vt:lpwstr>Project_Document_Id</vt:lpwstr>
  </property>
  <property fmtid="{D5CDD505-2E9C-101B-9397-08002B2CF9AE}" pid="9" name="EID_No">
    <vt:lpwstr>EID No</vt:lpwstr>
  </property>
  <property fmtid="{D5CDD505-2E9C-101B-9397-08002B2CF9AE}" pid="10" name="Project_Name">
    <vt:lpwstr>Project Name</vt:lpwstr>
  </property>
  <property fmtid="{D5CDD505-2E9C-101B-9397-08002B2CF9AE}" pid="11" name="Project_Acronym">
    <vt:lpwstr>Project Acronym</vt:lpwstr>
  </property>
  <property fmtid="{D5CDD505-2E9C-101B-9397-08002B2CF9AE}" pid="12" name="Project_Manager">
    <vt:lpwstr>Project Manager</vt:lpwstr>
  </property>
  <property fmtid="{D5CDD505-2E9C-101B-9397-08002B2CF9AE}" pid="13" name="Project_Manager_Title">
    <vt:lpwstr>Project Manager Title</vt:lpwstr>
  </property>
  <property fmtid="{D5CDD505-2E9C-101B-9397-08002B2CF9AE}" pid="14" name="Client_Name">
    <vt:lpwstr>Client Name</vt:lpwstr>
  </property>
  <property fmtid="{D5CDD505-2E9C-101B-9397-08002B2CF9AE}" pid="15" name="Doc_Ver_Num">
    <vt:lpwstr>Version Number</vt:lpwstr>
  </property>
  <property fmtid="{D5CDD505-2E9C-101B-9397-08002B2CF9AE}" pid="16" name="Doc_Ver_Date">
    <vt:lpwstr>Version Date</vt:lpwstr>
  </property>
  <property fmtid="{D5CDD505-2E9C-101B-9397-08002B2CF9AE}" pid="17" name="Review_Method">
    <vt:lpwstr>Business Review</vt:lpwstr>
  </property>
  <property fmtid="{D5CDD505-2E9C-101B-9397-08002B2CF9AE}" pid="18" name="ContentTypeId">
    <vt:lpwstr>0x01010098BD30986946D34D8B5BA5C83030A94E</vt:lpwstr>
  </property>
</Properties>
</file>