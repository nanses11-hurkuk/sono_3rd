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D4B92" w14:textId="77777777" w:rsidR="003E6577" w:rsidRDefault="00813B95" w:rsidP="003E6577">
      <w:pPr>
        <w:pStyle w:val="Indent"/>
      </w:pPr>
      <w:r w:rsidRPr="00C900F6">
        <w:rPr>
          <w:rFonts w:hint="eastAsia"/>
        </w:rPr>
        <w:t xml:space="preserve">                        </w:t>
      </w:r>
      <w:r w:rsidR="003E6577">
        <w:rPr>
          <w:rFonts w:hint="eastAsia"/>
        </w:rPr>
        <w:t xml:space="preserve">                                                                                             </w:t>
      </w:r>
    </w:p>
    <w:tbl>
      <w:tblPr>
        <w:tblW w:w="0" w:type="auto"/>
        <w:tblInd w:w="9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4"/>
        <w:gridCol w:w="1474"/>
        <w:gridCol w:w="1474"/>
        <w:gridCol w:w="1474"/>
        <w:gridCol w:w="1474"/>
      </w:tblGrid>
      <w:tr w:rsidR="003E6577" w14:paraId="747AF9BA" w14:textId="77777777" w:rsidTr="00622D10">
        <w:trPr>
          <w:trHeight w:val="20"/>
        </w:trPr>
        <w:tc>
          <w:tcPr>
            <w:tcW w:w="4422" w:type="dxa"/>
            <w:gridSpan w:val="3"/>
            <w:shd w:val="clear" w:color="auto" w:fill="D9D9D9"/>
          </w:tcPr>
          <w:p w14:paraId="5BE8D71C" w14:textId="77777777" w:rsidR="003E6577" w:rsidRPr="00622D10" w:rsidRDefault="003E6577" w:rsidP="00622D10">
            <w:pPr>
              <w:ind w:left="400"/>
              <w:jc w:val="center"/>
              <w:rPr>
                <w:b/>
              </w:rPr>
            </w:pPr>
            <w:proofErr w:type="spellStart"/>
            <w:r w:rsidRPr="00622D10">
              <w:rPr>
                <w:rFonts w:hint="eastAsia"/>
                <w:b/>
              </w:rPr>
              <w:t>수행사</w:t>
            </w:r>
            <w:proofErr w:type="spellEnd"/>
          </w:p>
        </w:tc>
        <w:tc>
          <w:tcPr>
            <w:tcW w:w="2948" w:type="dxa"/>
            <w:gridSpan w:val="2"/>
            <w:shd w:val="clear" w:color="auto" w:fill="D9D9D9"/>
          </w:tcPr>
          <w:p w14:paraId="0E913A6C" w14:textId="77777777" w:rsidR="003E6577" w:rsidRPr="00622D10" w:rsidRDefault="003E6577" w:rsidP="00622D10">
            <w:pPr>
              <w:ind w:left="400"/>
              <w:jc w:val="center"/>
              <w:rPr>
                <w:b/>
              </w:rPr>
            </w:pPr>
            <w:r w:rsidRPr="00622D10">
              <w:rPr>
                <w:rFonts w:hint="eastAsia"/>
                <w:b/>
              </w:rPr>
              <w:t>고객사</w:t>
            </w:r>
          </w:p>
        </w:tc>
      </w:tr>
      <w:tr w:rsidR="00622D10" w14:paraId="5A45EFBC" w14:textId="77777777" w:rsidTr="00622D10">
        <w:trPr>
          <w:trHeight w:val="20"/>
        </w:trPr>
        <w:tc>
          <w:tcPr>
            <w:tcW w:w="1474" w:type="dxa"/>
            <w:shd w:val="clear" w:color="auto" w:fill="D9D9D9"/>
          </w:tcPr>
          <w:p w14:paraId="2CCB5320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작성</w:t>
            </w:r>
          </w:p>
        </w:tc>
        <w:tc>
          <w:tcPr>
            <w:tcW w:w="1474" w:type="dxa"/>
            <w:shd w:val="clear" w:color="auto" w:fill="D9D9D9"/>
          </w:tcPr>
          <w:p w14:paraId="0F40C486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검토</w:t>
            </w:r>
          </w:p>
        </w:tc>
        <w:tc>
          <w:tcPr>
            <w:tcW w:w="1474" w:type="dxa"/>
            <w:shd w:val="clear" w:color="auto" w:fill="D9D9D9"/>
          </w:tcPr>
          <w:p w14:paraId="42C0109C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승인</w:t>
            </w:r>
          </w:p>
        </w:tc>
        <w:tc>
          <w:tcPr>
            <w:tcW w:w="1474" w:type="dxa"/>
            <w:shd w:val="clear" w:color="auto" w:fill="D9D9D9"/>
          </w:tcPr>
          <w:p w14:paraId="5D4A18E5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검토</w:t>
            </w:r>
          </w:p>
        </w:tc>
        <w:tc>
          <w:tcPr>
            <w:tcW w:w="1474" w:type="dxa"/>
            <w:shd w:val="clear" w:color="auto" w:fill="D9D9D9"/>
          </w:tcPr>
          <w:p w14:paraId="7EA9FC6D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승인</w:t>
            </w:r>
          </w:p>
        </w:tc>
      </w:tr>
      <w:tr w:rsidR="00622D10" w14:paraId="251784E7" w14:textId="77777777" w:rsidTr="00622D10">
        <w:trPr>
          <w:trHeight w:val="20"/>
        </w:trPr>
        <w:tc>
          <w:tcPr>
            <w:tcW w:w="1474" w:type="dxa"/>
            <w:shd w:val="clear" w:color="auto" w:fill="auto"/>
          </w:tcPr>
          <w:p w14:paraId="480AEF2A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성명/직급</w:t>
            </w:r>
          </w:p>
        </w:tc>
        <w:tc>
          <w:tcPr>
            <w:tcW w:w="1474" w:type="dxa"/>
            <w:shd w:val="clear" w:color="auto" w:fill="auto"/>
          </w:tcPr>
          <w:p w14:paraId="6685FF5D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성명/직급</w:t>
            </w:r>
          </w:p>
        </w:tc>
        <w:tc>
          <w:tcPr>
            <w:tcW w:w="1474" w:type="dxa"/>
            <w:shd w:val="clear" w:color="auto" w:fill="auto"/>
          </w:tcPr>
          <w:p w14:paraId="3DA27C36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성명/직급</w:t>
            </w:r>
          </w:p>
        </w:tc>
        <w:tc>
          <w:tcPr>
            <w:tcW w:w="1474" w:type="dxa"/>
            <w:shd w:val="clear" w:color="auto" w:fill="auto"/>
          </w:tcPr>
          <w:p w14:paraId="1D83ECE6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성명/직급</w:t>
            </w:r>
          </w:p>
        </w:tc>
        <w:tc>
          <w:tcPr>
            <w:tcW w:w="1474" w:type="dxa"/>
            <w:shd w:val="clear" w:color="auto" w:fill="auto"/>
          </w:tcPr>
          <w:p w14:paraId="6923FFC1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성명/직급</w:t>
            </w:r>
          </w:p>
        </w:tc>
      </w:tr>
      <w:tr w:rsidR="00622D10" w14:paraId="0AA8EB95" w14:textId="77777777" w:rsidTr="00622D10">
        <w:trPr>
          <w:trHeight w:val="1134"/>
        </w:trPr>
        <w:tc>
          <w:tcPr>
            <w:tcW w:w="1474" w:type="dxa"/>
            <w:shd w:val="clear" w:color="auto" w:fill="auto"/>
          </w:tcPr>
          <w:p w14:paraId="12525A14" w14:textId="77777777" w:rsidR="003E6577" w:rsidRPr="00EA5B6B" w:rsidRDefault="003E6577" w:rsidP="00622D10">
            <w:pPr>
              <w:ind w:left="400"/>
              <w:jc w:val="center"/>
            </w:pPr>
          </w:p>
        </w:tc>
        <w:tc>
          <w:tcPr>
            <w:tcW w:w="1474" w:type="dxa"/>
            <w:shd w:val="clear" w:color="auto" w:fill="auto"/>
          </w:tcPr>
          <w:p w14:paraId="7C5661AA" w14:textId="77777777" w:rsidR="003E6577" w:rsidRPr="00EA5B6B" w:rsidRDefault="003E6577" w:rsidP="00622D10">
            <w:pPr>
              <w:ind w:left="400"/>
              <w:jc w:val="center"/>
            </w:pPr>
          </w:p>
        </w:tc>
        <w:tc>
          <w:tcPr>
            <w:tcW w:w="1474" w:type="dxa"/>
            <w:shd w:val="clear" w:color="auto" w:fill="auto"/>
          </w:tcPr>
          <w:p w14:paraId="18EDC400" w14:textId="77777777" w:rsidR="003E6577" w:rsidRPr="00EA5B6B" w:rsidRDefault="003E6577" w:rsidP="00622D10">
            <w:pPr>
              <w:ind w:left="400"/>
              <w:jc w:val="center"/>
            </w:pPr>
          </w:p>
        </w:tc>
        <w:tc>
          <w:tcPr>
            <w:tcW w:w="1474" w:type="dxa"/>
            <w:shd w:val="clear" w:color="auto" w:fill="auto"/>
          </w:tcPr>
          <w:p w14:paraId="7484F69C" w14:textId="77777777" w:rsidR="003E6577" w:rsidRPr="00EA5B6B" w:rsidRDefault="003E6577" w:rsidP="00622D10">
            <w:pPr>
              <w:ind w:left="400"/>
              <w:jc w:val="center"/>
            </w:pPr>
          </w:p>
        </w:tc>
        <w:tc>
          <w:tcPr>
            <w:tcW w:w="1474" w:type="dxa"/>
            <w:shd w:val="clear" w:color="auto" w:fill="auto"/>
          </w:tcPr>
          <w:p w14:paraId="2BF5AADF" w14:textId="77777777" w:rsidR="003E6577" w:rsidRPr="00EA5B6B" w:rsidRDefault="003E6577" w:rsidP="00622D10">
            <w:pPr>
              <w:ind w:left="400"/>
              <w:jc w:val="center"/>
            </w:pPr>
          </w:p>
        </w:tc>
      </w:tr>
      <w:tr w:rsidR="00622D10" w14:paraId="51A69B50" w14:textId="77777777" w:rsidTr="00622D10">
        <w:tc>
          <w:tcPr>
            <w:tcW w:w="1474" w:type="dxa"/>
            <w:shd w:val="clear" w:color="auto" w:fill="auto"/>
          </w:tcPr>
          <w:p w14:paraId="0D6259F2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/</w:t>
            </w:r>
          </w:p>
        </w:tc>
        <w:tc>
          <w:tcPr>
            <w:tcW w:w="1474" w:type="dxa"/>
            <w:shd w:val="clear" w:color="auto" w:fill="auto"/>
          </w:tcPr>
          <w:p w14:paraId="11214FD7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/</w:t>
            </w:r>
          </w:p>
        </w:tc>
        <w:tc>
          <w:tcPr>
            <w:tcW w:w="1474" w:type="dxa"/>
            <w:shd w:val="clear" w:color="auto" w:fill="auto"/>
          </w:tcPr>
          <w:p w14:paraId="4600A40D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/</w:t>
            </w:r>
          </w:p>
        </w:tc>
        <w:tc>
          <w:tcPr>
            <w:tcW w:w="1474" w:type="dxa"/>
            <w:shd w:val="clear" w:color="auto" w:fill="auto"/>
          </w:tcPr>
          <w:p w14:paraId="21A2625D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/</w:t>
            </w:r>
          </w:p>
        </w:tc>
        <w:tc>
          <w:tcPr>
            <w:tcW w:w="1474" w:type="dxa"/>
            <w:shd w:val="clear" w:color="auto" w:fill="auto"/>
          </w:tcPr>
          <w:p w14:paraId="6DA442E1" w14:textId="77777777" w:rsidR="003E6577" w:rsidRPr="00195348" w:rsidRDefault="003E6577" w:rsidP="00622D10">
            <w:pPr>
              <w:jc w:val="center"/>
            </w:pPr>
            <w:r w:rsidRPr="00195348">
              <w:rPr>
                <w:rFonts w:hint="eastAsia"/>
              </w:rPr>
              <w:t>/</w:t>
            </w:r>
          </w:p>
        </w:tc>
      </w:tr>
    </w:tbl>
    <w:p w14:paraId="7FA1235A" w14:textId="77777777" w:rsidR="003E6577" w:rsidRDefault="003E6577" w:rsidP="003E6577">
      <w:pPr>
        <w:pStyle w:val="Indent"/>
      </w:pPr>
      <w:r>
        <w:rPr>
          <w:rFonts w:hint="eastAsia"/>
        </w:rPr>
        <w:t xml:space="preserve">                                                      </w:t>
      </w:r>
    </w:p>
    <w:p w14:paraId="63D624FC" w14:textId="707FD997" w:rsidR="003E6577" w:rsidRDefault="001A3080" w:rsidP="003E6577">
      <w:pPr>
        <w:rPr>
          <w:b/>
          <w:sz w:val="24"/>
        </w:rPr>
      </w:pPr>
      <w:r>
        <w:rPr>
          <w:noProof/>
        </w:rPr>
        <w:pict w14:anchorId="3EBE06C2">
          <v:shape id="_x0000_s1043" type="#_x0000_t75" style="position:absolute;margin-left:450pt;margin-top:781.5pt;width:111pt;height:21pt;z-index: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0CF34BB5">
          <v:shape id="_x0000_s1044" type="#_x0000_t75" style="position:absolute;margin-left:450pt;margin-top:781.5pt;width:111pt;height:21pt;z-index: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5E9F02B8">
          <v:shape id="_x0000_s1045" type="#_x0000_t75" style="position:absolute;margin-left:450pt;margin-top:781.5pt;width:111pt;height:21pt;z-index: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4F3B4B25">
          <v:shape id="_x0000_s1046" type="#_x0000_t75" style="position:absolute;margin-left:450pt;margin-top:781.5pt;width:111pt;height:21pt;z-index: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09ED526D">
          <v:shape id="_x0000_s1047" type="#_x0000_t75" style="position:absolute;margin-left:450pt;margin-top:781.5pt;width:111pt;height:21pt;z-index: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</w:p>
    <w:p w14:paraId="2955C9F7" w14:textId="77777777" w:rsidR="003E6577" w:rsidRDefault="003E6577" w:rsidP="003E6577">
      <w:pPr>
        <w:jc w:val="center"/>
        <w:rPr>
          <w:b/>
          <w:sz w:val="24"/>
        </w:rPr>
      </w:pPr>
    </w:p>
    <w:p w14:paraId="5B31CA37" w14:textId="3BD324BA" w:rsidR="003E6577" w:rsidRPr="0029511E" w:rsidRDefault="001A3080" w:rsidP="003E6577">
      <w:pPr>
        <w:jc w:val="center"/>
        <w:rPr>
          <w:b/>
          <w:color w:val="000000"/>
          <w:sz w:val="28"/>
        </w:rPr>
      </w:pPr>
      <w:r>
        <w:rPr>
          <w:noProof/>
        </w:rPr>
        <w:pict w14:anchorId="59480ACC">
          <v:shape id="_x0000_s1042" type="#_x0000_t75" style="position:absolute;left:0;text-align:left;margin-left:450pt;margin-top:781.5pt;width:111pt;height:21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 w:rsidR="003E6577" w:rsidRPr="0029511E">
        <w:rPr>
          <w:rFonts w:hint="eastAsia"/>
          <w:b/>
          <w:color w:val="000000"/>
          <w:sz w:val="28"/>
        </w:rPr>
        <w:t>YYYY.MM.DD</w:t>
      </w:r>
    </w:p>
    <w:p w14:paraId="202796BE" w14:textId="77777777" w:rsidR="003E6577" w:rsidRDefault="003E6577" w:rsidP="003E6577">
      <w:pPr>
        <w:jc w:val="center"/>
        <w:rPr>
          <w:b/>
          <w:color w:val="000000"/>
          <w:sz w:val="24"/>
        </w:rPr>
      </w:pPr>
    </w:p>
    <w:p w14:paraId="6894D88D" w14:textId="77777777" w:rsidR="003E6577" w:rsidRDefault="001A3080" w:rsidP="003E6577">
      <w:pPr>
        <w:jc w:val="center"/>
        <w:rPr>
          <w:b/>
          <w:color w:val="000000"/>
          <w:sz w:val="28"/>
        </w:rPr>
      </w:pPr>
      <w:r>
        <w:rPr>
          <w:noProof/>
        </w:rPr>
        <w:pict w14:anchorId="7A2A1085">
          <v:shape id="그림 1" o:spid="_x0000_s1033" type="#_x0000_t75" style="position:absolute;left:0;text-align:left;margin-left:450pt;margin-top:781.5pt;width:111pt;height:21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5AC5E50A">
          <v:shape id="_x0000_s1034" type="#_x0000_t75" style="position:absolute;left:0;text-align:left;margin-left:450pt;margin-top:781.5pt;width:111pt;height:21pt;z-index: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37082184">
          <v:shape id="_x0000_s1035" type="#_x0000_t75" style="position:absolute;left:0;text-align:left;margin-left:450pt;margin-top:781.5pt;width:111pt;height:21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44141D0B">
          <v:shape id="_x0000_s1036" type="#_x0000_t75" style="position:absolute;left:0;text-align:left;margin-left:450pt;margin-top:781.5pt;width:111pt;height:21pt;z-index: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6B1E1885">
          <v:shape id="_x0000_s1037" type="#_x0000_t75" style="position:absolute;left:0;text-align:left;margin-left:450pt;margin-top:781.5pt;width:111pt;height:21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66E0FB01">
          <v:shape id="_x0000_s1038" type="#_x0000_t75" style="position:absolute;left:0;text-align:left;margin-left:450pt;margin-top:781.5pt;width:111pt;height:21pt;z-index: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44B60262">
          <v:shape id="_x0000_s1039" type="#_x0000_t75" style="position:absolute;left:0;text-align:left;margin-left:450pt;margin-top:781.5pt;width:111pt;height:21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7F7FF63D">
          <v:shape id="_x0000_s1040" type="#_x0000_t75" style="position:absolute;left:0;text-align:left;margin-left:450pt;margin-top:781.5pt;width:111pt;height:21pt;z-index: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>
        <w:rPr>
          <w:noProof/>
        </w:rPr>
        <w:pict w14:anchorId="63FEAAF2">
          <v:shape id="_x0000_s1041" type="#_x0000_t75" style="position:absolute;left:0;text-align:left;margin-left:450pt;margin-top:781.5pt;width:111pt;height:21pt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  <v:imagedata r:id="rId12" o:title=""/>
          </v:shape>
        </w:pict>
      </w:r>
      <w:r w:rsidR="003E6577" w:rsidRPr="0029511E">
        <w:rPr>
          <w:rFonts w:hint="eastAsia"/>
          <w:b/>
          <w:color w:val="000000"/>
          <w:sz w:val="28"/>
        </w:rPr>
        <w:t>그룹웨어 구</w:t>
      </w:r>
      <w:r w:rsidR="003E6577">
        <w:rPr>
          <w:rFonts w:hint="eastAsia"/>
          <w:b/>
          <w:color w:val="000000"/>
          <w:sz w:val="28"/>
        </w:rPr>
        <w:t xml:space="preserve">축 </w:t>
      </w:r>
      <w:r w:rsidR="003E6577">
        <w:rPr>
          <w:b/>
          <w:color w:val="000000"/>
          <w:sz w:val="28"/>
        </w:rPr>
        <w:t>TFT</w:t>
      </w:r>
    </w:p>
    <w:p w14:paraId="6F213259" w14:textId="77777777" w:rsidR="00495FE1" w:rsidRDefault="003E6577" w:rsidP="00495FE1">
      <w:pPr>
        <w:spacing w:after="240"/>
        <w:rPr>
          <w:sz w:val="24"/>
          <w:szCs w:val="28"/>
        </w:rPr>
      </w:pPr>
      <w:r>
        <w:rPr>
          <w:b/>
          <w:color w:val="000000"/>
          <w:sz w:val="28"/>
        </w:rPr>
        <w:br w:type="page"/>
      </w:r>
      <w:r w:rsidR="00495FE1" w:rsidRPr="00982517">
        <w:rPr>
          <w:rFonts w:hint="eastAsia"/>
          <w:sz w:val="24"/>
          <w:szCs w:val="28"/>
        </w:rPr>
        <w:lastRenderedPageBreak/>
        <w:t>문서정보</w:t>
      </w:r>
    </w:p>
    <w:tbl>
      <w:tblPr>
        <w:tblW w:w="9498" w:type="dxa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4678"/>
        <w:gridCol w:w="1134"/>
        <w:gridCol w:w="1559"/>
      </w:tblGrid>
      <w:tr w:rsidR="00495FE1" w:rsidRPr="00385F72" w14:paraId="7F082FEC" w14:textId="77777777" w:rsidTr="00FE5CD6">
        <w:tc>
          <w:tcPr>
            <w:tcW w:w="2127" w:type="dxa"/>
          </w:tcPr>
          <w:p w14:paraId="679574D8" w14:textId="77777777" w:rsidR="00495FE1" w:rsidRPr="004C40CE" w:rsidRDefault="00495FE1" w:rsidP="00FE5CD6">
            <w:pPr>
              <w:pStyle w:val="blankpage"/>
              <w:pageBreakBefore w:val="0"/>
              <w:widowControl/>
              <w:spacing w:before="0" w:after="0"/>
              <w:jc w:val="right"/>
              <w:rPr>
                <w:b/>
                <w:color w:val="000000"/>
                <w:sz w:val="18"/>
              </w:rPr>
            </w:pPr>
            <w:r w:rsidRPr="004C40CE">
              <w:rPr>
                <w:rFonts w:hint="eastAsia"/>
                <w:b/>
                <w:color w:val="000000"/>
                <w:sz w:val="18"/>
              </w:rPr>
              <w:t>프로젝트 이름</w:t>
            </w:r>
            <w:r>
              <w:rPr>
                <w:rFonts w:hint="eastAsia"/>
                <w:b/>
                <w:color w:val="000000"/>
                <w:sz w:val="18"/>
              </w:rPr>
              <w:t>:</w:t>
            </w:r>
          </w:p>
        </w:tc>
        <w:tc>
          <w:tcPr>
            <w:tcW w:w="4678" w:type="dxa"/>
          </w:tcPr>
          <w:p w14:paraId="6BB06DB0" w14:textId="77777777" w:rsidR="00495FE1" w:rsidRPr="00385F72" w:rsidRDefault="00495FE1" w:rsidP="00FE5CD6">
            <w:pPr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BS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부산은행</w:t>
            </w:r>
          </w:p>
        </w:tc>
        <w:tc>
          <w:tcPr>
            <w:tcW w:w="1134" w:type="dxa"/>
          </w:tcPr>
          <w:p w14:paraId="6A6CF65D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</w:p>
        </w:tc>
        <w:tc>
          <w:tcPr>
            <w:tcW w:w="1559" w:type="dxa"/>
          </w:tcPr>
          <w:p w14:paraId="713450AF" w14:textId="77777777" w:rsidR="00495FE1" w:rsidRPr="00385F72" w:rsidRDefault="00495FE1" w:rsidP="00FE5CD6">
            <w:pPr>
              <w:rPr>
                <w:color w:val="000000"/>
              </w:rPr>
            </w:pPr>
          </w:p>
        </w:tc>
      </w:tr>
      <w:tr w:rsidR="00495FE1" w:rsidRPr="00385F72" w14:paraId="277CA459" w14:textId="77777777" w:rsidTr="00FE5CD6">
        <w:tc>
          <w:tcPr>
            <w:tcW w:w="2127" w:type="dxa"/>
          </w:tcPr>
          <w:p w14:paraId="782375BB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 w:rsidRPr="004C40CE">
              <w:rPr>
                <w:rFonts w:hint="eastAsia"/>
                <w:b/>
                <w:sz w:val="18"/>
              </w:rPr>
              <w:t>프로젝트 관리자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4678" w:type="dxa"/>
          </w:tcPr>
          <w:p w14:paraId="036870A9" w14:textId="77777777" w:rsidR="00495FE1" w:rsidRPr="00385F72" w:rsidRDefault="00495FE1" w:rsidP="00FE5CD6">
            <w:r>
              <w:rPr>
                <w:rFonts w:hint="eastAsia"/>
              </w:rPr>
              <w:t>홍길동</w:t>
            </w:r>
          </w:p>
        </w:tc>
        <w:tc>
          <w:tcPr>
            <w:tcW w:w="1134" w:type="dxa"/>
          </w:tcPr>
          <w:p w14:paraId="58B6C242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버전번호:</w:t>
            </w:r>
          </w:p>
        </w:tc>
        <w:tc>
          <w:tcPr>
            <w:tcW w:w="1559" w:type="dxa"/>
          </w:tcPr>
          <w:p w14:paraId="76474706" w14:textId="77777777" w:rsidR="00495FE1" w:rsidRPr="00385F72" w:rsidRDefault="00495FE1" w:rsidP="00FE5CD6">
            <w:r>
              <w:rPr>
                <w:rFonts w:hint="eastAsia"/>
              </w:rPr>
              <w:t>V1.0</w:t>
            </w:r>
          </w:p>
        </w:tc>
      </w:tr>
      <w:tr w:rsidR="00495FE1" w:rsidRPr="00385F72" w14:paraId="41CB8262" w14:textId="77777777" w:rsidTr="00FE5CD6">
        <w:tc>
          <w:tcPr>
            <w:tcW w:w="2127" w:type="dxa"/>
          </w:tcPr>
          <w:p w14:paraId="73B9A4D9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proofErr w:type="spellStart"/>
            <w:r w:rsidRPr="004C40CE">
              <w:rPr>
                <w:rFonts w:hint="eastAsia"/>
                <w:b/>
                <w:sz w:val="18"/>
              </w:rPr>
              <w:t>GlobalPM</w:t>
            </w:r>
            <w:proofErr w:type="spellEnd"/>
            <w:r w:rsidRPr="004C40CE">
              <w:rPr>
                <w:rFonts w:hint="eastAsia"/>
                <w:b/>
                <w:sz w:val="18"/>
              </w:rPr>
              <w:t>단계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4678" w:type="dxa"/>
          </w:tcPr>
          <w:p w14:paraId="33F613B7" w14:textId="77777777" w:rsidR="00495FE1" w:rsidRPr="00385F72" w:rsidRDefault="00495FE1" w:rsidP="00FE5CD6">
            <w:r>
              <w:t>I</w:t>
            </w:r>
            <w:r>
              <w:rPr>
                <w:rFonts w:hint="eastAsia"/>
              </w:rPr>
              <w:t>mplementation</w:t>
            </w:r>
          </w:p>
        </w:tc>
        <w:tc>
          <w:tcPr>
            <w:tcW w:w="1134" w:type="dxa"/>
          </w:tcPr>
          <w:p w14:paraId="025F2921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버전일자:</w:t>
            </w:r>
          </w:p>
        </w:tc>
        <w:tc>
          <w:tcPr>
            <w:tcW w:w="1559" w:type="dxa"/>
          </w:tcPr>
          <w:p w14:paraId="17B97BB5" w14:textId="77777777" w:rsidR="00495FE1" w:rsidRPr="00385F72" w:rsidRDefault="00495FE1" w:rsidP="00FE5CD6">
            <w:r>
              <w:rPr>
                <w:rFonts w:hint="eastAsia"/>
              </w:rPr>
              <w:t>2016-05-12</w:t>
            </w:r>
          </w:p>
        </w:tc>
      </w:tr>
      <w:tr w:rsidR="00495FE1" w:rsidRPr="00385F72" w14:paraId="3D3285AB" w14:textId="77777777" w:rsidTr="00FE5CD6">
        <w:tc>
          <w:tcPr>
            <w:tcW w:w="2127" w:type="dxa"/>
          </w:tcPr>
          <w:p w14:paraId="3755B9DA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 w:rsidRPr="004C40CE">
              <w:rPr>
                <w:rFonts w:hint="eastAsia"/>
                <w:b/>
                <w:sz w:val="18"/>
              </w:rPr>
              <w:t xml:space="preserve">문서 </w:t>
            </w:r>
            <w:r w:rsidRPr="004C40CE">
              <w:rPr>
                <w:b/>
                <w:sz w:val="18"/>
              </w:rPr>
              <w:t xml:space="preserve">QA </w:t>
            </w:r>
            <w:r w:rsidRPr="004C40CE">
              <w:rPr>
                <w:rFonts w:hint="eastAsia"/>
                <w:b/>
                <w:sz w:val="18"/>
              </w:rPr>
              <w:t>방법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4678" w:type="dxa"/>
          </w:tcPr>
          <w:p w14:paraId="6EC7A846" w14:textId="77777777" w:rsidR="00495FE1" w:rsidRPr="00385F72" w:rsidRDefault="00495FE1" w:rsidP="00FE5CD6">
            <w:r>
              <w:rPr>
                <w:rFonts w:hint="eastAsia"/>
              </w:rPr>
              <w:t>Business</w:t>
            </w:r>
            <w:r>
              <w:t xml:space="preserve"> </w:t>
            </w:r>
            <w:r>
              <w:rPr>
                <w:rFonts w:hint="eastAsia"/>
              </w:rPr>
              <w:t>Review</w:t>
            </w:r>
          </w:p>
        </w:tc>
        <w:tc>
          <w:tcPr>
            <w:tcW w:w="1134" w:type="dxa"/>
          </w:tcPr>
          <w:p w14:paraId="7C8F7B97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</w:p>
        </w:tc>
        <w:tc>
          <w:tcPr>
            <w:tcW w:w="1559" w:type="dxa"/>
          </w:tcPr>
          <w:p w14:paraId="27853AEE" w14:textId="77777777" w:rsidR="00495FE1" w:rsidRPr="00385F72" w:rsidRDefault="00495FE1" w:rsidP="00FE5CD6"/>
        </w:tc>
      </w:tr>
      <w:tr w:rsidR="00495FE1" w:rsidRPr="00385F72" w14:paraId="1839A110" w14:textId="77777777" w:rsidTr="00FE5CD6">
        <w:tc>
          <w:tcPr>
            <w:tcW w:w="2127" w:type="dxa"/>
          </w:tcPr>
          <w:p w14:paraId="563EB65B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 w:rsidRPr="004C40CE">
              <w:rPr>
                <w:rFonts w:hint="eastAsia"/>
                <w:b/>
                <w:sz w:val="18"/>
              </w:rPr>
              <w:t>작성자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4678" w:type="dxa"/>
          </w:tcPr>
          <w:p w14:paraId="3EE6949B" w14:textId="77777777" w:rsidR="00495FE1" w:rsidRPr="00385F72" w:rsidRDefault="00495FE1" w:rsidP="00FE5CD6">
            <w:r>
              <w:rPr>
                <w:rFonts w:hint="eastAsia"/>
              </w:rPr>
              <w:t>홍길동</w:t>
            </w:r>
          </w:p>
        </w:tc>
        <w:tc>
          <w:tcPr>
            <w:tcW w:w="1134" w:type="dxa"/>
          </w:tcPr>
          <w:p w14:paraId="2EDFC617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 w:rsidRPr="004C40CE">
              <w:rPr>
                <w:rFonts w:hint="eastAsia"/>
                <w:b/>
                <w:sz w:val="18"/>
              </w:rPr>
              <w:t>작성</w:t>
            </w:r>
            <w:r>
              <w:rPr>
                <w:rFonts w:hint="eastAsia"/>
                <w:b/>
                <w:sz w:val="18"/>
              </w:rPr>
              <w:t>일</w:t>
            </w:r>
            <w:r w:rsidRPr="004C40CE">
              <w:rPr>
                <w:rFonts w:hint="eastAsia"/>
                <w:b/>
                <w:sz w:val="18"/>
              </w:rPr>
              <w:t>자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1559" w:type="dxa"/>
          </w:tcPr>
          <w:p w14:paraId="59BF3AA5" w14:textId="77777777" w:rsidR="00495FE1" w:rsidRPr="00385F72" w:rsidRDefault="00495FE1" w:rsidP="00FE5CD6">
            <w:r>
              <w:rPr>
                <w:rFonts w:hint="eastAsia"/>
              </w:rPr>
              <w:t>2016-05-12</w:t>
            </w:r>
          </w:p>
        </w:tc>
      </w:tr>
      <w:tr w:rsidR="00495FE1" w:rsidRPr="00385F72" w14:paraId="21CBABD7" w14:textId="77777777" w:rsidTr="007A4D0E">
        <w:tc>
          <w:tcPr>
            <w:tcW w:w="2127" w:type="dxa"/>
            <w:tcBorders>
              <w:bottom w:val="single" w:sz="4" w:space="0" w:color="auto"/>
            </w:tcBorders>
          </w:tcPr>
          <w:p w14:paraId="75E4A379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 w:rsidRPr="004C40CE">
              <w:rPr>
                <w:rFonts w:hint="eastAsia"/>
                <w:b/>
                <w:sz w:val="18"/>
              </w:rPr>
              <w:t>검토자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4678" w:type="dxa"/>
            <w:tcBorders>
              <w:bottom w:val="single" w:sz="4" w:space="0" w:color="auto"/>
            </w:tcBorders>
          </w:tcPr>
          <w:p w14:paraId="5F604FCB" w14:textId="77777777" w:rsidR="00495FE1" w:rsidRPr="00385F72" w:rsidRDefault="00495FE1" w:rsidP="00FE5CD6">
            <w:r>
              <w:rPr>
                <w:rFonts w:hint="eastAsia"/>
              </w:rPr>
              <w:t>홍길동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0CE1FBE3" w14:textId="77777777" w:rsidR="00495FE1" w:rsidRPr="004C40CE" w:rsidRDefault="00495FE1" w:rsidP="00FE5CD6">
            <w:pPr>
              <w:jc w:val="right"/>
              <w:rPr>
                <w:b/>
                <w:sz w:val="18"/>
              </w:rPr>
            </w:pPr>
            <w:r w:rsidRPr="004C40CE">
              <w:rPr>
                <w:rFonts w:hint="eastAsia"/>
                <w:b/>
                <w:sz w:val="18"/>
              </w:rPr>
              <w:t>검토</w:t>
            </w:r>
            <w:r>
              <w:rPr>
                <w:rFonts w:hint="eastAsia"/>
                <w:b/>
                <w:sz w:val="18"/>
              </w:rPr>
              <w:t>일</w:t>
            </w:r>
            <w:r w:rsidRPr="004C40CE">
              <w:rPr>
                <w:rFonts w:hint="eastAsia"/>
                <w:b/>
                <w:sz w:val="18"/>
              </w:rPr>
              <w:t>자</w:t>
            </w:r>
            <w:r>
              <w:rPr>
                <w:rFonts w:hint="eastAsia"/>
                <w:b/>
                <w:sz w:val="18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88DE79" w14:textId="77777777" w:rsidR="00495FE1" w:rsidRPr="00385F72" w:rsidRDefault="00495FE1" w:rsidP="00FE5CD6">
            <w:r>
              <w:rPr>
                <w:rFonts w:hint="eastAsia"/>
              </w:rPr>
              <w:t>2016-05-12</w:t>
            </w:r>
          </w:p>
        </w:tc>
      </w:tr>
      <w:tr w:rsidR="00A53E40" w:rsidRPr="00385F72" w14:paraId="4371139B" w14:textId="77777777" w:rsidTr="00A53E40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0512E0D" w14:textId="03AB0ED6" w:rsidR="00A53E40" w:rsidRPr="004C40CE" w:rsidRDefault="00A53E40" w:rsidP="00FE5CD6">
            <w:pPr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COVIPM DOC INFO</w:t>
            </w:r>
          </w:p>
        </w:tc>
        <w:tc>
          <w:tcPr>
            <w:tcW w:w="73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7817C86E" w14:textId="0C8667C5" w:rsidR="00A53E40" w:rsidRDefault="001A3080" w:rsidP="00FE5CD6">
            <w:r>
              <w:fldChar w:fldCharType="begin"/>
            </w:r>
            <w:r>
              <w:instrText xml:space="preserve"> DOCPROPERTY  Title  \* MERGEFORMAT </w:instrText>
            </w:r>
            <w:r>
              <w:fldChar w:fldCharType="separate"/>
            </w:r>
            <w:r w:rsidR="000813BC">
              <w:t>PM01_과업명세서(SOW)</w:t>
            </w:r>
            <w:r>
              <w:fldChar w:fldCharType="end"/>
            </w:r>
            <w:r w:rsidR="00A53E40">
              <w:t xml:space="preserve"> </w:t>
            </w:r>
            <w:r>
              <w:fldChar w:fldCharType="begin"/>
            </w:r>
            <w:r>
              <w:instrText xml:space="preserve"> DOCPROPERTY  Keywords  \* MERGEFORMAT </w:instrText>
            </w:r>
            <w:r>
              <w:fldChar w:fldCharType="separate"/>
            </w:r>
            <w:r w:rsidR="000813BC">
              <w:t>V 2016-05-19</w:t>
            </w:r>
            <w:r>
              <w:fldChar w:fldCharType="end"/>
            </w:r>
          </w:p>
        </w:tc>
      </w:tr>
    </w:tbl>
    <w:p w14:paraId="1D8C0F74" w14:textId="77777777" w:rsidR="00495FE1" w:rsidRPr="00982517" w:rsidRDefault="00495FE1" w:rsidP="00495FE1">
      <w:pPr>
        <w:spacing w:after="240"/>
        <w:rPr>
          <w:sz w:val="24"/>
          <w:szCs w:val="28"/>
        </w:rPr>
      </w:pPr>
      <w:r>
        <w:rPr>
          <w:rFonts w:hint="eastAsia"/>
          <w:sz w:val="24"/>
          <w:szCs w:val="28"/>
        </w:rPr>
        <w:t>버전</w:t>
      </w:r>
      <w:r w:rsidRPr="00982517">
        <w:rPr>
          <w:rFonts w:hint="eastAsia"/>
          <w:sz w:val="24"/>
          <w:szCs w:val="28"/>
        </w:rPr>
        <w:t>이력</w:t>
      </w:r>
    </w:p>
    <w:tbl>
      <w:tblPr>
        <w:tblW w:w="9498" w:type="dxa"/>
        <w:tblInd w:w="-1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2"/>
        <w:gridCol w:w="4678"/>
        <w:gridCol w:w="1559"/>
        <w:gridCol w:w="1559"/>
      </w:tblGrid>
      <w:tr w:rsidR="00495FE1" w:rsidRPr="00385F72" w14:paraId="780429DD" w14:textId="77777777" w:rsidTr="00FE5CD6">
        <w:tc>
          <w:tcPr>
            <w:tcW w:w="170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21399F66" w14:textId="77777777" w:rsidR="00495FE1" w:rsidRPr="00385F72" w:rsidRDefault="00495FE1" w:rsidP="00FE5CD6">
            <w:pPr>
              <w:jc w:val="center"/>
              <w:rPr>
                <w:b/>
                <w:color w:val="000000"/>
              </w:rPr>
            </w:pPr>
            <w:r w:rsidRPr="00385F72">
              <w:rPr>
                <w:rFonts w:hint="eastAsia"/>
                <w:b/>
                <w:color w:val="000000"/>
              </w:rPr>
              <w:t>개정번호</w:t>
            </w:r>
          </w:p>
        </w:tc>
        <w:tc>
          <w:tcPr>
            <w:tcW w:w="467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3AA4BFC2" w14:textId="77777777" w:rsidR="00495FE1" w:rsidRPr="00385F72" w:rsidRDefault="00495FE1" w:rsidP="00FE5CD6">
            <w:pPr>
              <w:jc w:val="center"/>
              <w:rPr>
                <w:b/>
                <w:color w:val="000000"/>
              </w:rPr>
            </w:pPr>
            <w:r w:rsidRPr="00385F72">
              <w:rPr>
                <w:rFonts w:hint="eastAsia"/>
                <w:b/>
                <w:color w:val="000000"/>
              </w:rPr>
              <w:t>제.개정 페이지 및 내용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5D5D35B0" w14:textId="77777777" w:rsidR="00495FE1" w:rsidRPr="00385F72" w:rsidRDefault="00495FE1" w:rsidP="00FE5CD6">
            <w:pPr>
              <w:jc w:val="center"/>
              <w:rPr>
                <w:b/>
                <w:color w:val="000000"/>
              </w:rPr>
            </w:pPr>
            <w:r w:rsidRPr="00385F72">
              <w:rPr>
                <w:rFonts w:hint="eastAsia"/>
                <w:b/>
                <w:color w:val="000000"/>
              </w:rPr>
              <w:t>작성자</w:t>
            </w:r>
          </w:p>
        </w:tc>
        <w:tc>
          <w:tcPr>
            <w:tcW w:w="15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/>
          </w:tcPr>
          <w:p w14:paraId="5BE19453" w14:textId="77777777" w:rsidR="00495FE1" w:rsidRPr="00385F72" w:rsidRDefault="00495FE1" w:rsidP="00FE5CD6">
            <w:pPr>
              <w:jc w:val="center"/>
              <w:rPr>
                <w:b/>
                <w:color w:val="000000"/>
              </w:rPr>
            </w:pPr>
            <w:r w:rsidRPr="00385F72">
              <w:rPr>
                <w:rFonts w:hint="eastAsia"/>
                <w:b/>
                <w:color w:val="000000"/>
              </w:rPr>
              <w:t>제.개정 일자</w:t>
            </w:r>
          </w:p>
        </w:tc>
      </w:tr>
      <w:tr w:rsidR="00495FE1" w:rsidRPr="00385F72" w14:paraId="2F394AC2" w14:textId="77777777" w:rsidTr="00FE5CD6">
        <w:tc>
          <w:tcPr>
            <w:tcW w:w="1702" w:type="dxa"/>
            <w:tcBorders>
              <w:top w:val="single" w:sz="12" w:space="0" w:color="auto"/>
              <w:bottom w:val="dotted" w:sz="4" w:space="0" w:color="auto"/>
              <w:right w:val="dotted" w:sz="4" w:space="0" w:color="auto"/>
            </w:tcBorders>
          </w:tcPr>
          <w:p w14:paraId="52C6EAD6" w14:textId="77777777" w:rsidR="00495FE1" w:rsidRPr="00385F72" w:rsidRDefault="00495FE1" w:rsidP="00FE5CD6">
            <w:pPr>
              <w:pStyle w:val="blankpage"/>
              <w:pageBreakBefore w:val="0"/>
              <w:widowControl/>
              <w:spacing w:before="0" w:after="0"/>
              <w:rPr>
                <w:color w:val="000000"/>
              </w:rPr>
            </w:pPr>
            <w:r w:rsidRPr="00385F72">
              <w:rPr>
                <w:rFonts w:hint="eastAsia"/>
                <w:color w:val="000000"/>
              </w:rPr>
              <w:t>1.0</w:t>
            </w:r>
          </w:p>
        </w:tc>
        <w:tc>
          <w:tcPr>
            <w:tcW w:w="4678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42BEEC8" w14:textId="77777777" w:rsidR="00495FE1" w:rsidRPr="00385F72" w:rsidRDefault="00495FE1" w:rsidP="00FE5CD6">
            <w:pPr>
              <w:jc w:val="center"/>
              <w:rPr>
                <w:color w:val="000000"/>
              </w:rPr>
            </w:pPr>
            <w:r w:rsidRPr="00385F72">
              <w:rPr>
                <w:rFonts w:hint="eastAsia"/>
                <w:color w:val="000000"/>
              </w:rPr>
              <w:t>제정</w:t>
            </w:r>
          </w:p>
        </w:tc>
        <w:tc>
          <w:tcPr>
            <w:tcW w:w="1559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743CBC" w14:textId="77777777" w:rsidR="00495FE1" w:rsidRPr="00385F72" w:rsidRDefault="00495FE1" w:rsidP="00FE5CD6">
            <w:pPr>
              <w:jc w:val="center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홍길동 </w:t>
            </w:r>
            <w:r w:rsidRPr="00385F72">
              <w:rPr>
                <w:rFonts w:hint="eastAsia"/>
                <w:color w:val="000000"/>
              </w:rPr>
              <w:t>과장</w:t>
            </w:r>
          </w:p>
        </w:tc>
        <w:tc>
          <w:tcPr>
            <w:tcW w:w="1559" w:type="dxa"/>
            <w:tcBorders>
              <w:top w:val="single" w:sz="12" w:space="0" w:color="auto"/>
              <w:left w:val="dotted" w:sz="4" w:space="0" w:color="auto"/>
              <w:bottom w:val="dotted" w:sz="4" w:space="0" w:color="auto"/>
            </w:tcBorders>
          </w:tcPr>
          <w:p w14:paraId="4A4AB61D" w14:textId="77777777" w:rsidR="00495FE1" w:rsidRPr="00385F72" w:rsidRDefault="00495FE1" w:rsidP="00FE5CD6">
            <w:pPr>
              <w:jc w:val="center"/>
              <w:rPr>
                <w:color w:val="000000"/>
              </w:rPr>
            </w:pPr>
            <w:r w:rsidRPr="00385F72">
              <w:rPr>
                <w:rFonts w:hint="eastAsia"/>
                <w:color w:val="000000"/>
              </w:rPr>
              <w:t>201</w:t>
            </w:r>
            <w:r>
              <w:rPr>
                <w:color w:val="000000"/>
              </w:rPr>
              <w:t>6</w:t>
            </w:r>
            <w:r>
              <w:rPr>
                <w:rFonts w:hint="eastAsia"/>
                <w:color w:val="000000"/>
              </w:rPr>
              <w:t>-0</w:t>
            </w:r>
            <w:r>
              <w:rPr>
                <w:color w:val="000000"/>
              </w:rPr>
              <w:t>5</w:t>
            </w:r>
            <w:r>
              <w:rPr>
                <w:rFonts w:hint="eastAsia"/>
                <w:color w:val="000000"/>
              </w:rPr>
              <w:t>-</w:t>
            </w:r>
            <w:r>
              <w:rPr>
                <w:color w:val="000000"/>
              </w:rPr>
              <w:t>1</w:t>
            </w:r>
            <w:r>
              <w:rPr>
                <w:rFonts w:hint="eastAsia"/>
                <w:color w:val="000000"/>
              </w:rPr>
              <w:t>2</w:t>
            </w:r>
          </w:p>
        </w:tc>
      </w:tr>
      <w:tr w:rsidR="00495FE1" w:rsidRPr="00385F72" w14:paraId="77BC43E5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F5AE3F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2A8273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DB4E44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8567467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0603AEFA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85960A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D9BC32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15BDB4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C1B7FD4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4A636454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5C60D2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FB3461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01529C8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6F0AE81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75AD111C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20CBFB5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2370C0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0A9421A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0859BCCF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6ADDB7A2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B765D0E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DC9B8E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8487CA3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FE26231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3C5A7404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DAA6C7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D3D13E9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318F89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475C55F5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71A4620A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5219963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506664C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18F4ADA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71374D7B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05AB29DB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5216D6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A42FDA9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70A2825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BB2CE90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5842F4F3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2716B3C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42BAAE0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A471131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36B5905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5A543AAD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BBBE9D8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306B599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7175EB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32C568DA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4139DA42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5BE3A0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C3856BB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8640319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6FD7B4A4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1D2B1765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376F85B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22A7DA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A8E4C81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019E9CD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093753AB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2D40D4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1CD543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2E59CA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5E3743F7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1B154E58" w14:textId="77777777" w:rsidTr="00FE5CD6">
        <w:tc>
          <w:tcPr>
            <w:tcW w:w="1702" w:type="dxa"/>
            <w:tcBorders>
              <w:top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91810B" w14:textId="77777777" w:rsidR="00495FE1" w:rsidRPr="00385F72" w:rsidRDefault="00495FE1" w:rsidP="00FE5CD6">
            <w:pPr>
              <w:jc w:val="center"/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B104622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A5F569A" w14:textId="77777777" w:rsidR="00495FE1" w:rsidRPr="00385F72" w:rsidRDefault="00495FE1" w:rsidP="00FE5CD6">
            <w:pPr>
              <w:jc w:val="center"/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</w:tcBorders>
          </w:tcPr>
          <w:p w14:paraId="268A1A07" w14:textId="77777777" w:rsidR="00495FE1" w:rsidRPr="00385F72" w:rsidRDefault="00495FE1" w:rsidP="00FE5CD6">
            <w:pPr>
              <w:jc w:val="center"/>
            </w:pPr>
          </w:p>
        </w:tc>
      </w:tr>
      <w:tr w:rsidR="00495FE1" w:rsidRPr="00385F72" w14:paraId="2C217A03" w14:textId="77777777" w:rsidTr="00FE5CD6">
        <w:tc>
          <w:tcPr>
            <w:tcW w:w="1702" w:type="dxa"/>
            <w:tcBorders>
              <w:top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</w:tcPr>
          <w:p w14:paraId="1B6B4A9B" w14:textId="77777777" w:rsidR="00495FE1" w:rsidRPr="00385F72" w:rsidRDefault="00495FE1" w:rsidP="00FE5CD6">
            <w:pPr>
              <w:jc w:val="center"/>
              <w:rPr>
                <w:b/>
              </w:rPr>
            </w:pPr>
          </w:p>
        </w:tc>
        <w:tc>
          <w:tcPr>
            <w:tcW w:w="4678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</w:tcPr>
          <w:p w14:paraId="7E19DE78" w14:textId="77777777" w:rsidR="00495FE1" w:rsidRPr="00385F72" w:rsidRDefault="00495FE1" w:rsidP="00FE5CD6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auto"/>
          </w:tcPr>
          <w:p w14:paraId="41788A58" w14:textId="77777777" w:rsidR="00495FE1" w:rsidRPr="00385F72" w:rsidRDefault="00495FE1" w:rsidP="00FE5CD6">
            <w:pPr>
              <w:jc w:val="center"/>
              <w:rPr>
                <w:b/>
              </w:rPr>
            </w:pPr>
          </w:p>
        </w:tc>
        <w:tc>
          <w:tcPr>
            <w:tcW w:w="1559" w:type="dxa"/>
            <w:tcBorders>
              <w:top w:val="dotted" w:sz="4" w:space="0" w:color="auto"/>
              <w:left w:val="dotted" w:sz="4" w:space="0" w:color="auto"/>
              <w:bottom w:val="single" w:sz="12" w:space="0" w:color="auto"/>
            </w:tcBorders>
            <w:shd w:val="clear" w:color="auto" w:fill="auto"/>
          </w:tcPr>
          <w:p w14:paraId="48602969" w14:textId="77777777" w:rsidR="00495FE1" w:rsidRPr="00385F72" w:rsidRDefault="00495FE1" w:rsidP="00FE5CD6">
            <w:pPr>
              <w:jc w:val="center"/>
              <w:rPr>
                <w:b/>
              </w:rPr>
            </w:pPr>
          </w:p>
        </w:tc>
      </w:tr>
    </w:tbl>
    <w:p w14:paraId="1B5288E7" w14:textId="7537B5DB" w:rsidR="00495FE1" w:rsidRDefault="00495FE1" w:rsidP="00495FE1">
      <w:pPr>
        <w:tabs>
          <w:tab w:val="left" w:pos="80"/>
        </w:tabs>
      </w:pPr>
    </w:p>
    <w:p w14:paraId="75489229" w14:textId="77777777" w:rsidR="00C2613F" w:rsidRPr="00385F72" w:rsidRDefault="00C2613F" w:rsidP="00495FE1">
      <w:pPr>
        <w:tabs>
          <w:tab w:val="left" w:pos="80"/>
        </w:tabs>
      </w:pPr>
    </w:p>
    <w:p w14:paraId="25326BCD" w14:textId="0CC2C4AC" w:rsidR="003E6577" w:rsidRPr="00F04100" w:rsidRDefault="00A53E40" w:rsidP="003E6577">
      <w:pPr>
        <w:rPr>
          <w:b/>
        </w:rPr>
      </w:pPr>
      <w:r w:rsidRPr="00F04100">
        <w:rPr>
          <w:rFonts w:hint="eastAsia"/>
          <w:b/>
        </w:rPr>
        <w:t>[</w:t>
      </w:r>
      <w:r w:rsidRPr="00F04100">
        <w:rPr>
          <w:b/>
        </w:rPr>
        <w:t xml:space="preserve"> COVIPM Template </w:t>
      </w:r>
      <w:r w:rsidR="00F04100" w:rsidRPr="00F04100">
        <w:rPr>
          <w:b/>
        </w:rPr>
        <w:t>Information</w:t>
      </w:r>
      <w:r w:rsidR="00F04100">
        <w:rPr>
          <w:b/>
        </w:rPr>
        <w:t xml:space="preserve"> ]</w:t>
      </w:r>
    </w:p>
    <w:p w14:paraId="65327D53" w14:textId="79B7B060" w:rsidR="00A53E40" w:rsidRDefault="001A3080" w:rsidP="003E6577">
      <w:r>
        <w:fldChar w:fldCharType="begin"/>
      </w:r>
      <w:r>
        <w:instrText xml:space="preserve"> DOCPROPERTY  Title  \* MERGEFORMAT </w:instrText>
      </w:r>
      <w:r>
        <w:fldChar w:fldCharType="separate"/>
      </w:r>
      <w:r w:rsidR="00A53E40">
        <w:t>PM01_과업명세서(SOW)</w:t>
      </w:r>
      <w:r>
        <w:fldChar w:fldCharType="end"/>
      </w:r>
      <w:r w:rsidR="00A53E40">
        <w:t xml:space="preserve"> </w:t>
      </w:r>
      <w:r>
        <w:fldChar w:fldCharType="begin"/>
      </w:r>
      <w:r>
        <w:instrText xml:space="preserve"> DOCPROPERTY  Keywords  \* MERGEFORMAT </w:instrText>
      </w:r>
      <w:r>
        <w:fldChar w:fldCharType="separate"/>
      </w:r>
      <w:r w:rsidR="00A53E40">
        <w:t>Version 2.0</w:t>
      </w:r>
      <w:r>
        <w:fldChar w:fldCharType="end"/>
      </w:r>
    </w:p>
    <w:p w14:paraId="16F64E0F" w14:textId="77777777" w:rsidR="00F04100" w:rsidRDefault="00F04100" w:rsidP="003E6577"/>
    <w:p w14:paraId="1A5E5524" w14:textId="77777777" w:rsidR="003E6577" w:rsidRPr="00E24C5B" w:rsidRDefault="003E6577" w:rsidP="003E6577">
      <w:pPr>
        <w:rPr>
          <w:rFonts w:ascii="굴림체" w:hAnsi="굴림체"/>
          <w:b/>
          <w:sz w:val="32"/>
        </w:rPr>
      </w:pPr>
      <w:r w:rsidRPr="00E24C5B">
        <w:rPr>
          <w:rFonts w:hint="eastAsia"/>
          <w:b/>
        </w:rPr>
        <w:t xml:space="preserve">[ </w:t>
      </w:r>
      <w:r w:rsidRPr="00E24C5B">
        <w:rPr>
          <w:b/>
        </w:rPr>
        <w:t>소유권 정보</w:t>
      </w:r>
      <w:r w:rsidRPr="00E24C5B">
        <w:rPr>
          <w:rFonts w:hint="eastAsia"/>
          <w:b/>
        </w:rPr>
        <w:t xml:space="preserve"> ]</w:t>
      </w:r>
    </w:p>
    <w:p w14:paraId="55E6936E" w14:textId="6C0EC70D" w:rsidR="00A30D1B" w:rsidRPr="003E6577" w:rsidRDefault="003E6577" w:rsidP="003E6577">
      <w:pPr>
        <w:pStyle w:val="NormalUserEntry"/>
        <w:jc w:val="both"/>
        <w:rPr>
          <w:b/>
          <w:sz w:val="28"/>
          <w:lang w:eastAsia="ko-KR"/>
        </w:rPr>
      </w:pP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본 </w:t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fldChar w:fldCharType="begin"/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instrText xml:space="preserve"> DOCPROPERTY "Tool_Name"  \* MERGEFORMAT </w:instrText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fldChar w:fldCharType="separate"/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프로젝트 </w:t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fldChar w:fldCharType="end"/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문서는 </w:t>
      </w:r>
      <w:proofErr w:type="spellStart"/>
      <w:r w:rsidRPr="00EA5B6B">
        <w:rPr>
          <w:rFonts w:ascii="맑은 고딕" w:eastAsia="맑은 고딕" w:hAnsi="맑은 고딕" w:hint="eastAsia"/>
          <w:i/>
          <w:color w:val="auto"/>
          <w:sz w:val="20"/>
          <w:lang w:eastAsia="ko-KR"/>
        </w:rPr>
        <w:t>코비젼이</w:t>
      </w:r>
      <w:proofErr w:type="spellEnd"/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 [고객사]에 제출하는 프로젝트 산출물의 하나이므로, 이 문서의 소유권은 원칙적으로 [고객사]에 있습니다. 그러나 문서의 형태 및 내용구성은 </w:t>
      </w:r>
      <w:proofErr w:type="spellStart"/>
      <w:r w:rsidRPr="00EA5B6B">
        <w:rPr>
          <w:rFonts w:ascii="맑은 고딕" w:eastAsia="맑은 고딕" w:hAnsi="맑은 고딕" w:hint="eastAsia"/>
          <w:i/>
          <w:color w:val="auto"/>
          <w:sz w:val="20"/>
          <w:lang w:eastAsia="ko-KR"/>
        </w:rPr>
        <w:t>코비젼</w:t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>의</w:t>
      </w:r>
      <w:proofErr w:type="spellEnd"/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 지적 자산이므로 </w:t>
      </w:r>
      <w:r w:rsidRPr="00EA5B6B">
        <w:rPr>
          <w:rFonts w:ascii="맑은 고딕" w:eastAsia="맑은 고딕" w:hAnsi="맑은 고딕"/>
          <w:i/>
          <w:color w:val="000000"/>
          <w:sz w:val="20"/>
          <w:lang w:eastAsia="ko-KR"/>
        </w:rPr>
        <w:t>[고객사</w:t>
      </w:r>
      <w:proofErr w:type="gramStart"/>
      <w:r w:rsidRPr="00EA5B6B">
        <w:rPr>
          <w:rFonts w:ascii="맑은 고딕" w:eastAsia="맑은 고딕" w:hAnsi="맑은 고딕"/>
          <w:i/>
          <w:color w:val="000000"/>
          <w:sz w:val="20"/>
          <w:lang w:eastAsia="ko-KR"/>
        </w:rPr>
        <w:t>]</w:t>
      </w:r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 </w:t>
      </w:r>
      <w:r>
        <w:rPr>
          <w:rFonts w:ascii="맑은 고딕" w:eastAsia="맑은 고딕" w:hAnsi="맑은 고딕" w:hint="eastAsia"/>
          <w:i/>
          <w:color w:val="auto"/>
          <w:sz w:val="20"/>
          <w:lang w:eastAsia="ko-KR"/>
        </w:rPr>
        <w:t>에서</w:t>
      </w:r>
      <w:proofErr w:type="gramEnd"/>
      <w:r w:rsidRPr="00EA5B6B">
        <w:rPr>
          <w:rFonts w:ascii="맑은 고딕" w:eastAsia="맑은 고딕" w:hAnsi="맑은 고딕"/>
          <w:i/>
          <w:color w:val="auto"/>
          <w:sz w:val="20"/>
          <w:lang w:eastAsia="ko-KR"/>
        </w:rPr>
        <w:t xml:space="preserve"> 이 문서를 다른 용도로 임의로 변경하여 사용할 수 없음을 주지하시기 바랍니다</w:t>
      </w:r>
      <w:r w:rsidRPr="00F3476D">
        <w:rPr>
          <w:rFonts w:ascii="맑은 고딕" w:eastAsia="맑은 고딕" w:hAnsi="맑은 고딕"/>
          <w:color w:val="auto"/>
          <w:sz w:val="20"/>
          <w:lang w:eastAsia="ko-KR"/>
        </w:rPr>
        <w:t>.</w:t>
      </w:r>
    </w:p>
    <w:p w14:paraId="55E693EC" w14:textId="77777777" w:rsidR="00A30D1B" w:rsidRPr="00C900F6" w:rsidRDefault="00A30D1B">
      <w:pPr>
        <w:pStyle w:val="TOC1"/>
        <w:pageBreakBefore/>
      </w:pPr>
      <w:r w:rsidRPr="00C900F6">
        <w:rPr>
          <w:rFonts w:hint="eastAsia"/>
        </w:rPr>
        <w:lastRenderedPageBreak/>
        <w:t>목  차</w:t>
      </w:r>
    </w:p>
    <w:p w14:paraId="55E693ED" w14:textId="77777777" w:rsidR="00A30D1B" w:rsidRPr="00C900F6" w:rsidRDefault="00A30D1B" w:rsidP="001F399E"/>
    <w:p w14:paraId="1A9615A2" w14:textId="2BC392E3" w:rsidR="00E80749" w:rsidRPr="00E80749" w:rsidRDefault="00EA6615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r w:rsidRPr="00C900F6">
        <w:rPr>
          <w:sz w:val="22"/>
        </w:rPr>
        <w:fldChar w:fldCharType="begin"/>
      </w:r>
      <w:r w:rsidRPr="00C900F6">
        <w:rPr>
          <w:sz w:val="22"/>
        </w:rPr>
        <w:instrText xml:space="preserve"> TOC \o "1-3" \h \z \u </w:instrText>
      </w:r>
      <w:r w:rsidRPr="00C900F6">
        <w:rPr>
          <w:sz w:val="22"/>
        </w:rPr>
        <w:fldChar w:fldCharType="separate"/>
      </w:r>
      <w:hyperlink w:anchor="_Toc450583877" w:history="1">
        <w:r w:rsidR="00E80749" w:rsidRPr="006F5454">
          <w:rPr>
            <w:rStyle w:val="af"/>
            <w:noProof/>
          </w:rPr>
          <w:t>I.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프로젝트 개요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_Toc450583877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4</w:t>
        </w:r>
        <w:r w:rsidR="00E80749">
          <w:rPr>
            <w:noProof/>
            <w:webHidden/>
          </w:rPr>
          <w:fldChar w:fldCharType="end"/>
        </w:r>
      </w:hyperlink>
    </w:p>
    <w:p w14:paraId="0AC8A286" w14:textId="63BF8441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78" w:history="1">
        <w:r w:rsidR="00E80749" w:rsidRPr="006F5454">
          <w:rPr>
            <w:rStyle w:val="af"/>
            <w:noProof/>
          </w:rPr>
          <w:t>II.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프로젝트 기간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_Toc450583878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5</w:t>
        </w:r>
        <w:r w:rsidR="00E80749">
          <w:rPr>
            <w:noProof/>
            <w:webHidden/>
          </w:rPr>
          <w:fldChar w:fldCharType="end"/>
        </w:r>
      </w:hyperlink>
    </w:p>
    <w:p w14:paraId="4E0FAAC6" w14:textId="6E342366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79" w:history="1">
        <w:r w:rsidR="00E80749" w:rsidRPr="006F5454">
          <w:rPr>
            <w:rStyle w:val="af"/>
            <w:noProof/>
          </w:rPr>
          <w:t>1.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프로젝트 기간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_Toc450583879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5</w:t>
        </w:r>
        <w:r w:rsidR="00E80749">
          <w:rPr>
            <w:noProof/>
            <w:webHidden/>
          </w:rPr>
          <w:fldChar w:fldCharType="end"/>
        </w:r>
      </w:hyperlink>
    </w:p>
    <w:p w14:paraId="4A173B55" w14:textId="7A241E0D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80" w:history="1">
        <w:r w:rsidR="00E80749" w:rsidRPr="006F5454">
          <w:rPr>
            <w:rStyle w:val="af"/>
            <w:noProof/>
          </w:rPr>
          <w:t>2.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프로젝트 추진 일정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_Toc450583880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6</w:t>
        </w:r>
        <w:r w:rsidR="00E80749">
          <w:rPr>
            <w:noProof/>
            <w:webHidden/>
          </w:rPr>
          <w:fldChar w:fldCharType="end"/>
        </w:r>
      </w:hyperlink>
    </w:p>
    <w:p w14:paraId="784BF7B4" w14:textId="598BCA1B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81" w:history="1">
        <w:r w:rsidR="00E80749" w:rsidRPr="006F5454">
          <w:rPr>
            <w:rStyle w:val="af"/>
            <w:noProof/>
          </w:rPr>
          <w:t>III.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서비스 제공 범위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_Toc450583881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7</w:t>
        </w:r>
        <w:r w:rsidR="00E80749">
          <w:rPr>
            <w:noProof/>
            <w:webHidden/>
          </w:rPr>
          <w:fldChar w:fldCharType="end"/>
        </w:r>
      </w:hyperlink>
    </w:p>
    <w:p w14:paraId="156AADB4" w14:textId="6A551D14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82" w:history="1">
        <w:r w:rsidR="00E80749" w:rsidRPr="006F5454">
          <w:rPr>
            <w:rStyle w:val="af"/>
            <w:noProof/>
          </w:rPr>
          <w:t>1.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개발 범위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_Toc450583882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7</w:t>
        </w:r>
        <w:r w:rsidR="00E80749">
          <w:rPr>
            <w:noProof/>
            <w:webHidden/>
          </w:rPr>
          <w:fldChar w:fldCharType="end"/>
        </w:r>
      </w:hyperlink>
    </w:p>
    <w:p w14:paraId="389688DD" w14:textId="788BCB92" w:rsidR="00E80749" w:rsidRPr="00E80749" w:rsidRDefault="001A3080">
      <w:pPr>
        <w:pStyle w:val="20"/>
        <w:tabs>
          <w:tab w:val="left" w:pos="600"/>
        </w:tabs>
        <w:rPr>
          <w:rFonts w:cs="Times New Roman"/>
          <w:smallCaps w:val="0"/>
          <w:noProof/>
          <w:kern w:val="2"/>
          <w:sz w:val="20"/>
          <w:szCs w:val="22"/>
        </w:rPr>
      </w:pPr>
      <w:hyperlink w:anchor="_Toc450583883" w:history="1">
        <w:r w:rsidR="00E80749" w:rsidRPr="006F5454">
          <w:rPr>
            <w:rStyle w:val="af"/>
            <w:rFonts w:ascii="Times New Roman" w:eastAsia="굴림체" w:hAnsi="Times New Roman"/>
            <w:noProof/>
          </w:rPr>
          <w:t>1.1.</w:t>
        </w:r>
        <w:r w:rsidR="00E80749" w:rsidRPr="00E80749">
          <w:rPr>
            <w:rFonts w:cs="Times New Roman"/>
            <w:small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포탈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_Toc450583883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7</w:t>
        </w:r>
        <w:r w:rsidR="00E80749">
          <w:rPr>
            <w:noProof/>
            <w:webHidden/>
          </w:rPr>
          <w:fldChar w:fldCharType="end"/>
        </w:r>
      </w:hyperlink>
    </w:p>
    <w:p w14:paraId="020D6227" w14:textId="50714716" w:rsidR="00E80749" w:rsidRPr="00E80749" w:rsidRDefault="001A3080">
      <w:pPr>
        <w:pStyle w:val="20"/>
        <w:tabs>
          <w:tab w:val="left" w:pos="600"/>
        </w:tabs>
        <w:rPr>
          <w:rFonts w:cs="Times New Roman"/>
          <w:smallCaps w:val="0"/>
          <w:noProof/>
          <w:kern w:val="2"/>
          <w:sz w:val="20"/>
          <w:szCs w:val="22"/>
        </w:rPr>
      </w:pPr>
      <w:hyperlink w:anchor="_Toc450583884" w:history="1">
        <w:r w:rsidR="00E80749" w:rsidRPr="006F5454">
          <w:rPr>
            <w:rStyle w:val="af"/>
            <w:rFonts w:ascii="Times New Roman" w:eastAsia="굴림체" w:hAnsi="Times New Roman"/>
            <w:noProof/>
          </w:rPr>
          <w:t>1.2.</w:t>
        </w:r>
        <w:r w:rsidR="00E80749" w:rsidRPr="00E80749">
          <w:rPr>
            <w:rFonts w:cs="Times New Roman"/>
            <w:small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전자메일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_Toc450583884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7</w:t>
        </w:r>
        <w:r w:rsidR="00E80749">
          <w:rPr>
            <w:noProof/>
            <w:webHidden/>
          </w:rPr>
          <w:fldChar w:fldCharType="end"/>
        </w:r>
      </w:hyperlink>
    </w:p>
    <w:p w14:paraId="567B19CE" w14:textId="003AFA51" w:rsidR="00E80749" w:rsidRPr="00E80749" w:rsidRDefault="001A3080">
      <w:pPr>
        <w:pStyle w:val="20"/>
        <w:tabs>
          <w:tab w:val="left" w:pos="600"/>
        </w:tabs>
        <w:rPr>
          <w:rFonts w:cs="Times New Roman"/>
          <w:smallCaps w:val="0"/>
          <w:noProof/>
          <w:kern w:val="2"/>
          <w:sz w:val="20"/>
          <w:szCs w:val="22"/>
        </w:rPr>
      </w:pPr>
      <w:hyperlink w:anchor="_Toc450583885" w:history="1">
        <w:r w:rsidR="00E80749" w:rsidRPr="006F5454">
          <w:rPr>
            <w:rStyle w:val="af"/>
            <w:rFonts w:ascii="Times New Roman" w:eastAsia="굴림체" w:hAnsi="Times New Roman"/>
            <w:noProof/>
          </w:rPr>
          <w:t>1.3.</w:t>
        </w:r>
        <w:r w:rsidR="00E80749" w:rsidRPr="00E80749">
          <w:rPr>
            <w:rFonts w:cs="Times New Roman"/>
            <w:small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전자결재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_Toc450583885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7</w:t>
        </w:r>
        <w:r w:rsidR="00E80749">
          <w:rPr>
            <w:noProof/>
            <w:webHidden/>
          </w:rPr>
          <w:fldChar w:fldCharType="end"/>
        </w:r>
      </w:hyperlink>
    </w:p>
    <w:p w14:paraId="4B99D10C" w14:textId="10833245" w:rsidR="00E80749" w:rsidRPr="00E80749" w:rsidRDefault="001A3080">
      <w:pPr>
        <w:pStyle w:val="20"/>
        <w:tabs>
          <w:tab w:val="left" w:pos="600"/>
        </w:tabs>
        <w:rPr>
          <w:rFonts w:cs="Times New Roman"/>
          <w:smallCaps w:val="0"/>
          <w:noProof/>
          <w:kern w:val="2"/>
          <w:sz w:val="20"/>
          <w:szCs w:val="22"/>
        </w:rPr>
      </w:pPr>
      <w:hyperlink w:anchor="_Toc450583886" w:history="1">
        <w:r w:rsidR="00E80749" w:rsidRPr="006F5454">
          <w:rPr>
            <w:rStyle w:val="af"/>
            <w:rFonts w:ascii="Times New Roman" w:eastAsia="굴림체" w:hAnsi="Times New Roman"/>
            <w:noProof/>
          </w:rPr>
          <w:t>1.4.</w:t>
        </w:r>
        <w:r w:rsidR="00E80749" w:rsidRPr="00E80749">
          <w:rPr>
            <w:rFonts w:cs="Times New Roman"/>
            <w:small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기타 일반사항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_Toc450583886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8</w:t>
        </w:r>
        <w:r w:rsidR="00E80749">
          <w:rPr>
            <w:noProof/>
            <w:webHidden/>
          </w:rPr>
          <w:fldChar w:fldCharType="end"/>
        </w:r>
      </w:hyperlink>
    </w:p>
    <w:p w14:paraId="66F5A8B3" w14:textId="786784A2" w:rsidR="00E80749" w:rsidRPr="00E80749" w:rsidRDefault="001A3080">
      <w:pPr>
        <w:pStyle w:val="20"/>
        <w:tabs>
          <w:tab w:val="left" w:pos="600"/>
        </w:tabs>
        <w:rPr>
          <w:rFonts w:cs="Times New Roman"/>
          <w:smallCaps w:val="0"/>
          <w:noProof/>
          <w:kern w:val="2"/>
          <w:sz w:val="20"/>
          <w:szCs w:val="22"/>
        </w:rPr>
      </w:pPr>
      <w:hyperlink w:anchor="_Toc450583887" w:history="1">
        <w:r w:rsidR="00E80749" w:rsidRPr="006F5454">
          <w:rPr>
            <w:rStyle w:val="af"/>
            <w:rFonts w:ascii="Times New Roman" w:eastAsia="굴림체" w:hAnsi="Times New Roman"/>
            <w:noProof/>
          </w:rPr>
          <w:t>1.5.</w:t>
        </w:r>
        <w:r w:rsidR="00E80749" w:rsidRPr="00E80749">
          <w:rPr>
            <w:rFonts w:cs="Times New Roman"/>
            <w:small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데이터 마이그레이션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_Toc450583887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8</w:t>
        </w:r>
        <w:r w:rsidR="00E80749">
          <w:rPr>
            <w:noProof/>
            <w:webHidden/>
          </w:rPr>
          <w:fldChar w:fldCharType="end"/>
        </w:r>
      </w:hyperlink>
    </w:p>
    <w:p w14:paraId="7955D814" w14:textId="64531DA8" w:rsidR="00E80749" w:rsidRPr="00E80749" w:rsidRDefault="001A3080">
      <w:pPr>
        <w:pStyle w:val="20"/>
        <w:tabs>
          <w:tab w:val="left" w:pos="600"/>
        </w:tabs>
        <w:rPr>
          <w:rFonts w:cs="Times New Roman"/>
          <w:smallCaps w:val="0"/>
          <w:noProof/>
          <w:kern w:val="2"/>
          <w:sz w:val="20"/>
          <w:szCs w:val="22"/>
        </w:rPr>
      </w:pPr>
      <w:hyperlink w:anchor="_Toc450583888" w:history="1">
        <w:r w:rsidR="00E80749" w:rsidRPr="006F5454">
          <w:rPr>
            <w:rStyle w:val="af"/>
            <w:rFonts w:ascii="Times New Roman" w:eastAsia="굴림체" w:hAnsi="Times New Roman"/>
            <w:noProof/>
          </w:rPr>
          <w:t>1.6.</w:t>
        </w:r>
        <w:r w:rsidR="00E80749" w:rsidRPr="00E80749">
          <w:rPr>
            <w:rFonts w:cs="Times New Roman"/>
            <w:small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기타 사항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_Toc450583888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9</w:t>
        </w:r>
        <w:r w:rsidR="00E80749">
          <w:rPr>
            <w:noProof/>
            <w:webHidden/>
          </w:rPr>
          <w:fldChar w:fldCharType="end"/>
        </w:r>
      </w:hyperlink>
    </w:p>
    <w:p w14:paraId="6D4F7D89" w14:textId="20390343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89" w:history="1">
        <w:r w:rsidR="00E80749" w:rsidRPr="006F5454">
          <w:rPr>
            <w:rStyle w:val="af"/>
            <w:noProof/>
          </w:rPr>
          <w:t>IV.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적용방법론 및 산출물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_Toc450583889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10</w:t>
        </w:r>
        <w:r w:rsidR="00E80749">
          <w:rPr>
            <w:noProof/>
            <w:webHidden/>
          </w:rPr>
          <w:fldChar w:fldCharType="end"/>
        </w:r>
      </w:hyperlink>
    </w:p>
    <w:p w14:paraId="1D8FDDCB" w14:textId="243547E0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90" w:history="1">
        <w:r w:rsidR="00E80749" w:rsidRPr="006F5454">
          <w:rPr>
            <w:rStyle w:val="af"/>
            <w:noProof/>
          </w:rPr>
          <w:t>1.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적용 방법론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_Toc450583890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10</w:t>
        </w:r>
        <w:r w:rsidR="00E80749">
          <w:rPr>
            <w:noProof/>
            <w:webHidden/>
          </w:rPr>
          <w:fldChar w:fldCharType="end"/>
        </w:r>
      </w:hyperlink>
    </w:p>
    <w:p w14:paraId="333C7350" w14:textId="6A5AB581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91" w:history="1">
        <w:r w:rsidR="00E80749" w:rsidRPr="006F5454">
          <w:rPr>
            <w:rStyle w:val="af"/>
            <w:noProof/>
          </w:rPr>
          <w:t>2.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사업관리 산출물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_Toc450583891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10</w:t>
        </w:r>
        <w:r w:rsidR="00E80749">
          <w:rPr>
            <w:noProof/>
            <w:webHidden/>
          </w:rPr>
          <w:fldChar w:fldCharType="end"/>
        </w:r>
      </w:hyperlink>
    </w:p>
    <w:p w14:paraId="3120913D" w14:textId="2355348F" w:rsidR="00E80749" w:rsidRPr="00E80749" w:rsidRDefault="001A3080">
      <w:pPr>
        <w:pStyle w:val="12"/>
        <w:tabs>
          <w:tab w:val="left" w:pos="600"/>
        </w:tabs>
        <w:rPr>
          <w:rFonts w:cs="Times New Roman"/>
          <w:b w:val="0"/>
          <w:caps w:val="0"/>
          <w:noProof/>
          <w:kern w:val="2"/>
          <w:sz w:val="20"/>
          <w:szCs w:val="22"/>
        </w:rPr>
      </w:pPr>
      <w:hyperlink w:anchor="_Toc450583892" w:history="1">
        <w:r w:rsidR="00E80749" w:rsidRPr="006F5454">
          <w:rPr>
            <w:rStyle w:val="af"/>
            <w:noProof/>
          </w:rPr>
          <w:t>3.</w:t>
        </w:r>
        <w:r w:rsidR="00E80749" w:rsidRPr="00E80749">
          <w:rPr>
            <w:rFonts w:cs="Times New Roman"/>
            <w:b w:val="0"/>
            <w:caps w:val="0"/>
            <w:noProof/>
            <w:kern w:val="2"/>
            <w:sz w:val="20"/>
            <w:szCs w:val="22"/>
          </w:rPr>
          <w:tab/>
        </w:r>
        <w:r w:rsidR="00E80749" w:rsidRPr="006F5454">
          <w:rPr>
            <w:rStyle w:val="af"/>
            <w:noProof/>
          </w:rPr>
          <w:t>공정 및 개발 산출물</w:t>
        </w:r>
        <w:r w:rsidR="00E80749">
          <w:rPr>
            <w:noProof/>
            <w:webHidden/>
          </w:rPr>
          <w:tab/>
        </w:r>
        <w:r w:rsidR="00E80749">
          <w:rPr>
            <w:noProof/>
            <w:webHidden/>
          </w:rPr>
          <w:fldChar w:fldCharType="begin"/>
        </w:r>
        <w:r w:rsidR="00E80749">
          <w:rPr>
            <w:noProof/>
            <w:webHidden/>
          </w:rPr>
          <w:instrText xml:space="preserve"> PAGEREF _Toc450583892 \h </w:instrText>
        </w:r>
        <w:r w:rsidR="00E80749">
          <w:rPr>
            <w:noProof/>
            <w:webHidden/>
          </w:rPr>
        </w:r>
        <w:r w:rsidR="00E80749">
          <w:rPr>
            <w:noProof/>
            <w:webHidden/>
          </w:rPr>
          <w:fldChar w:fldCharType="separate"/>
        </w:r>
        <w:r w:rsidR="00E80749">
          <w:rPr>
            <w:noProof/>
            <w:webHidden/>
          </w:rPr>
          <w:t>11</w:t>
        </w:r>
        <w:r w:rsidR="00E80749">
          <w:rPr>
            <w:noProof/>
            <w:webHidden/>
          </w:rPr>
          <w:fldChar w:fldCharType="end"/>
        </w:r>
      </w:hyperlink>
    </w:p>
    <w:p w14:paraId="55E693FE" w14:textId="3A1389B1" w:rsidR="00A30D1B" w:rsidRPr="00C900F6" w:rsidRDefault="00EA6615" w:rsidP="005510CE">
      <w:pPr>
        <w:pStyle w:val="30"/>
        <w:ind w:left="0"/>
        <w:rPr>
          <w:sz w:val="22"/>
        </w:rPr>
      </w:pPr>
      <w:r w:rsidRPr="00C900F6">
        <w:rPr>
          <w:sz w:val="22"/>
        </w:rPr>
        <w:fldChar w:fldCharType="end"/>
      </w:r>
    </w:p>
    <w:p w14:paraId="55E693FF" w14:textId="77777777" w:rsidR="00A30D1B" w:rsidRPr="00C900F6" w:rsidRDefault="00A30D1B">
      <w:pPr>
        <w:rPr>
          <w:sz w:val="22"/>
        </w:rPr>
        <w:sectPr w:rsidR="00A30D1B" w:rsidRPr="00C900F6" w:rsidSect="003E6577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7" w:h="16840" w:code="9"/>
          <w:pgMar w:top="1418" w:right="1043" w:bottom="1418" w:left="1418" w:header="720" w:footer="363" w:gutter="0"/>
          <w:pgNumType w:fmt="decimalFullWidth" w:start="1"/>
          <w:cols w:space="720"/>
          <w:titlePg/>
          <w:docGrid w:linePitch="272"/>
        </w:sectPr>
      </w:pPr>
    </w:p>
    <w:p w14:paraId="55E69400" w14:textId="77777777" w:rsidR="00EA5AF3" w:rsidRPr="00C900F6" w:rsidRDefault="00F07505" w:rsidP="00A126F5">
      <w:pPr>
        <w:pStyle w:val="0"/>
        <w:rPr>
          <w:rFonts w:ascii="맑은 고딕" w:hAnsi="맑은 고딕"/>
        </w:rPr>
      </w:pPr>
      <w:bookmarkStart w:id="0" w:name="_Toc263760230"/>
      <w:bookmarkStart w:id="1" w:name="_Toc264037949"/>
      <w:bookmarkStart w:id="2" w:name="_Toc264038133"/>
      <w:bookmarkStart w:id="3" w:name="_Toc450583877"/>
      <w:proofErr w:type="spellStart"/>
      <w:r w:rsidRPr="00C900F6">
        <w:rPr>
          <w:rFonts w:ascii="맑은 고딕" w:hAnsi="맑은 고딕" w:hint="eastAsia"/>
        </w:rPr>
        <w:lastRenderedPageBreak/>
        <w:t>프로젝트</w:t>
      </w:r>
      <w:proofErr w:type="spellEnd"/>
      <w:r w:rsidRPr="00C900F6">
        <w:rPr>
          <w:rFonts w:ascii="맑은 고딕" w:hAnsi="맑은 고딕" w:hint="eastAsia"/>
        </w:rPr>
        <w:t xml:space="preserve"> </w:t>
      </w:r>
      <w:proofErr w:type="spellStart"/>
      <w:r w:rsidRPr="00C900F6">
        <w:rPr>
          <w:rFonts w:ascii="맑은 고딕" w:hAnsi="맑은 고딕" w:hint="eastAsia"/>
        </w:rPr>
        <w:t>개요</w:t>
      </w:r>
      <w:bookmarkEnd w:id="0"/>
      <w:bookmarkEnd w:id="1"/>
      <w:bookmarkEnd w:id="2"/>
      <w:bookmarkEnd w:id="3"/>
      <w:proofErr w:type="spellEnd"/>
    </w:p>
    <w:p w14:paraId="55E69401" w14:textId="52527BC1" w:rsidR="00EC689B" w:rsidRPr="00401C2B" w:rsidRDefault="00602B31" w:rsidP="00EA5AF3">
      <w:pPr>
        <w:pStyle w:val="afe"/>
        <w:spacing w:line="345" w:lineRule="atLeast"/>
        <w:jc w:val="both"/>
        <w:rPr>
          <w:rFonts w:ascii="맑은 고딕" w:eastAsia="맑은 고딕" w:hAnsi="맑은 고딕"/>
          <w:color w:val="FF0000"/>
          <w:sz w:val="20"/>
          <w:szCs w:val="20"/>
        </w:rPr>
      </w:pPr>
      <w:r w:rsidRPr="00401C2B">
        <w:rPr>
          <w:rFonts w:ascii="맑은 고딕" w:eastAsia="맑은 고딕" w:hAnsi="맑은 고딕"/>
          <w:color w:val="FF0000"/>
          <w:sz w:val="20"/>
          <w:szCs w:val="20"/>
        </w:rPr>
        <w:t>&lt;</w:t>
      </w:r>
      <w:r w:rsidRPr="00401C2B">
        <w:rPr>
          <w:rFonts w:ascii="맑은 고딕" w:eastAsia="맑은 고딕" w:hAnsi="맑은 고딕" w:hint="eastAsia"/>
          <w:i/>
          <w:color w:val="FF0000"/>
          <w:sz w:val="20"/>
          <w:szCs w:val="20"/>
        </w:rPr>
        <w:t>고객사 개선사항 및 시스템 목표 기술-제</w:t>
      </w:r>
      <w:r w:rsidR="00401C2B" w:rsidRPr="00401C2B">
        <w:rPr>
          <w:rFonts w:ascii="맑은 고딕" w:eastAsia="맑은 고딕" w:hAnsi="맑은 고딕" w:hint="eastAsia"/>
          <w:i/>
          <w:color w:val="FF0000"/>
          <w:sz w:val="20"/>
          <w:szCs w:val="20"/>
        </w:rPr>
        <w:t>안</w:t>
      </w:r>
      <w:r w:rsidRPr="00401C2B">
        <w:rPr>
          <w:rFonts w:ascii="맑은 고딕" w:eastAsia="맑은 고딕" w:hAnsi="맑은 고딕" w:hint="eastAsia"/>
          <w:i/>
          <w:color w:val="FF0000"/>
          <w:sz w:val="20"/>
          <w:szCs w:val="20"/>
        </w:rPr>
        <w:t>서</w:t>
      </w:r>
      <w:r w:rsidR="00401C2B" w:rsidRPr="00401C2B">
        <w:rPr>
          <w:rFonts w:ascii="맑은 고딕" w:eastAsia="맑은 고딕" w:hAnsi="맑은 고딕" w:hint="eastAsia"/>
          <w:i/>
          <w:color w:val="FF0000"/>
          <w:sz w:val="20"/>
          <w:szCs w:val="20"/>
        </w:rPr>
        <w:t>를 참고하여 아래와 유사하게 개요를 기술합니다.</w:t>
      </w:r>
      <w:r w:rsidRPr="00401C2B">
        <w:rPr>
          <w:rFonts w:ascii="맑은 고딕" w:eastAsia="맑은 고딕" w:hAnsi="맑은 고딕"/>
          <w:color w:val="FF0000"/>
          <w:sz w:val="20"/>
          <w:szCs w:val="20"/>
        </w:rPr>
        <w:t>&gt;</w:t>
      </w:r>
    </w:p>
    <w:p w14:paraId="08EABE5D" w14:textId="35C3539E" w:rsidR="00401C2B" w:rsidRDefault="00401C2B" w:rsidP="00EA5AF3">
      <w:pPr>
        <w:pStyle w:val="afe"/>
        <w:spacing w:line="345" w:lineRule="atLeast"/>
        <w:jc w:val="both"/>
        <w:rPr>
          <w:rFonts w:ascii="맑은 고딕" w:eastAsia="맑은 고딕" w:hAnsi="맑은 고딕"/>
          <w:color w:val="auto"/>
          <w:sz w:val="20"/>
          <w:szCs w:val="20"/>
        </w:rPr>
      </w:pP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본 프로젝트는  </w:t>
      </w:r>
      <w:r w:rsidRPr="00401C2B">
        <w:rPr>
          <w:rFonts w:ascii="맑은 고딕" w:eastAsia="맑은 고딕" w:hAnsi="맑은 고딕"/>
          <w:i/>
          <w:color w:val="FF0000"/>
          <w:sz w:val="20"/>
          <w:szCs w:val="20"/>
        </w:rPr>
        <w:t>[</w:t>
      </w:r>
      <w:r w:rsidRPr="00401C2B">
        <w:rPr>
          <w:rFonts w:ascii="맑은 고딕" w:eastAsia="맑은 고딕" w:hAnsi="맑은 고딕" w:hint="eastAsia"/>
          <w:i/>
          <w:color w:val="FF0000"/>
          <w:sz w:val="20"/>
          <w:szCs w:val="20"/>
        </w:rPr>
        <w:t>고객사명</w:t>
      </w:r>
      <w:r w:rsidRPr="00401C2B">
        <w:rPr>
          <w:rFonts w:ascii="맑은 고딕" w:eastAsia="맑은 고딕" w:hAnsi="맑은 고딕"/>
          <w:i/>
          <w:color w:val="FF0000"/>
          <w:sz w:val="20"/>
          <w:szCs w:val="20"/>
        </w:rPr>
        <w:t>]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의 </w:t>
      </w:r>
      <w:r w:rsidRPr="00602B31">
        <w:rPr>
          <w:rFonts w:ascii="맑은 고딕" w:eastAsia="맑은 고딕" w:hAnsi="맑은 고딕" w:hint="eastAsia"/>
          <w:color w:val="FF0000"/>
          <w:sz w:val="20"/>
          <w:szCs w:val="20"/>
        </w:rPr>
        <w:t>[주요시스템</w:t>
      </w:r>
      <w:r>
        <w:rPr>
          <w:rFonts w:ascii="맑은 고딕" w:eastAsia="맑은 고딕" w:hAnsi="맑은 고딕" w:hint="eastAsia"/>
          <w:color w:val="FF0000"/>
          <w:sz w:val="20"/>
          <w:szCs w:val="20"/>
        </w:rPr>
        <w:t>명</w:t>
      </w:r>
      <w:proofErr w:type="gramStart"/>
      <w:r w:rsidRPr="00602B31">
        <w:rPr>
          <w:rFonts w:ascii="맑은 고딕" w:eastAsia="맑은 고딕" w:hAnsi="맑은 고딕"/>
          <w:color w:val="FF0000"/>
          <w:sz w:val="20"/>
          <w:szCs w:val="20"/>
        </w:rPr>
        <w:t>]</w:t>
      </w:r>
      <w:r>
        <w:rPr>
          <w:rFonts w:ascii="맑은 고딕" w:eastAsia="맑은 고딕" w:hAnsi="맑은 고딕"/>
          <w:color w:val="FF0000"/>
          <w:sz w:val="20"/>
          <w:szCs w:val="20"/>
        </w:rPr>
        <w:t xml:space="preserve"> </w:t>
      </w:r>
      <w:r w:rsidRPr="00401C2B">
        <w:rPr>
          <w:rFonts w:ascii="맑은 고딕" w:eastAsia="맑은 고딕" w:hAnsi="맑은 고딕" w:hint="eastAsia"/>
          <w:color w:val="auto"/>
          <w:sz w:val="20"/>
          <w:szCs w:val="20"/>
        </w:rPr>
        <w:t>을</w:t>
      </w:r>
      <w:proofErr w:type="gramEnd"/>
      <w:r w:rsidRPr="00401C2B">
        <w:rPr>
          <w:rFonts w:ascii="맑은 고딕" w:eastAsia="맑은 고딕" w:hAnsi="맑은 고딕" w:hint="eastAsia"/>
          <w:color w:val="auto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>구축함으로써 조직 내 의사소통 및 협업 기반을 마련하여 정보 활용도 및 업무 생산성을 높일 수 있는 환경을 구축하고,</w:t>
      </w:r>
      <w:r>
        <w:rPr>
          <w:rFonts w:ascii="맑은 고딕" w:eastAsia="맑은 고딕" w:hAnsi="맑은 고딕"/>
          <w:color w:val="auto"/>
          <w:sz w:val="20"/>
          <w:szCs w:val="20"/>
        </w:rPr>
        <w:t xml:space="preserve"> </w:t>
      </w:r>
      <w:r w:rsidRPr="00602B31">
        <w:rPr>
          <w:rFonts w:ascii="맑은 고딕" w:eastAsia="맑은 고딕" w:hAnsi="맑은 고딕"/>
          <w:color w:val="FF0000"/>
          <w:sz w:val="20"/>
          <w:szCs w:val="20"/>
        </w:rPr>
        <w:t>[</w:t>
      </w:r>
      <w:r w:rsidRPr="00602B31">
        <w:rPr>
          <w:rFonts w:ascii="맑은 고딕" w:eastAsia="맑은 고딕" w:hAnsi="맑은 고딕" w:hint="eastAsia"/>
          <w:color w:val="FF0000"/>
          <w:sz w:val="20"/>
          <w:szCs w:val="20"/>
        </w:rPr>
        <w:t>고객사명</w:t>
      </w:r>
      <w:r w:rsidRPr="00602B31">
        <w:rPr>
          <w:rFonts w:ascii="맑은 고딕" w:eastAsia="맑은 고딕" w:hAnsi="맑은 고딕"/>
          <w:color w:val="FF0000"/>
          <w:sz w:val="20"/>
          <w:szCs w:val="20"/>
        </w:rPr>
        <w:t>]</w:t>
      </w:r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의 업무 효율 증대 및 내부역량 강화를 목표로 할 수 있는 </w:t>
      </w:r>
      <w:proofErr w:type="spellStart"/>
      <w:r>
        <w:rPr>
          <w:rFonts w:ascii="맑은 고딕" w:eastAsia="맑은 고딕" w:hAnsi="맑은 고딕" w:hint="eastAsia"/>
          <w:color w:val="auto"/>
          <w:sz w:val="20"/>
          <w:szCs w:val="20"/>
        </w:rPr>
        <w:t>시스템을을</w:t>
      </w:r>
      <w:proofErr w:type="spellEnd"/>
      <w:r>
        <w:rPr>
          <w:rFonts w:ascii="맑은 고딕" w:eastAsia="맑은 고딕" w:hAnsi="맑은 고딕" w:hint="eastAsia"/>
          <w:color w:val="auto"/>
          <w:sz w:val="20"/>
          <w:szCs w:val="20"/>
        </w:rPr>
        <w:t xml:space="preserve"> 구축하는 것이다</w:t>
      </w:r>
      <w:r w:rsidR="009F0D4C">
        <w:rPr>
          <w:rFonts w:ascii="맑은 고딕" w:eastAsia="맑은 고딕" w:hAnsi="맑은 고딕" w:hint="eastAsia"/>
          <w:color w:val="auto"/>
          <w:sz w:val="20"/>
          <w:szCs w:val="20"/>
        </w:rPr>
        <w:t>.</w:t>
      </w:r>
    </w:p>
    <w:p w14:paraId="3C50B49B" w14:textId="77777777" w:rsidR="00401C2B" w:rsidRDefault="00401C2B" w:rsidP="00EA5AF3">
      <w:pPr>
        <w:pStyle w:val="afe"/>
        <w:spacing w:line="345" w:lineRule="atLeast"/>
        <w:jc w:val="both"/>
        <w:rPr>
          <w:rFonts w:ascii="맑은 고딕" w:eastAsia="맑은 고딕" w:hAnsi="맑은 고딕"/>
          <w:color w:val="auto"/>
          <w:sz w:val="20"/>
          <w:szCs w:val="20"/>
        </w:rPr>
      </w:pPr>
    </w:p>
    <w:p w14:paraId="55E69402" w14:textId="77777777" w:rsidR="00EA5AF3" w:rsidRDefault="00EA5AF3" w:rsidP="00EA5AF3">
      <w:pPr>
        <w:pStyle w:val="16"/>
        <w:rPr>
          <w:rFonts w:ascii="맑은 고딕" w:eastAsia="맑은 고딕" w:hAnsi="맑은 고딕"/>
          <w:lang w:val="en-US" w:eastAsia="ko-KR"/>
        </w:rPr>
      </w:pPr>
    </w:p>
    <w:p w14:paraId="55E69403" w14:textId="77777777" w:rsidR="008113F2" w:rsidRPr="00C900F6" w:rsidRDefault="008113F2" w:rsidP="00EA5AF3">
      <w:pPr>
        <w:pStyle w:val="16"/>
        <w:rPr>
          <w:rFonts w:ascii="맑은 고딕" w:eastAsia="맑은 고딕" w:hAnsi="맑은 고딕"/>
          <w:lang w:val="en-US" w:eastAsia="ko-KR"/>
        </w:rPr>
      </w:pPr>
    </w:p>
    <w:p w14:paraId="55E69404" w14:textId="77777777" w:rsidR="00EA5AF3" w:rsidRPr="00C900F6" w:rsidRDefault="001A3080" w:rsidP="00EA5AF3">
      <w:pPr>
        <w:rPr>
          <w:sz w:val="18"/>
          <w:szCs w:val="18"/>
        </w:rPr>
      </w:pPr>
      <w:r>
        <w:rPr>
          <w:noProof/>
        </w:rPr>
        <w:pict w14:anchorId="55E69648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150.35pt;margin-top:69.85pt;width:185.25pt;height:68.25pt;z-index:1">
            <v:textbox>
              <w:txbxContent>
                <w:p w14:paraId="55E69677" w14:textId="77777777" w:rsidR="00F04100" w:rsidRPr="00775EB0" w:rsidRDefault="00F04100" w:rsidP="00B00A49">
                  <w:pPr>
                    <w:jc w:val="center"/>
                    <w:rPr>
                      <w:b/>
                      <w:color w:val="FF0000"/>
                      <w:sz w:val="24"/>
                    </w:rPr>
                  </w:pPr>
                  <w:r w:rsidRPr="00775EB0">
                    <w:rPr>
                      <w:rFonts w:hint="eastAsia"/>
                      <w:b/>
                      <w:color w:val="FF0000"/>
                      <w:sz w:val="24"/>
                    </w:rPr>
                    <w:t>제안서 내 제안배경 혹은 시스템 구현 목표 장표 삽입</w:t>
                  </w:r>
                </w:p>
              </w:txbxContent>
            </v:textbox>
          </v:shape>
        </w:pict>
      </w:r>
      <w:r w:rsidR="008F7CBD">
        <w:rPr>
          <w:noProof/>
        </w:rPr>
        <w:pict w14:anchorId="55E69649">
          <v:shape id="그림 1" o:spid="_x0000_i1027" type="#_x0000_t75" style="width:468pt;height:220.5pt;visibility:visible">
            <v:imagedata r:id="rId18" o:title=""/>
          </v:shape>
        </w:pict>
      </w:r>
    </w:p>
    <w:p w14:paraId="55E69405" w14:textId="77777777" w:rsidR="00EA5AF3" w:rsidRPr="00C900F6" w:rsidRDefault="00EA5AF3" w:rsidP="00EA5AF3">
      <w:pPr>
        <w:rPr>
          <w:sz w:val="18"/>
          <w:szCs w:val="18"/>
        </w:rPr>
      </w:pPr>
    </w:p>
    <w:p w14:paraId="55E69406" w14:textId="77777777" w:rsidR="00EA5AF3" w:rsidRPr="00C900F6" w:rsidRDefault="00A126F5" w:rsidP="00A126F5">
      <w:pPr>
        <w:pStyle w:val="0"/>
        <w:rPr>
          <w:rFonts w:ascii="맑은 고딕" w:hAnsi="맑은 고딕"/>
        </w:rPr>
      </w:pPr>
      <w:bookmarkStart w:id="4" w:name="_Toc224101936"/>
      <w:bookmarkStart w:id="5" w:name="_Toc263760231"/>
      <w:bookmarkStart w:id="6" w:name="_Toc264037950"/>
      <w:bookmarkStart w:id="7" w:name="_Toc264038134"/>
      <w:bookmarkStart w:id="8" w:name="_Toc107213194"/>
      <w:bookmarkStart w:id="9" w:name="_Toc100740518"/>
      <w:bookmarkStart w:id="10" w:name="_Toc101350826"/>
      <w:bookmarkStart w:id="11" w:name="_Toc104609928"/>
      <w:bookmarkStart w:id="12" w:name="_GoBack"/>
      <w:bookmarkEnd w:id="12"/>
      <w:r w:rsidRPr="00C900F6">
        <w:rPr>
          <w:rFonts w:ascii="맑은 고딕" w:hAnsi="맑은 고딕"/>
        </w:rPr>
        <w:br w:type="page"/>
      </w:r>
      <w:bookmarkStart w:id="13" w:name="_Toc450583878"/>
      <w:proofErr w:type="spellStart"/>
      <w:r w:rsidR="00EA5AF3" w:rsidRPr="00C900F6">
        <w:rPr>
          <w:rFonts w:ascii="맑은 고딕" w:hAnsi="맑은 고딕" w:hint="eastAsia"/>
        </w:rPr>
        <w:lastRenderedPageBreak/>
        <w:t>프로젝트</w:t>
      </w:r>
      <w:proofErr w:type="spellEnd"/>
      <w:r w:rsidR="00EA5AF3" w:rsidRPr="00C900F6">
        <w:rPr>
          <w:rFonts w:ascii="맑은 고딕" w:hAnsi="맑은 고딕" w:hint="eastAsia"/>
        </w:rPr>
        <w:t xml:space="preserve"> </w:t>
      </w:r>
      <w:proofErr w:type="spellStart"/>
      <w:r w:rsidR="00EA5AF3" w:rsidRPr="00C900F6">
        <w:rPr>
          <w:rFonts w:ascii="맑은 고딕" w:hAnsi="맑은 고딕" w:hint="eastAsia"/>
        </w:rPr>
        <w:t>기간</w:t>
      </w:r>
      <w:bookmarkEnd w:id="4"/>
      <w:bookmarkEnd w:id="5"/>
      <w:bookmarkEnd w:id="6"/>
      <w:bookmarkEnd w:id="7"/>
      <w:bookmarkEnd w:id="13"/>
      <w:proofErr w:type="spellEnd"/>
    </w:p>
    <w:p w14:paraId="55E69407" w14:textId="77777777" w:rsidR="00EA5AF3" w:rsidRPr="00C900F6" w:rsidRDefault="00EA5AF3" w:rsidP="00A126F5">
      <w:pPr>
        <w:pStyle w:val="1"/>
      </w:pPr>
      <w:bookmarkStart w:id="14" w:name="_Toc224973712"/>
      <w:bookmarkStart w:id="15" w:name="_Toc263760232"/>
      <w:bookmarkStart w:id="16" w:name="_Toc264037951"/>
      <w:bookmarkStart w:id="17" w:name="_Toc264038135"/>
      <w:bookmarkStart w:id="18" w:name="_Toc450583879"/>
      <w:proofErr w:type="spellStart"/>
      <w:r w:rsidRPr="00C900F6">
        <w:rPr>
          <w:rFonts w:hint="eastAsia"/>
        </w:rPr>
        <w:t>프로젝트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기간</w:t>
      </w:r>
      <w:bookmarkEnd w:id="14"/>
      <w:bookmarkEnd w:id="15"/>
      <w:bookmarkEnd w:id="16"/>
      <w:bookmarkEnd w:id="17"/>
      <w:bookmarkEnd w:id="18"/>
      <w:proofErr w:type="spellEnd"/>
    </w:p>
    <w:p w14:paraId="55E69408" w14:textId="77777777" w:rsidR="00EA5AF3" w:rsidRDefault="00EA5AF3" w:rsidP="00EA5AF3">
      <w:pPr>
        <w:pStyle w:val="16"/>
        <w:rPr>
          <w:rFonts w:ascii="맑은 고딕" w:eastAsia="맑은 고딕" w:hAnsi="맑은 고딕"/>
        </w:rPr>
      </w:pPr>
      <w:proofErr w:type="spellStart"/>
      <w:r w:rsidRPr="00C900F6">
        <w:rPr>
          <w:rFonts w:ascii="맑은 고딕" w:eastAsia="맑은 고딕" w:hAnsi="맑은 고딕" w:hint="eastAsia"/>
        </w:rPr>
        <w:t>프로젝트</w:t>
      </w:r>
      <w:proofErr w:type="spellEnd"/>
      <w:r w:rsidRPr="00C900F6">
        <w:rPr>
          <w:rFonts w:ascii="맑은 고딕" w:eastAsia="맑은 고딕" w:hAnsi="맑은 고딕" w:hint="eastAsia"/>
        </w:rPr>
        <w:t xml:space="preserve"> </w:t>
      </w:r>
      <w:proofErr w:type="spellStart"/>
      <w:r w:rsidRPr="00C900F6">
        <w:rPr>
          <w:rFonts w:ascii="맑은 고딕" w:eastAsia="맑은 고딕" w:hAnsi="맑은 고딕" w:hint="eastAsia"/>
        </w:rPr>
        <w:t>착수일로부터</w:t>
      </w:r>
      <w:proofErr w:type="spellEnd"/>
      <w:r w:rsidRPr="00C900F6">
        <w:rPr>
          <w:rFonts w:ascii="맑은 고딕" w:eastAsia="맑은 고딕" w:hAnsi="맑은 고딕" w:hint="eastAsia"/>
        </w:rPr>
        <w:t xml:space="preserve"> </w:t>
      </w:r>
      <w:r w:rsidR="00B00A49">
        <w:rPr>
          <w:rFonts w:ascii="맑은 고딕" w:eastAsia="맑은 고딕" w:hAnsi="맑은 고딕"/>
          <w:lang w:eastAsia="ko-KR"/>
        </w:rPr>
        <w:t>7</w:t>
      </w:r>
      <w:proofErr w:type="spellStart"/>
      <w:r w:rsidRPr="00C900F6">
        <w:rPr>
          <w:rFonts w:ascii="맑은 고딕" w:eastAsia="맑은 고딕" w:hAnsi="맑은 고딕" w:hint="eastAsia"/>
        </w:rPr>
        <w:t>개월</w:t>
      </w:r>
      <w:proofErr w:type="spellEnd"/>
      <w:r w:rsidR="007C737F" w:rsidRPr="00C900F6">
        <w:rPr>
          <w:rFonts w:ascii="맑은 고딕" w:eastAsia="맑은 고딕" w:hAnsi="맑은 고딕" w:hint="eastAsia"/>
        </w:rPr>
        <w:t xml:space="preserve"> (</w:t>
      </w:r>
      <w:proofErr w:type="spellStart"/>
      <w:r w:rsidR="00E8003D" w:rsidRPr="00C900F6">
        <w:rPr>
          <w:rFonts w:ascii="맑은 고딕" w:eastAsia="맑은 고딕" w:hAnsi="맑은 고딕" w:hint="eastAsia"/>
        </w:rPr>
        <w:t>별도</w:t>
      </w:r>
      <w:proofErr w:type="spellEnd"/>
      <w:r w:rsidR="00E8003D" w:rsidRPr="00C900F6">
        <w:rPr>
          <w:rFonts w:ascii="맑은 고딕" w:eastAsia="맑은 고딕" w:hAnsi="맑은 고딕" w:hint="eastAsia"/>
        </w:rPr>
        <w:t xml:space="preserve"> </w:t>
      </w:r>
      <w:proofErr w:type="spellStart"/>
      <w:r w:rsidR="007C737F" w:rsidRPr="00C900F6">
        <w:rPr>
          <w:rFonts w:ascii="맑은 고딕" w:eastAsia="맑은 고딕" w:hAnsi="맑은 고딕" w:hint="eastAsia"/>
        </w:rPr>
        <w:t>안정화</w:t>
      </w:r>
      <w:proofErr w:type="spellEnd"/>
      <w:r w:rsidR="007C737F" w:rsidRPr="00C900F6">
        <w:rPr>
          <w:rFonts w:ascii="맑은 고딕" w:eastAsia="맑은 고딕" w:hAnsi="맑은 고딕" w:hint="eastAsia"/>
        </w:rPr>
        <w:t xml:space="preserve"> </w:t>
      </w:r>
      <w:proofErr w:type="spellStart"/>
      <w:r w:rsidR="000B014B" w:rsidRPr="00C900F6">
        <w:rPr>
          <w:rFonts w:ascii="맑은 고딕" w:eastAsia="맑은 고딕" w:hAnsi="맑은 고딕" w:hint="eastAsia"/>
        </w:rPr>
        <w:t>기간</w:t>
      </w:r>
      <w:proofErr w:type="spellEnd"/>
      <w:r w:rsidR="000B014B" w:rsidRPr="00C900F6">
        <w:rPr>
          <w:rFonts w:ascii="맑은 고딕" w:eastAsia="맑은 고딕" w:hAnsi="맑은 고딕" w:hint="eastAsia"/>
        </w:rPr>
        <w:t xml:space="preserve"> </w:t>
      </w:r>
      <w:r w:rsidR="00DB4435">
        <w:rPr>
          <w:rFonts w:ascii="맑은 고딕" w:eastAsia="맑은 고딕" w:hAnsi="맑은 고딕" w:hint="eastAsia"/>
        </w:rPr>
        <w:t>1</w:t>
      </w:r>
      <w:proofErr w:type="spellStart"/>
      <w:r w:rsidR="007C737F" w:rsidRPr="00C900F6">
        <w:rPr>
          <w:rFonts w:ascii="맑은 고딕" w:eastAsia="맑은 고딕" w:hAnsi="맑은 고딕" w:hint="eastAsia"/>
        </w:rPr>
        <w:t>개월</w:t>
      </w:r>
      <w:proofErr w:type="spellEnd"/>
      <w:r w:rsidR="00E34AD6">
        <w:rPr>
          <w:rFonts w:ascii="맑은 고딕" w:eastAsia="맑은 고딕" w:hAnsi="맑은 고딕" w:hint="eastAsia"/>
          <w:lang w:eastAsia="ko-KR"/>
        </w:rPr>
        <w:t xml:space="preserve"> 포함</w:t>
      </w:r>
      <w:r w:rsidR="007C737F" w:rsidRPr="00C900F6">
        <w:rPr>
          <w:rFonts w:ascii="맑은 고딕" w:eastAsia="맑은 고딕" w:hAnsi="맑은 고딕" w:hint="eastAsia"/>
        </w:rPr>
        <w:t>)</w:t>
      </w:r>
    </w:p>
    <w:p w14:paraId="55E69409" w14:textId="77777777" w:rsidR="003476FA" w:rsidRPr="00B00A49" w:rsidRDefault="003476FA" w:rsidP="003476FA">
      <w:pPr>
        <w:spacing w:line="240" w:lineRule="atLeast"/>
        <w:ind w:right="28"/>
        <w:jc w:val="both"/>
        <w:rPr>
          <w:sz w:val="18"/>
          <w:szCs w:val="18"/>
          <w:lang w:val="en-GB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9"/>
        <w:gridCol w:w="2835"/>
        <w:gridCol w:w="3402"/>
      </w:tblGrid>
      <w:tr w:rsidR="00C17DD0" w:rsidRPr="004C300F" w14:paraId="55E6940D" w14:textId="77777777" w:rsidTr="00B00A49">
        <w:trPr>
          <w:trHeight w:val="550"/>
        </w:trPr>
        <w:tc>
          <w:tcPr>
            <w:tcW w:w="3119" w:type="dxa"/>
            <w:shd w:val="clear" w:color="auto" w:fill="D9D9D9"/>
            <w:vAlign w:val="center"/>
          </w:tcPr>
          <w:p w14:paraId="55E6940A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단  계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5E6940B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기  간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5E6940C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비  고</w:t>
            </w:r>
          </w:p>
        </w:tc>
      </w:tr>
      <w:tr w:rsidR="00C17DD0" w:rsidRPr="004C300F" w14:paraId="55E69412" w14:textId="77777777" w:rsidTr="00B00A49">
        <w:trPr>
          <w:trHeight w:val="550"/>
        </w:trPr>
        <w:tc>
          <w:tcPr>
            <w:tcW w:w="3119" w:type="dxa"/>
            <w:vAlign w:val="center"/>
          </w:tcPr>
          <w:p w14:paraId="55E6940E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분석</w:t>
            </w:r>
            <w:r>
              <w:rPr>
                <w:rFonts w:ascii="맑은 고딕" w:eastAsia="맑은 고딕" w:hAnsi="맑은 고딕" w:cs="맑은 고딕" w:hint="eastAsia"/>
                <w:b/>
                <w:lang w:eastAsia="ko-KR"/>
              </w:rPr>
              <w:t xml:space="preserve"> </w:t>
            </w: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/</w:t>
            </w:r>
            <w:r>
              <w:rPr>
                <w:rFonts w:ascii="맑은 고딕" w:eastAsia="맑은 고딕" w:hAnsi="맑은 고딕" w:cs="맑은 고딕" w:hint="eastAsia"/>
                <w:b/>
                <w:lang w:eastAsia="ko-KR"/>
              </w:rPr>
              <w:t xml:space="preserve"> </w:t>
            </w: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설계</w:t>
            </w:r>
          </w:p>
        </w:tc>
        <w:tc>
          <w:tcPr>
            <w:tcW w:w="2835" w:type="dxa"/>
            <w:vAlign w:val="center"/>
          </w:tcPr>
          <w:p w14:paraId="55E6940F" w14:textId="77777777" w:rsidR="00C17DD0" w:rsidRPr="007F6688" w:rsidRDefault="00B00A49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1.5</w:t>
            </w:r>
            <w:r w:rsidR="00C17DD0">
              <w:rPr>
                <w:rFonts w:ascii="맑은 고딕" w:eastAsia="맑은 고딕" w:hAnsi="맑은 고딕" w:cs="맑은 고딕" w:hint="eastAsia"/>
                <w:lang w:eastAsia="ko-KR"/>
              </w:rPr>
              <w:t>개월</w:t>
            </w:r>
          </w:p>
        </w:tc>
        <w:tc>
          <w:tcPr>
            <w:tcW w:w="3402" w:type="dxa"/>
            <w:vAlign w:val="center"/>
          </w:tcPr>
          <w:p w14:paraId="55E69410" w14:textId="77777777" w:rsidR="00C17DD0" w:rsidRPr="007F6688" w:rsidRDefault="00C17DD0" w:rsidP="0069486C">
            <w:pPr>
              <w:pStyle w:val="16"/>
              <w:jc w:val="both"/>
              <w:rPr>
                <w:rFonts w:ascii="맑은 고딕" w:eastAsia="맑은 고딕" w:hAnsi="맑은 고딕" w:cs="맑은 고딕"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lang w:eastAsia="ko-KR"/>
              </w:rPr>
              <w:t xml:space="preserve">분석: </w:t>
            </w:r>
            <w:r w:rsidR="00B00A49">
              <w:rPr>
                <w:rFonts w:ascii="맑은 고딕" w:eastAsia="맑은 고딕" w:hAnsi="맑은 고딕" w:cs="맑은 고딕"/>
                <w:lang w:eastAsia="ko-KR"/>
              </w:rPr>
              <w:t>0.5</w:t>
            </w:r>
            <w:r w:rsidRPr="007F6688">
              <w:rPr>
                <w:rFonts w:ascii="맑은 고딕" w:eastAsia="맑은 고딕" w:hAnsi="맑은 고딕" w:cs="맑은 고딕" w:hint="eastAsia"/>
                <w:lang w:eastAsia="ko-KR"/>
              </w:rPr>
              <w:t>개월</w:t>
            </w:r>
          </w:p>
          <w:p w14:paraId="55E69411" w14:textId="77777777" w:rsidR="00C17DD0" w:rsidRPr="007F6688" w:rsidRDefault="00C17DD0" w:rsidP="00B00A49">
            <w:pPr>
              <w:pStyle w:val="16"/>
              <w:jc w:val="both"/>
              <w:rPr>
                <w:rFonts w:ascii="맑은 고딕" w:eastAsia="맑은 고딕" w:hAnsi="맑은 고딕" w:cs="맑은 고딕"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lang w:eastAsia="ko-KR"/>
              </w:rPr>
              <w:t>설계: 1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>.</w:t>
            </w:r>
            <w:r w:rsidR="00B00A49">
              <w:rPr>
                <w:rFonts w:ascii="맑은 고딕" w:eastAsia="맑은 고딕" w:hAnsi="맑은 고딕" w:cs="맑은 고딕"/>
                <w:lang w:eastAsia="ko-KR"/>
              </w:rPr>
              <w:t>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Pr="007F6688">
              <w:rPr>
                <w:rFonts w:ascii="맑은 고딕" w:eastAsia="맑은 고딕" w:hAnsi="맑은 고딕" w:cs="맑은 고딕" w:hint="eastAsia"/>
                <w:lang w:eastAsia="ko-KR"/>
              </w:rPr>
              <w:t>개월</w:t>
            </w:r>
          </w:p>
        </w:tc>
      </w:tr>
      <w:tr w:rsidR="00C17DD0" w:rsidRPr="004C300F" w14:paraId="55E69416" w14:textId="77777777" w:rsidTr="00B00A49">
        <w:trPr>
          <w:trHeight w:val="550"/>
        </w:trPr>
        <w:tc>
          <w:tcPr>
            <w:tcW w:w="3119" w:type="dxa"/>
            <w:vAlign w:val="center"/>
          </w:tcPr>
          <w:p w14:paraId="55E69413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>개발</w:t>
            </w:r>
          </w:p>
        </w:tc>
        <w:tc>
          <w:tcPr>
            <w:tcW w:w="2835" w:type="dxa"/>
            <w:vAlign w:val="center"/>
          </w:tcPr>
          <w:p w14:paraId="55E69414" w14:textId="77777777" w:rsidR="00C17DD0" w:rsidRPr="007F6688" w:rsidRDefault="00B00A49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3.</w:t>
            </w:r>
            <w:r w:rsidR="00E34AD6">
              <w:rPr>
                <w:rFonts w:ascii="맑은 고딕" w:eastAsia="맑은 고딕" w:hAnsi="맑은 고딕" w:cs="맑은 고딕" w:hint="eastAsia"/>
                <w:lang w:eastAsia="ko-KR"/>
              </w:rPr>
              <w:t>5</w:t>
            </w:r>
            <w:r w:rsidR="00C17DD0" w:rsidRPr="007F6688">
              <w:rPr>
                <w:rFonts w:ascii="맑은 고딕" w:eastAsia="맑은 고딕" w:hAnsi="맑은 고딕" w:cs="맑은 고딕" w:hint="eastAsia"/>
                <w:lang w:eastAsia="ko-KR"/>
              </w:rPr>
              <w:t>개월</w:t>
            </w:r>
          </w:p>
        </w:tc>
        <w:tc>
          <w:tcPr>
            <w:tcW w:w="3402" w:type="dxa"/>
            <w:vAlign w:val="center"/>
          </w:tcPr>
          <w:p w14:paraId="55E69415" w14:textId="77777777" w:rsidR="00C17DD0" w:rsidRPr="007F6688" w:rsidRDefault="00C17DD0" w:rsidP="0069486C">
            <w:pPr>
              <w:pStyle w:val="16"/>
              <w:jc w:val="both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C17DD0" w:rsidRPr="004C300F" w14:paraId="55E6941A" w14:textId="77777777" w:rsidTr="00B00A49">
        <w:trPr>
          <w:trHeight w:val="550"/>
        </w:trPr>
        <w:tc>
          <w:tcPr>
            <w:tcW w:w="3119" w:type="dxa"/>
            <w:vAlign w:val="center"/>
          </w:tcPr>
          <w:p w14:paraId="55E69417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lang w:eastAsia="ko-KR"/>
              </w:rPr>
              <w:t>통합</w:t>
            </w:r>
            <w:r w:rsidRPr="007F6688">
              <w:rPr>
                <w:rFonts w:ascii="맑은 고딕" w:eastAsia="맑은 고딕" w:hAnsi="맑은 고딕" w:cs="맑은 고딕" w:hint="eastAsia"/>
                <w:b/>
                <w:lang w:eastAsia="ko-KR"/>
              </w:rPr>
              <w:t xml:space="preserve">테스트 </w:t>
            </w:r>
            <w:r>
              <w:rPr>
                <w:rFonts w:ascii="맑은 고딕" w:eastAsia="맑은 고딕" w:hAnsi="맑은 고딕" w:cs="맑은 고딕" w:hint="eastAsia"/>
                <w:b/>
                <w:lang w:eastAsia="ko-KR"/>
              </w:rPr>
              <w:t>및 이행</w:t>
            </w:r>
          </w:p>
        </w:tc>
        <w:tc>
          <w:tcPr>
            <w:tcW w:w="2835" w:type="dxa"/>
            <w:vAlign w:val="center"/>
          </w:tcPr>
          <w:p w14:paraId="55E69418" w14:textId="77777777" w:rsidR="00C17DD0" w:rsidRPr="007F6688" w:rsidRDefault="00B00A49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1.0</w:t>
            </w:r>
            <w:r w:rsidR="00C17DD0" w:rsidRPr="007F6688">
              <w:rPr>
                <w:rFonts w:ascii="맑은 고딕" w:eastAsia="맑은 고딕" w:hAnsi="맑은 고딕" w:cs="맑은 고딕" w:hint="eastAsia"/>
                <w:lang w:eastAsia="ko-KR"/>
              </w:rPr>
              <w:t>개월</w:t>
            </w:r>
          </w:p>
        </w:tc>
        <w:tc>
          <w:tcPr>
            <w:tcW w:w="3402" w:type="dxa"/>
            <w:vAlign w:val="center"/>
          </w:tcPr>
          <w:p w14:paraId="55E69419" w14:textId="77777777" w:rsidR="00C17DD0" w:rsidRPr="007F6688" w:rsidRDefault="00C17DD0" w:rsidP="0069486C">
            <w:pPr>
              <w:pStyle w:val="16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Data Migration 포함</w:t>
            </w:r>
          </w:p>
        </w:tc>
      </w:tr>
      <w:tr w:rsidR="00C17DD0" w:rsidRPr="004C300F" w14:paraId="55E6941E" w14:textId="77777777" w:rsidTr="00B00A49">
        <w:trPr>
          <w:trHeight w:val="550"/>
        </w:trPr>
        <w:tc>
          <w:tcPr>
            <w:tcW w:w="3119" w:type="dxa"/>
            <w:vAlign w:val="center"/>
          </w:tcPr>
          <w:p w14:paraId="55E6941B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lang w:eastAsia="ko-KR"/>
              </w:rPr>
              <w:t>안정화</w:t>
            </w:r>
          </w:p>
        </w:tc>
        <w:tc>
          <w:tcPr>
            <w:tcW w:w="2835" w:type="dxa"/>
            <w:vAlign w:val="center"/>
          </w:tcPr>
          <w:p w14:paraId="55E6941C" w14:textId="77777777" w:rsidR="00C17DD0" w:rsidRPr="007F6688" w:rsidRDefault="00C17DD0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 w:rsidRPr="007F6688">
              <w:rPr>
                <w:rFonts w:ascii="맑은 고딕" w:eastAsia="맑은 고딕" w:hAnsi="맑은 고딕" w:cs="맑은 고딕" w:hint="eastAsia"/>
                <w:lang w:eastAsia="ko-KR"/>
              </w:rPr>
              <w:t>1</w:t>
            </w:r>
            <w:r w:rsidR="00B00A49">
              <w:rPr>
                <w:rFonts w:ascii="맑은 고딕" w:eastAsia="맑은 고딕" w:hAnsi="맑은 고딕" w:cs="맑은 고딕"/>
                <w:lang w:eastAsia="ko-KR"/>
              </w:rPr>
              <w:t>.0</w:t>
            </w:r>
            <w:r w:rsidRPr="007F6688">
              <w:rPr>
                <w:rFonts w:ascii="맑은 고딕" w:eastAsia="맑은 고딕" w:hAnsi="맑은 고딕" w:cs="맑은 고딕" w:hint="eastAsia"/>
                <w:lang w:eastAsia="ko-KR"/>
              </w:rPr>
              <w:t xml:space="preserve"> 개월</w:t>
            </w:r>
          </w:p>
        </w:tc>
        <w:tc>
          <w:tcPr>
            <w:tcW w:w="3402" w:type="dxa"/>
            <w:vAlign w:val="center"/>
          </w:tcPr>
          <w:p w14:paraId="55E6941D" w14:textId="77777777" w:rsidR="00C17DD0" w:rsidRPr="007F6688" w:rsidRDefault="00C17DD0" w:rsidP="0069486C">
            <w:pPr>
              <w:pStyle w:val="16"/>
              <w:rPr>
                <w:rFonts w:ascii="맑은 고딕" w:eastAsia="맑은 고딕" w:hAnsi="맑은 고딕" w:cs="맑은 고딕"/>
                <w:lang w:eastAsia="ko-KR"/>
              </w:rPr>
            </w:pPr>
          </w:p>
        </w:tc>
      </w:tr>
      <w:tr w:rsidR="00B00A49" w:rsidRPr="004C300F" w14:paraId="55E69422" w14:textId="77777777" w:rsidTr="00714F9A">
        <w:trPr>
          <w:trHeight w:val="550"/>
        </w:trPr>
        <w:tc>
          <w:tcPr>
            <w:tcW w:w="3119" w:type="dxa"/>
            <w:shd w:val="clear" w:color="auto" w:fill="D9D9D9"/>
            <w:vAlign w:val="center"/>
          </w:tcPr>
          <w:p w14:paraId="55E6941F" w14:textId="77777777" w:rsidR="00B00A49" w:rsidRDefault="00B00A49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b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b/>
                <w:lang w:eastAsia="ko-KR"/>
              </w:rPr>
              <w:t>전체 수행기간</w:t>
            </w:r>
          </w:p>
        </w:tc>
        <w:tc>
          <w:tcPr>
            <w:tcW w:w="2835" w:type="dxa"/>
            <w:shd w:val="clear" w:color="auto" w:fill="D9D9D9"/>
            <w:vAlign w:val="center"/>
          </w:tcPr>
          <w:p w14:paraId="55E69420" w14:textId="77777777" w:rsidR="00B00A49" w:rsidRPr="007F6688" w:rsidRDefault="00B00A49" w:rsidP="0069486C">
            <w:pPr>
              <w:pStyle w:val="16"/>
              <w:jc w:val="center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/>
                <w:lang w:eastAsia="ko-KR"/>
              </w:rPr>
              <w:t>7.0</w:t>
            </w: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개월</w:t>
            </w:r>
          </w:p>
        </w:tc>
        <w:tc>
          <w:tcPr>
            <w:tcW w:w="3402" w:type="dxa"/>
            <w:shd w:val="clear" w:color="auto" w:fill="D9D9D9"/>
            <w:vAlign w:val="center"/>
          </w:tcPr>
          <w:p w14:paraId="55E69421" w14:textId="77777777" w:rsidR="00B00A49" w:rsidRPr="007F6688" w:rsidRDefault="00B00A49" w:rsidP="00B00A49">
            <w:pPr>
              <w:pStyle w:val="16"/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hint="eastAsia"/>
                <w:sz w:val="18"/>
                <w:szCs w:val="18"/>
              </w:rPr>
              <w:t>Open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예정일</w:t>
            </w:r>
            <w:proofErr w:type="spellEnd"/>
            <w:r>
              <w:rPr>
                <w:sz w:val="18"/>
                <w:szCs w:val="18"/>
              </w:rPr>
              <w:t>: YYYY</w:t>
            </w:r>
            <w:r>
              <w:rPr>
                <w:rFonts w:hint="eastAsia"/>
                <w:sz w:val="18"/>
                <w:szCs w:val="18"/>
              </w:rPr>
              <w:t xml:space="preserve">년 </w:t>
            </w:r>
            <w:r>
              <w:rPr>
                <w:sz w:val="18"/>
                <w:szCs w:val="18"/>
              </w:rPr>
              <w:t>MM</w:t>
            </w:r>
            <w:r>
              <w:rPr>
                <w:rFonts w:hint="eastAsia"/>
                <w:sz w:val="18"/>
                <w:szCs w:val="18"/>
              </w:rPr>
              <w:t xml:space="preserve">월 </w:t>
            </w:r>
            <w:r>
              <w:rPr>
                <w:sz w:val="18"/>
                <w:szCs w:val="18"/>
              </w:rPr>
              <w:t>DD</w:t>
            </w:r>
            <w:r>
              <w:rPr>
                <w:rFonts w:hint="eastAsia"/>
                <w:sz w:val="18"/>
                <w:szCs w:val="18"/>
              </w:rPr>
              <w:t>일</w:t>
            </w:r>
          </w:p>
        </w:tc>
      </w:tr>
    </w:tbl>
    <w:p w14:paraId="55E69423" w14:textId="77777777" w:rsidR="00C17DD0" w:rsidRPr="00C900F6" w:rsidRDefault="00C17DD0" w:rsidP="00EA5AF3"/>
    <w:p w14:paraId="55E69424" w14:textId="77777777" w:rsidR="00EA5AF3" w:rsidRPr="00C900F6" w:rsidRDefault="0099195D" w:rsidP="00A126F5">
      <w:pPr>
        <w:pStyle w:val="1"/>
      </w:pPr>
      <w:bookmarkStart w:id="19" w:name="_Toc224973713"/>
      <w:bookmarkStart w:id="20" w:name="_Toc263760233"/>
      <w:bookmarkStart w:id="21" w:name="_Toc264037952"/>
      <w:bookmarkStart w:id="22" w:name="_Toc264038136"/>
      <w:bookmarkStart w:id="23" w:name="_Toc450583880"/>
      <w:proofErr w:type="spellStart"/>
      <w:r w:rsidRPr="00C900F6">
        <w:rPr>
          <w:rFonts w:hint="eastAsia"/>
        </w:rPr>
        <w:lastRenderedPageBreak/>
        <w:t>프로젝트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추진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일정</w:t>
      </w:r>
      <w:bookmarkEnd w:id="19"/>
      <w:bookmarkEnd w:id="20"/>
      <w:bookmarkEnd w:id="21"/>
      <w:bookmarkEnd w:id="22"/>
      <w:bookmarkEnd w:id="23"/>
      <w:proofErr w:type="spellEnd"/>
    </w:p>
    <w:p w14:paraId="55E69425" w14:textId="77777777" w:rsidR="00EA5AF3" w:rsidRPr="00C900F6" w:rsidRDefault="001A3080" w:rsidP="00FE2CBF">
      <w:pPr>
        <w:snapToGrid w:val="0"/>
        <w:rPr>
          <w:rFonts w:cs="굴림"/>
        </w:rPr>
      </w:pPr>
      <w:r>
        <w:rPr>
          <w:noProof/>
        </w:rPr>
        <w:pict w14:anchorId="55E6964A">
          <v:shape id="_x0000_s1028" type="#_x0000_t202" style="position:absolute;margin-left:162.35pt;margin-top:166.55pt;width:185.25pt;height:68.25pt;z-index:2">
            <v:textbox style="mso-next-textbox:#_x0000_s1028">
              <w:txbxContent>
                <w:p w14:paraId="55E69678" w14:textId="77777777" w:rsidR="00F04100" w:rsidRDefault="00F04100" w:rsidP="00B00A49">
                  <w:pPr>
                    <w:jc w:val="center"/>
                    <w:rPr>
                      <w:b/>
                      <w:color w:val="FF0000"/>
                      <w:sz w:val="24"/>
                    </w:rPr>
                  </w:pPr>
                  <w:r w:rsidRPr="00775EB0">
                    <w:rPr>
                      <w:rFonts w:hint="eastAsia"/>
                      <w:b/>
                      <w:color w:val="FF0000"/>
                      <w:sz w:val="24"/>
                    </w:rPr>
                    <w:t xml:space="preserve">제안서 내 </w:t>
                  </w:r>
                  <w:r>
                    <w:rPr>
                      <w:rFonts w:hint="eastAsia"/>
                      <w:b/>
                      <w:color w:val="FF0000"/>
                      <w:sz w:val="24"/>
                    </w:rPr>
                    <w:t>추진일정</w:t>
                  </w:r>
                </w:p>
                <w:p w14:paraId="55E69679" w14:textId="77777777" w:rsidR="00F04100" w:rsidRPr="00775EB0" w:rsidRDefault="00F04100" w:rsidP="00B00A49">
                  <w:pPr>
                    <w:jc w:val="center"/>
                    <w:rPr>
                      <w:b/>
                      <w:color w:val="FF0000"/>
                      <w:sz w:val="24"/>
                    </w:rPr>
                  </w:pPr>
                  <w:r w:rsidRPr="00775EB0">
                    <w:rPr>
                      <w:rFonts w:hint="eastAsia"/>
                      <w:b/>
                      <w:color w:val="FF0000"/>
                      <w:sz w:val="24"/>
                    </w:rPr>
                    <w:t>장표 삽입</w:t>
                  </w:r>
                  <w:r>
                    <w:rPr>
                      <w:rFonts w:hint="eastAsia"/>
                      <w:b/>
                      <w:color w:val="FF0000"/>
                      <w:sz w:val="24"/>
                    </w:rPr>
                    <w:t>(또는 수정)</w:t>
                  </w:r>
                </w:p>
              </w:txbxContent>
            </v:textbox>
          </v:shape>
        </w:pict>
      </w:r>
      <w:r w:rsidR="008F7CBD">
        <w:rPr>
          <w:noProof/>
        </w:rPr>
        <w:pict w14:anchorId="55E6964B">
          <v:shape id="_x0000_i1028" type="#_x0000_t75" style="width:468.5pt;height:333pt;visibility:visible">
            <v:imagedata r:id="rId19" o:title=""/>
          </v:shape>
        </w:pict>
      </w:r>
    </w:p>
    <w:p w14:paraId="55E69426" w14:textId="77777777" w:rsidR="00EA5AF3" w:rsidRDefault="00EA5AF3" w:rsidP="00EA5AF3">
      <w:pPr>
        <w:snapToGrid w:val="0"/>
        <w:ind w:leftChars="100" w:left="200"/>
      </w:pPr>
      <w:r w:rsidRPr="00C900F6">
        <w:rPr>
          <w:rFonts w:cs="굴림" w:hint="eastAsia"/>
        </w:rPr>
        <w:t>※</w:t>
      </w:r>
      <w:r w:rsidRPr="00C900F6">
        <w:rPr>
          <w:rFonts w:hint="eastAsia"/>
        </w:rPr>
        <w:t xml:space="preserve"> 상기 </w:t>
      </w:r>
      <w:r w:rsidR="000B7950" w:rsidRPr="00C900F6">
        <w:rPr>
          <w:rFonts w:hint="eastAsia"/>
        </w:rPr>
        <w:t xml:space="preserve">추진 </w:t>
      </w:r>
      <w:r w:rsidRPr="00C900F6">
        <w:rPr>
          <w:rFonts w:hint="eastAsia"/>
        </w:rPr>
        <w:t>일정</w:t>
      </w:r>
      <w:r w:rsidR="00B36DB3" w:rsidRPr="00C900F6">
        <w:rPr>
          <w:rFonts w:hint="eastAsia"/>
        </w:rPr>
        <w:t xml:space="preserve">은 </w:t>
      </w:r>
      <w:r w:rsidRPr="00C900F6">
        <w:rPr>
          <w:rFonts w:hint="eastAsia"/>
        </w:rPr>
        <w:t xml:space="preserve">프로젝트 진행 </w:t>
      </w:r>
      <w:r w:rsidR="000B7950" w:rsidRPr="00C900F6">
        <w:rPr>
          <w:rFonts w:hint="eastAsia"/>
        </w:rPr>
        <w:t>상황에 따라</w:t>
      </w:r>
      <w:r w:rsidRPr="00C900F6">
        <w:rPr>
          <w:rFonts w:hint="eastAsia"/>
        </w:rPr>
        <w:t xml:space="preserve"> 상호 협의에 의해 변경될 수 있음.</w:t>
      </w:r>
    </w:p>
    <w:p w14:paraId="55E69427" w14:textId="77777777" w:rsidR="00892793" w:rsidRPr="00C900F6" w:rsidRDefault="00892793" w:rsidP="00EA5AF3">
      <w:pPr>
        <w:snapToGrid w:val="0"/>
        <w:ind w:leftChars="100" w:left="200"/>
      </w:pPr>
    </w:p>
    <w:p w14:paraId="55E69428" w14:textId="77777777" w:rsidR="00EA5AF3" w:rsidRPr="00C900F6" w:rsidRDefault="00892793" w:rsidP="00A126F5">
      <w:pPr>
        <w:pStyle w:val="0"/>
        <w:rPr>
          <w:rFonts w:ascii="맑은 고딕" w:hAnsi="맑은 고딕"/>
        </w:rPr>
      </w:pPr>
      <w:bookmarkStart w:id="24" w:name="_Toc263760234"/>
      <w:bookmarkStart w:id="25" w:name="_Toc264037953"/>
      <w:bookmarkStart w:id="26" w:name="_Toc264038137"/>
      <w:bookmarkEnd w:id="8"/>
      <w:r>
        <w:rPr>
          <w:rFonts w:ascii="맑은 고딕" w:hAnsi="맑은 고딕"/>
        </w:rPr>
        <w:br w:type="page"/>
      </w:r>
      <w:bookmarkStart w:id="27" w:name="_Toc450583881"/>
      <w:proofErr w:type="spellStart"/>
      <w:r w:rsidR="00EA5AF3" w:rsidRPr="00C900F6">
        <w:rPr>
          <w:rFonts w:ascii="맑은 고딕" w:hAnsi="맑은 고딕" w:hint="eastAsia"/>
        </w:rPr>
        <w:lastRenderedPageBreak/>
        <w:t>서비스</w:t>
      </w:r>
      <w:proofErr w:type="spellEnd"/>
      <w:r w:rsidR="00EA5AF3" w:rsidRPr="00C900F6">
        <w:rPr>
          <w:rFonts w:ascii="맑은 고딕" w:hAnsi="맑은 고딕" w:hint="eastAsia"/>
        </w:rPr>
        <w:t xml:space="preserve"> </w:t>
      </w:r>
      <w:proofErr w:type="spellStart"/>
      <w:r w:rsidR="00EA5AF3" w:rsidRPr="00C900F6">
        <w:rPr>
          <w:rFonts w:ascii="맑은 고딕" w:hAnsi="맑은 고딕" w:hint="eastAsia"/>
        </w:rPr>
        <w:t>제공</w:t>
      </w:r>
      <w:proofErr w:type="spellEnd"/>
      <w:r w:rsidR="00EA5AF3" w:rsidRPr="00C900F6">
        <w:rPr>
          <w:rFonts w:ascii="맑은 고딕" w:hAnsi="맑은 고딕" w:hint="eastAsia"/>
        </w:rPr>
        <w:t xml:space="preserve"> </w:t>
      </w:r>
      <w:proofErr w:type="spellStart"/>
      <w:r w:rsidR="00EA5AF3" w:rsidRPr="00C900F6">
        <w:rPr>
          <w:rFonts w:ascii="맑은 고딕" w:hAnsi="맑은 고딕" w:hint="eastAsia"/>
        </w:rPr>
        <w:t>범위</w:t>
      </w:r>
      <w:bookmarkEnd w:id="24"/>
      <w:bookmarkEnd w:id="25"/>
      <w:bookmarkEnd w:id="26"/>
      <w:bookmarkEnd w:id="27"/>
      <w:proofErr w:type="spellEnd"/>
    </w:p>
    <w:p w14:paraId="55E69429" w14:textId="77777777" w:rsidR="00EA5AF3" w:rsidRPr="00C900F6" w:rsidRDefault="00F07505" w:rsidP="00F07505">
      <w:pPr>
        <w:pStyle w:val="1"/>
      </w:pPr>
      <w:bookmarkStart w:id="28" w:name="_Toc450583882"/>
      <w:proofErr w:type="spellStart"/>
      <w:r w:rsidRPr="00C900F6">
        <w:rPr>
          <w:rFonts w:hint="eastAsia"/>
        </w:rPr>
        <w:t>개발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범위</w:t>
      </w:r>
      <w:bookmarkEnd w:id="28"/>
      <w:proofErr w:type="spellEnd"/>
    </w:p>
    <w:p w14:paraId="55E6942A" w14:textId="77777777" w:rsidR="00EA5AF3" w:rsidRPr="00C900F6" w:rsidRDefault="00546467" w:rsidP="00EA5AF3">
      <w:pPr>
        <w:rPr>
          <w:rFonts w:cs="Arial"/>
        </w:rPr>
      </w:pPr>
      <w:r>
        <w:rPr>
          <w:rFonts w:cs="Arial" w:hint="eastAsia"/>
        </w:rPr>
        <w:t>세부 개발</w:t>
      </w:r>
      <w:r w:rsidR="00EA5AF3" w:rsidRPr="00C900F6">
        <w:rPr>
          <w:rFonts w:cs="Arial"/>
        </w:rPr>
        <w:t xml:space="preserve"> 범위는 </w:t>
      </w:r>
      <w:r w:rsidR="00EA5AF3" w:rsidRPr="00C900F6">
        <w:rPr>
          <w:rFonts w:cs="Arial" w:hint="eastAsia"/>
        </w:rPr>
        <w:t>아래와 같다.</w:t>
      </w:r>
    </w:p>
    <w:p w14:paraId="55E6942B" w14:textId="77777777" w:rsidR="00087EE9" w:rsidRDefault="00087EE9" w:rsidP="00087EE9">
      <w:pPr>
        <w:rPr>
          <w:rFonts w:cs="바탕"/>
        </w:rPr>
      </w:pPr>
    </w:p>
    <w:p w14:paraId="55E6942C" w14:textId="4B1073F5" w:rsidR="004F5B5B" w:rsidRPr="0037795C" w:rsidRDefault="004F5B5B" w:rsidP="00087EE9">
      <w:pPr>
        <w:rPr>
          <w:rFonts w:cs="바탕"/>
          <w:i/>
          <w:color w:val="FF0000"/>
        </w:rPr>
      </w:pPr>
      <w:r w:rsidRPr="0037795C">
        <w:rPr>
          <w:rFonts w:cs="바탕" w:hint="eastAsia"/>
          <w:i/>
          <w:color w:val="FF0000"/>
        </w:rPr>
        <w:t>&lt;시스템 및 요구사항,</w:t>
      </w:r>
      <w:r w:rsidRPr="0037795C">
        <w:rPr>
          <w:rFonts w:cs="바탕"/>
          <w:i/>
          <w:color w:val="FF0000"/>
        </w:rPr>
        <w:t xml:space="preserve"> RFP</w:t>
      </w:r>
      <w:r w:rsidRPr="0037795C">
        <w:rPr>
          <w:rFonts w:cs="바탕" w:hint="eastAsia"/>
          <w:i/>
          <w:color w:val="FF0000"/>
        </w:rPr>
        <w:t xml:space="preserve">, </w:t>
      </w:r>
      <w:proofErr w:type="spellStart"/>
      <w:r w:rsidRPr="0037795C">
        <w:rPr>
          <w:rFonts w:cs="바탕" w:hint="eastAsia"/>
          <w:i/>
          <w:color w:val="FF0000"/>
        </w:rPr>
        <w:t>사전협의된</w:t>
      </w:r>
      <w:proofErr w:type="spellEnd"/>
      <w:r w:rsidRPr="0037795C">
        <w:rPr>
          <w:rFonts w:cs="바탕" w:hint="eastAsia"/>
          <w:i/>
          <w:color w:val="FF0000"/>
        </w:rPr>
        <w:t xml:space="preserve"> 요구사항을 기술</w:t>
      </w:r>
      <w:r w:rsidR="009F0D4C">
        <w:rPr>
          <w:rFonts w:cs="바탕" w:hint="eastAsia"/>
          <w:i/>
          <w:color w:val="FF0000"/>
        </w:rPr>
        <w:t>합니다</w:t>
      </w:r>
      <w:r w:rsidRPr="0037795C">
        <w:rPr>
          <w:rFonts w:cs="바탕" w:hint="eastAsia"/>
          <w:i/>
          <w:color w:val="FF0000"/>
        </w:rPr>
        <w:t>.</w:t>
      </w:r>
      <w:r w:rsidRPr="0037795C">
        <w:rPr>
          <w:rFonts w:cs="바탕"/>
          <w:i/>
          <w:color w:val="FF0000"/>
        </w:rPr>
        <w:t>&gt;</w:t>
      </w:r>
    </w:p>
    <w:p w14:paraId="55E6942D" w14:textId="77777777" w:rsidR="00AD1D57" w:rsidRDefault="00AD1D57" w:rsidP="00A126F5">
      <w:pPr>
        <w:pStyle w:val="2"/>
      </w:pPr>
      <w:bookmarkStart w:id="29" w:name="_Toc450583883"/>
      <w:r>
        <w:rPr>
          <w:rFonts w:hint="eastAsia"/>
          <w:lang w:eastAsia="ko-KR"/>
        </w:rPr>
        <w:t>포탈</w:t>
      </w:r>
      <w:bookmarkEnd w:id="29"/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3260"/>
        <w:gridCol w:w="2977"/>
        <w:gridCol w:w="889"/>
      </w:tblGrid>
      <w:tr w:rsidR="00AD1D57" w:rsidRPr="00A649E0" w14:paraId="55E69433" w14:textId="77777777" w:rsidTr="00714F9A">
        <w:trPr>
          <w:trHeight w:val="146"/>
          <w:tblHeader/>
        </w:trPr>
        <w:tc>
          <w:tcPr>
            <w:tcW w:w="1101" w:type="dxa"/>
            <w:shd w:val="clear" w:color="auto" w:fill="D9D9D9"/>
            <w:noWrap/>
            <w:vAlign w:val="center"/>
            <w:hideMark/>
          </w:tcPr>
          <w:p w14:paraId="55E6942E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대분류</w:t>
            </w:r>
          </w:p>
        </w:tc>
        <w:tc>
          <w:tcPr>
            <w:tcW w:w="1134" w:type="dxa"/>
            <w:shd w:val="clear" w:color="auto" w:fill="D9D9D9"/>
            <w:noWrap/>
            <w:vAlign w:val="center"/>
            <w:hideMark/>
          </w:tcPr>
          <w:p w14:paraId="55E6942F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중분류</w:t>
            </w:r>
          </w:p>
        </w:tc>
        <w:tc>
          <w:tcPr>
            <w:tcW w:w="3260" w:type="dxa"/>
            <w:shd w:val="clear" w:color="auto" w:fill="D9D9D9"/>
            <w:vAlign w:val="center"/>
            <w:hideMark/>
          </w:tcPr>
          <w:p w14:paraId="55E69430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구현 기능</w:t>
            </w:r>
          </w:p>
        </w:tc>
        <w:tc>
          <w:tcPr>
            <w:tcW w:w="2977" w:type="dxa"/>
            <w:shd w:val="clear" w:color="auto" w:fill="D9D9D9"/>
            <w:vAlign w:val="center"/>
            <w:hideMark/>
          </w:tcPr>
          <w:p w14:paraId="55E69431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세부 설명</w:t>
            </w:r>
          </w:p>
        </w:tc>
        <w:tc>
          <w:tcPr>
            <w:tcW w:w="889" w:type="dxa"/>
            <w:shd w:val="clear" w:color="auto" w:fill="D9D9D9"/>
            <w:vAlign w:val="center"/>
            <w:hideMark/>
          </w:tcPr>
          <w:p w14:paraId="55E69432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가능유무</w:t>
            </w:r>
          </w:p>
        </w:tc>
      </w:tr>
      <w:tr w:rsidR="00AD1D57" w:rsidRPr="00A649E0" w14:paraId="55E69438" w14:textId="77777777" w:rsidTr="00A649E0">
        <w:trPr>
          <w:trHeight w:val="146"/>
          <w:tblHeader/>
        </w:trPr>
        <w:tc>
          <w:tcPr>
            <w:tcW w:w="1101" w:type="dxa"/>
            <w:vMerge w:val="restart"/>
            <w:shd w:val="clear" w:color="auto" w:fill="auto"/>
            <w:noWrap/>
            <w:vAlign w:val="center"/>
          </w:tcPr>
          <w:p w14:paraId="55E69434" w14:textId="77777777" w:rsidR="00AD1D57" w:rsidRPr="00A649E0" w:rsidRDefault="00AD1D57" w:rsidP="00A649E0">
            <w:pPr>
              <w:jc w:val="center"/>
              <w:rPr>
                <w:bCs/>
                <w:sz w:val="16"/>
                <w:szCs w:val="16"/>
              </w:rPr>
            </w:pPr>
            <w:r w:rsidRPr="00A649E0">
              <w:rPr>
                <w:rFonts w:hint="eastAsia"/>
                <w:bCs/>
                <w:sz w:val="16"/>
                <w:szCs w:val="16"/>
              </w:rPr>
              <w:t>포탈 추가사항</w:t>
            </w: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5E69435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화면표시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36" w14:textId="77777777" w:rsidR="00AD1D57" w:rsidRPr="00A649E0" w:rsidRDefault="00AD1D57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문서/메일 본문 작성시 내용 등에 대한 숨김 및 화면접기 기능 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55E69437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AD1D57" w:rsidRPr="00A649E0" w14:paraId="55E6943D" w14:textId="77777777" w:rsidTr="00A649E0">
        <w:trPr>
          <w:trHeight w:val="146"/>
          <w:tblHeader/>
        </w:trPr>
        <w:tc>
          <w:tcPr>
            <w:tcW w:w="1101" w:type="dxa"/>
            <w:vMerge/>
            <w:shd w:val="clear" w:color="auto" w:fill="auto"/>
            <w:noWrap/>
            <w:vAlign w:val="center"/>
          </w:tcPr>
          <w:p w14:paraId="55E69439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5E6943A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전체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3B" w14:textId="77777777" w:rsidR="00AD1D57" w:rsidRPr="00A649E0" w:rsidRDefault="00AD1D57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업무 스페이스 구분</w:t>
            </w:r>
            <w:r w:rsidRPr="00A649E0">
              <w:rPr>
                <w:rFonts w:hint="eastAsia"/>
                <w:color w:val="000000"/>
                <w:sz w:val="16"/>
                <w:szCs w:val="16"/>
              </w:rPr>
              <w:br/>
              <w:t>-&gt; 회사별, 업무별, 개인별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55E6943C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AD1D57" w:rsidRPr="00A649E0" w14:paraId="55E69442" w14:textId="77777777" w:rsidTr="00A649E0">
        <w:trPr>
          <w:trHeight w:val="146"/>
          <w:tblHeader/>
        </w:trPr>
        <w:tc>
          <w:tcPr>
            <w:tcW w:w="1101" w:type="dxa"/>
            <w:vMerge/>
            <w:shd w:val="clear" w:color="auto" w:fill="auto"/>
            <w:noWrap/>
            <w:vAlign w:val="center"/>
          </w:tcPr>
          <w:p w14:paraId="55E6943E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5E6943F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메뉴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40" w14:textId="77777777" w:rsidR="00AD1D57" w:rsidRPr="00A649E0" w:rsidRDefault="00AD1D57">
            <w:pPr>
              <w:rPr>
                <w:rFonts w:cs="굴림"/>
                <w:color w:val="000000"/>
                <w:sz w:val="16"/>
                <w:szCs w:val="16"/>
              </w:rPr>
            </w:pP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메뉴접기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기능 제공 및 개인별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메뉴접기시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해당 화면에서의 지속적인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메뉴접기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기능 제공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55E69441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AD1D57" w:rsidRPr="00A649E0" w14:paraId="55E69447" w14:textId="77777777" w:rsidTr="00A649E0">
        <w:trPr>
          <w:trHeight w:val="146"/>
          <w:tblHeader/>
        </w:trPr>
        <w:tc>
          <w:tcPr>
            <w:tcW w:w="1101" w:type="dxa"/>
            <w:vMerge/>
            <w:shd w:val="clear" w:color="auto" w:fill="auto"/>
            <w:noWrap/>
            <w:vAlign w:val="center"/>
          </w:tcPr>
          <w:p w14:paraId="55E69443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5E69444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화면정보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45" w14:textId="77777777" w:rsidR="00AD1D57" w:rsidRPr="00A649E0" w:rsidRDefault="00AD1D57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개인 메일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사용율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정보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메인화면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표시 기능 제공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55E69446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AD1D57" w:rsidRPr="00A649E0" w14:paraId="55E6944C" w14:textId="77777777" w:rsidTr="00A649E0">
        <w:trPr>
          <w:trHeight w:val="146"/>
          <w:tblHeader/>
        </w:trPr>
        <w:tc>
          <w:tcPr>
            <w:tcW w:w="1101" w:type="dxa"/>
            <w:vMerge/>
            <w:shd w:val="clear" w:color="auto" w:fill="auto"/>
            <w:noWrap/>
            <w:vAlign w:val="center"/>
          </w:tcPr>
          <w:p w14:paraId="55E69448" w14:textId="77777777" w:rsidR="00AD1D57" w:rsidRPr="00A649E0" w:rsidRDefault="00AD1D57" w:rsidP="00A649E0">
            <w:pP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</w:tcPr>
          <w:p w14:paraId="55E69449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사이트맵</w:t>
            </w:r>
            <w:proofErr w:type="spellEnd"/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4A" w14:textId="77777777" w:rsidR="00AD1D57" w:rsidRPr="00A649E0" w:rsidRDefault="00AD1D57">
            <w:pPr>
              <w:rPr>
                <w:rFonts w:cs="굴림"/>
                <w:color w:val="000000"/>
                <w:sz w:val="16"/>
                <w:szCs w:val="16"/>
              </w:rPr>
            </w:pP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사이트맵을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개인별로 조정할 수 있는 개인화 기능</w:t>
            </w:r>
          </w:p>
        </w:tc>
        <w:tc>
          <w:tcPr>
            <w:tcW w:w="889" w:type="dxa"/>
            <w:shd w:val="clear" w:color="auto" w:fill="auto"/>
            <w:vAlign w:val="center"/>
          </w:tcPr>
          <w:p w14:paraId="55E6944B" w14:textId="77777777" w:rsidR="00AD1D57" w:rsidRPr="00A649E0" w:rsidRDefault="00AD1D57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</w:tbl>
    <w:p w14:paraId="55E6944D" w14:textId="77777777" w:rsidR="00AD1D57" w:rsidRDefault="00AD1D57" w:rsidP="00AD1D57"/>
    <w:p w14:paraId="55E6944E" w14:textId="77777777" w:rsidR="00EA5AF3" w:rsidRPr="00C900F6" w:rsidRDefault="0069486C" w:rsidP="00A126F5">
      <w:pPr>
        <w:pStyle w:val="2"/>
      </w:pPr>
      <w:bookmarkStart w:id="30" w:name="_Toc450583884"/>
      <w:r>
        <w:rPr>
          <w:rFonts w:hint="eastAsia"/>
          <w:lang w:eastAsia="ko-KR"/>
        </w:rPr>
        <w:t>전자메일</w:t>
      </w:r>
      <w:bookmarkEnd w:id="30"/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3260"/>
        <w:gridCol w:w="2977"/>
        <w:gridCol w:w="889"/>
      </w:tblGrid>
      <w:tr w:rsidR="0069486C" w:rsidRPr="00A649E0" w14:paraId="55E69454" w14:textId="77777777" w:rsidTr="00714F9A">
        <w:trPr>
          <w:trHeight w:val="146"/>
          <w:tblHeader/>
        </w:trPr>
        <w:tc>
          <w:tcPr>
            <w:tcW w:w="1101" w:type="dxa"/>
            <w:shd w:val="clear" w:color="auto" w:fill="D9D9D9"/>
            <w:noWrap/>
            <w:vAlign w:val="center"/>
            <w:hideMark/>
          </w:tcPr>
          <w:p w14:paraId="55E6944F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대분류</w:t>
            </w:r>
          </w:p>
        </w:tc>
        <w:tc>
          <w:tcPr>
            <w:tcW w:w="1134" w:type="dxa"/>
            <w:shd w:val="clear" w:color="auto" w:fill="D9D9D9"/>
            <w:noWrap/>
            <w:vAlign w:val="center"/>
            <w:hideMark/>
          </w:tcPr>
          <w:p w14:paraId="55E69450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중분류</w:t>
            </w:r>
          </w:p>
        </w:tc>
        <w:tc>
          <w:tcPr>
            <w:tcW w:w="3260" w:type="dxa"/>
            <w:shd w:val="clear" w:color="auto" w:fill="D9D9D9"/>
            <w:vAlign w:val="center"/>
            <w:hideMark/>
          </w:tcPr>
          <w:p w14:paraId="55E69451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구현 기능</w:t>
            </w:r>
          </w:p>
        </w:tc>
        <w:tc>
          <w:tcPr>
            <w:tcW w:w="2977" w:type="dxa"/>
            <w:shd w:val="clear" w:color="auto" w:fill="D9D9D9"/>
            <w:vAlign w:val="center"/>
            <w:hideMark/>
          </w:tcPr>
          <w:p w14:paraId="55E69452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세부 설명</w:t>
            </w:r>
          </w:p>
        </w:tc>
        <w:tc>
          <w:tcPr>
            <w:tcW w:w="889" w:type="dxa"/>
            <w:shd w:val="clear" w:color="auto" w:fill="D9D9D9"/>
            <w:vAlign w:val="center"/>
            <w:hideMark/>
          </w:tcPr>
          <w:p w14:paraId="55E69453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가능유무</w:t>
            </w:r>
          </w:p>
        </w:tc>
      </w:tr>
      <w:tr w:rsidR="0069486C" w:rsidRPr="00A649E0" w14:paraId="55E6945A" w14:textId="77777777" w:rsidTr="00A649E0">
        <w:trPr>
          <w:trHeight w:val="270"/>
          <w:tblHeader/>
        </w:trPr>
        <w:tc>
          <w:tcPr>
            <w:tcW w:w="1101" w:type="dxa"/>
            <w:vMerge w:val="restart"/>
            <w:shd w:val="clear" w:color="auto" w:fill="auto"/>
            <w:vAlign w:val="center"/>
            <w:hideMark/>
          </w:tcPr>
          <w:p w14:paraId="55E69455" w14:textId="77777777" w:rsidR="0069486C" w:rsidRPr="00A649E0" w:rsidRDefault="004F5B5B" w:rsidP="00A649E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전자메일</w:t>
            </w:r>
          </w:p>
        </w:tc>
        <w:tc>
          <w:tcPr>
            <w:tcW w:w="1134" w:type="dxa"/>
            <w:vMerge w:val="restart"/>
            <w:shd w:val="clear" w:color="auto" w:fill="auto"/>
            <w:noWrap/>
            <w:vAlign w:val="center"/>
            <w:hideMark/>
          </w:tcPr>
          <w:p w14:paraId="55E69456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초기화면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55E69457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주요 게시판 및 주요 정보 표시 연계 기능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5E69458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89" w:type="dxa"/>
            <w:shd w:val="clear" w:color="auto" w:fill="auto"/>
            <w:noWrap/>
            <w:vAlign w:val="center"/>
            <w:hideMark/>
          </w:tcPr>
          <w:p w14:paraId="55E69459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60" w14:textId="77777777" w:rsidTr="00A649E0">
        <w:trPr>
          <w:trHeight w:val="270"/>
          <w:tblHeader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5B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  <w:hideMark/>
          </w:tcPr>
          <w:p w14:paraId="55E6945C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55E6945D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현재 사용량에 대한 그래프 표시 지원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5E6945E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89" w:type="dxa"/>
            <w:shd w:val="clear" w:color="auto" w:fill="auto"/>
            <w:noWrap/>
            <w:vAlign w:val="center"/>
            <w:hideMark/>
          </w:tcPr>
          <w:p w14:paraId="55E6945F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66" w14:textId="77777777" w:rsidTr="00A649E0">
        <w:trPr>
          <w:trHeight w:val="270"/>
          <w:tblHeader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61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E69462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받은 편지함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55E69463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지우기, 이동, 회신, </w:t>
            </w:r>
            <w:proofErr w:type="spellStart"/>
            <w:r w:rsidRPr="00A649E0">
              <w:rPr>
                <w:rFonts w:hint="eastAsia"/>
                <w:sz w:val="16"/>
                <w:szCs w:val="16"/>
              </w:rPr>
              <w:t>전체회신</w:t>
            </w:r>
            <w:proofErr w:type="spellEnd"/>
            <w:r w:rsidRPr="00A649E0">
              <w:rPr>
                <w:rFonts w:hint="eastAsia"/>
                <w:sz w:val="16"/>
                <w:szCs w:val="16"/>
              </w:rPr>
              <w:t xml:space="preserve">, 전달, 검색, </w:t>
            </w:r>
            <w:proofErr w:type="spellStart"/>
            <w:r w:rsidRPr="00A649E0">
              <w:rPr>
                <w:rFonts w:hint="eastAsia"/>
                <w:sz w:val="16"/>
                <w:szCs w:val="16"/>
              </w:rPr>
              <w:t>문서삭제함</w:t>
            </w:r>
            <w:proofErr w:type="spellEnd"/>
            <w:r w:rsidRPr="00A649E0">
              <w:rPr>
                <w:rFonts w:hint="eastAsia"/>
                <w:sz w:val="16"/>
                <w:szCs w:val="16"/>
              </w:rPr>
              <w:t xml:space="preserve"> 비우기, 주소록 보기 기능 지원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5E69464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</w:p>
        </w:tc>
        <w:tc>
          <w:tcPr>
            <w:tcW w:w="889" w:type="dxa"/>
            <w:shd w:val="clear" w:color="auto" w:fill="auto"/>
            <w:noWrap/>
            <w:vAlign w:val="center"/>
            <w:hideMark/>
          </w:tcPr>
          <w:p w14:paraId="55E69465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6C" w14:textId="77777777" w:rsidTr="00A649E0">
        <w:trPr>
          <w:trHeight w:val="270"/>
          <w:tblHeader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67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5E69468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보낸 편지</w:t>
            </w:r>
          </w:p>
        </w:tc>
        <w:tc>
          <w:tcPr>
            <w:tcW w:w="3260" w:type="dxa"/>
            <w:shd w:val="clear" w:color="auto" w:fill="auto"/>
            <w:vAlign w:val="center"/>
            <w:hideMark/>
          </w:tcPr>
          <w:p w14:paraId="55E69469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수신 확인</w:t>
            </w:r>
          </w:p>
        </w:tc>
        <w:tc>
          <w:tcPr>
            <w:tcW w:w="2977" w:type="dxa"/>
            <w:shd w:val="clear" w:color="auto" w:fill="auto"/>
            <w:vAlign w:val="center"/>
            <w:hideMark/>
          </w:tcPr>
          <w:p w14:paraId="55E6946A" w14:textId="77777777" w:rsidR="0069486C" w:rsidRPr="00A649E0" w:rsidRDefault="0069486C" w:rsidP="00A649E0">
            <w:pPr>
              <w:jc w:val="both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수신인들에 대한 수신여부 및 시간 확인 가능</w:t>
            </w:r>
          </w:p>
        </w:tc>
        <w:tc>
          <w:tcPr>
            <w:tcW w:w="889" w:type="dxa"/>
            <w:shd w:val="clear" w:color="auto" w:fill="auto"/>
            <w:noWrap/>
            <w:vAlign w:val="center"/>
            <w:hideMark/>
          </w:tcPr>
          <w:p w14:paraId="55E6946B" w14:textId="77777777" w:rsidR="0069486C" w:rsidRPr="00A649E0" w:rsidRDefault="0069486C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B16EC1" w:rsidRPr="00A649E0" w14:paraId="55E69471" w14:textId="77777777" w:rsidTr="00A649E0">
        <w:trPr>
          <w:trHeight w:val="117"/>
          <w:tblHeader/>
        </w:trPr>
        <w:tc>
          <w:tcPr>
            <w:tcW w:w="1101" w:type="dxa"/>
            <w:vMerge/>
            <w:shd w:val="clear" w:color="auto" w:fill="auto"/>
            <w:vAlign w:val="center"/>
          </w:tcPr>
          <w:p w14:paraId="55E6946D" w14:textId="77777777" w:rsidR="00B16EC1" w:rsidRPr="00A649E0" w:rsidRDefault="00B16EC1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55E6946E" w14:textId="77777777" w:rsidR="00B16EC1" w:rsidRPr="00A649E0" w:rsidRDefault="00B16EC1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명함관리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6F" w14:textId="77777777" w:rsidR="00B16EC1" w:rsidRPr="00A649E0" w:rsidRDefault="00B16EC1" w:rsidP="00A649E0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메일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발송시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서명 추가 등을 위한 명함관리 기능 제공</w:t>
            </w:r>
          </w:p>
        </w:tc>
        <w:tc>
          <w:tcPr>
            <w:tcW w:w="889" w:type="dxa"/>
            <w:shd w:val="clear" w:color="auto" w:fill="auto"/>
            <w:noWrap/>
            <w:vAlign w:val="center"/>
          </w:tcPr>
          <w:p w14:paraId="55E69470" w14:textId="77777777" w:rsidR="00B16EC1" w:rsidRPr="00A649E0" w:rsidRDefault="00B16EC1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○</w:t>
            </w:r>
          </w:p>
        </w:tc>
      </w:tr>
      <w:tr w:rsidR="00B16EC1" w:rsidRPr="00A649E0" w14:paraId="55E69476" w14:textId="77777777" w:rsidTr="00A649E0">
        <w:trPr>
          <w:trHeight w:val="60"/>
          <w:tblHeader/>
        </w:trPr>
        <w:tc>
          <w:tcPr>
            <w:tcW w:w="1101" w:type="dxa"/>
            <w:vMerge/>
            <w:shd w:val="clear" w:color="auto" w:fill="auto"/>
            <w:vAlign w:val="center"/>
          </w:tcPr>
          <w:p w14:paraId="55E69472" w14:textId="77777777" w:rsidR="00B16EC1" w:rsidRPr="00A649E0" w:rsidRDefault="00B16EC1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 w:val="restart"/>
            <w:shd w:val="clear" w:color="auto" w:fill="auto"/>
            <w:vAlign w:val="center"/>
          </w:tcPr>
          <w:p w14:paraId="55E69473" w14:textId="77777777" w:rsidR="00B16EC1" w:rsidRPr="00A649E0" w:rsidRDefault="00B16EC1" w:rsidP="00A649E0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환경설정</w:t>
            </w: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74" w14:textId="77777777" w:rsidR="00B16EC1" w:rsidRPr="00A649E0" w:rsidRDefault="00B16EC1" w:rsidP="00A649E0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읽기 설정</w:t>
            </w:r>
          </w:p>
        </w:tc>
        <w:tc>
          <w:tcPr>
            <w:tcW w:w="889" w:type="dxa"/>
            <w:shd w:val="clear" w:color="auto" w:fill="auto"/>
            <w:noWrap/>
            <w:vAlign w:val="center"/>
          </w:tcPr>
          <w:p w14:paraId="55E69475" w14:textId="77777777" w:rsidR="00B16EC1" w:rsidRPr="00A649E0" w:rsidRDefault="00B16EC1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○</w:t>
            </w:r>
          </w:p>
        </w:tc>
      </w:tr>
      <w:tr w:rsidR="00B16EC1" w:rsidRPr="00A649E0" w14:paraId="55E6947B" w14:textId="77777777" w:rsidTr="00A649E0">
        <w:trPr>
          <w:trHeight w:val="60"/>
          <w:tblHeader/>
        </w:trPr>
        <w:tc>
          <w:tcPr>
            <w:tcW w:w="1101" w:type="dxa"/>
            <w:vMerge/>
            <w:shd w:val="clear" w:color="auto" w:fill="auto"/>
            <w:vAlign w:val="center"/>
          </w:tcPr>
          <w:p w14:paraId="55E69477" w14:textId="77777777" w:rsidR="00B16EC1" w:rsidRPr="00A649E0" w:rsidRDefault="00B16EC1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shd w:val="clear" w:color="auto" w:fill="auto"/>
            <w:vAlign w:val="center"/>
          </w:tcPr>
          <w:p w14:paraId="55E69478" w14:textId="77777777" w:rsidR="00B16EC1" w:rsidRPr="00A649E0" w:rsidRDefault="00B16EC1" w:rsidP="00A649E0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6237" w:type="dxa"/>
            <w:gridSpan w:val="2"/>
            <w:shd w:val="clear" w:color="auto" w:fill="auto"/>
            <w:vAlign w:val="center"/>
          </w:tcPr>
          <w:p w14:paraId="55E69479" w14:textId="77777777" w:rsidR="00B16EC1" w:rsidRPr="00A649E0" w:rsidRDefault="00B16EC1" w:rsidP="00A649E0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메일 첫 화면 설정 기능</w:t>
            </w:r>
          </w:p>
        </w:tc>
        <w:tc>
          <w:tcPr>
            <w:tcW w:w="889" w:type="dxa"/>
            <w:shd w:val="clear" w:color="auto" w:fill="auto"/>
            <w:noWrap/>
            <w:vAlign w:val="center"/>
          </w:tcPr>
          <w:p w14:paraId="55E6947A" w14:textId="77777777" w:rsidR="00B16EC1" w:rsidRPr="00A649E0" w:rsidRDefault="00B16EC1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○</w:t>
            </w:r>
          </w:p>
        </w:tc>
      </w:tr>
    </w:tbl>
    <w:p w14:paraId="55E6947C" w14:textId="77777777" w:rsidR="004F5B5B" w:rsidRDefault="004F5B5B" w:rsidP="004F5B5B"/>
    <w:p w14:paraId="55E6947D" w14:textId="77777777" w:rsidR="0069486C" w:rsidRPr="00C900F6" w:rsidRDefault="0069486C" w:rsidP="0069486C">
      <w:pPr>
        <w:pStyle w:val="2"/>
      </w:pPr>
      <w:bookmarkStart w:id="31" w:name="_Toc450583885"/>
      <w:r>
        <w:rPr>
          <w:rFonts w:hint="eastAsia"/>
          <w:lang w:eastAsia="ko-KR"/>
        </w:rPr>
        <w:t>전자결재</w:t>
      </w:r>
      <w:bookmarkEnd w:id="31"/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1336"/>
        <w:gridCol w:w="3015"/>
        <w:gridCol w:w="3027"/>
        <w:gridCol w:w="882"/>
      </w:tblGrid>
      <w:tr w:rsidR="0069486C" w:rsidRPr="00A649E0" w14:paraId="55E69483" w14:textId="77777777" w:rsidTr="00714F9A">
        <w:trPr>
          <w:trHeight w:val="75"/>
        </w:trPr>
        <w:tc>
          <w:tcPr>
            <w:tcW w:w="1101" w:type="dxa"/>
            <w:shd w:val="clear" w:color="auto" w:fill="D9D9D9"/>
            <w:noWrap/>
            <w:vAlign w:val="center"/>
            <w:hideMark/>
          </w:tcPr>
          <w:p w14:paraId="55E6947E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대분류</w:t>
            </w:r>
          </w:p>
        </w:tc>
        <w:tc>
          <w:tcPr>
            <w:tcW w:w="1336" w:type="dxa"/>
            <w:shd w:val="clear" w:color="auto" w:fill="D9D9D9"/>
            <w:noWrap/>
            <w:vAlign w:val="center"/>
            <w:hideMark/>
          </w:tcPr>
          <w:p w14:paraId="55E6947F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중분류</w:t>
            </w:r>
          </w:p>
        </w:tc>
        <w:tc>
          <w:tcPr>
            <w:tcW w:w="3015" w:type="dxa"/>
            <w:shd w:val="clear" w:color="auto" w:fill="D9D9D9"/>
            <w:vAlign w:val="center"/>
            <w:hideMark/>
          </w:tcPr>
          <w:p w14:paraId="55E69480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구현 기능</w:t>
            </w:r>
          </w:p>
        </w:tc>
        <w:tc>
          <w:tcPr>
            <w:tcW w:w="3027" w:type="dxa"/>
            <w:shd w:val="clear" w:color="auto" w:fill="D9D9D9"/>
            <w:vAlign w:val="center"/>
            <w:hideMark/>
          </w:tcPr>
          <w:p w14:paraId="55E69481" w14:textId="77777777" w:rsidR="0069486C" w:rsidRPr="00A649E0" w:rsidRDefault="0069486C" w:rsidP="00A649E0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세부 설명</w:t>
            </w:r>
          </w:p>
        </w:tc>
        <w:tc>
          <w:tcPr>
            <w:tcW w:w="882" w:type="dxa"/>
            <w:shd w:val="clear" w:color="auto" w:fill="D9D9D9"/>
            <w:vAlign w:val="center"/>
            <w:hideMark/>
          </w:tcPr>
          <w:p w14:paraId="55E69482" w14:textId="77777777" w:rsidR="0069486C" w:rsidRPr="00A649E0" w:rsidRDefault="0069486C" w:rsidP="005C39A1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가능유무</w:t>
            </w:r>
          </w:p>
        </w:tc>
      </w:tr>
      <w:tr w:rsidR="0069486C" w:rsidRPr="00A649E0" w14:paraId="55E69489" w14:textId="77777777" w:rsidTr="00A649E0">
        <w:trPr>
          <w:trHeight w:val="270"/>
        </w:trPr>
        <w:tc>
          <w:tcPr>
            <w:tcW w:w="1101" w:type="dxa"/>
            <w:vMerge w:val="restart"/>
            <w:shd w:val="clear" w:color="auto" w:fill="auto"/>
            <w:noWrap/>
            <w:vAlign w:val="center"/>
            <w:hideMark/>
          </w:tcPr>
          <w:p w14:paraId="55E69484" w14:textId="77777777" w:rsidR="0069486C" w:rsidRPr="00A649E0" w:rsidRDefault="0069486C" w:rsidP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전자결재</w:t>
            </w:r>
          </w:p>
        </w:tc>
        <w:tc>
          <w:tcPr>
            <w:tcW w:w="1336" w:type="dxa"/>
            <w:vMerge w:val="restart"/>
            <w:shd w:val="clear" w:color="auto" w:fill="auto"/>
            <w:noWrap/>
            <w:vAlign w:val="center"/>
            <w:hideMark/>
          </w:tcPr>
          <w:p w14:paraId="55E69485" w14:textId="77777777" w:rsidR="0069486C" w:rsidRPr="00A649E0" w:rsidRDefault="0069486C" w:rsidP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원칙</w:t>
            </w: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86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전자결재를 통한 단순 반복적인 업무 자동화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87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88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8F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8A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8B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8C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업무 프로세스 개선을 통하여 생산성 향상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8D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8E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95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90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91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92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다양한 전자결재 방식 지원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93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일반결재, 전결, 대결, </w:t>
            </w:r>
            <w:proofErr w:type="spellStart"/>
            <w:r w:rsidRPr="00A649E0">
              <w:rPr>
                <w:rFonts w:hint="eastAsia"/>
                <w:sz w:val="16"/>
                <w:szCs w:val="16"/>
              </w:rPr>
              <w:t>후결</w:t>
            </w:r>
            <w:proofErr w:type="spellEnd"/>
            <w:r w:rsidRPr="00A649E0">
              <w:rPr>
                <w:rFonts w:hint="eastAsia"/>
                <w:sz w:val="16"/>
                <w:szCs w:val="16"/>
              </w:rPr>
              <w:t>, 후열 등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94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9B" w14:textId="77777777" w:rsidTr="00A649E0">
        <w:trPr>
          <w:trHeight w:val="54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96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97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98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공문 변환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99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업무연락으로 작성한 문서를 손쉽게 </w:t>
            </w:r>
            <w:proofErr w:type="spellStart"/>
            <w:r w:rsidRPr="00A649E0">
              <w:rPr>
                <w:rFonts w:hint="eastAsia"/>
                <w:sz w:val="16"/>
                <w:szCs w:val="16"/>
              </w:rPr>
              <w:t>시행문</w:t>
            </w:r>
            <w:proofErr w:type="spellEnd"/>
            <w:r w:rsidRPr="00A649E0">
              <w:rPr>
                <w:rFonts w:hint="eastAsia"/>
                <w:sz w:val="16"/>
                <w:szCs w:val="16"/>
              </w:rPr>
              <w:t xml:space="preserve"> 등으로 변환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9A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A1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9C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9D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9E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품의서, 시행협조, 신청서 프로세스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9F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A0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A7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A2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A3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A4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사용자 목록 및 검색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A5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A6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AD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A8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A9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AA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첨부파일 추가 기능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AB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AC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B3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AE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AF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B0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임시저장 기능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B1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B2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B9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B4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B5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B6" w14:textId="77777777" w:rsidR="0069486C" w:rsidRPr="00A649E0" w:rsidRDefault="0069486C">
            <w:pPr>
              <w:rPr>
                <w:sz w:val="16"/>
                <w:szCs w:val="16"/>
              </w:rPr>
            </w:pPr>
            <w:proofErr w:type="spellStart"/>
            <w:r w:rsidRPr="00A649E0">
              <w:rPr>
                <w:rFonts w:hint="eastAsia"/>
                <w:sz w:val="16"/>
                <w:szCs w:val="16"/>
              </w:rPr>
              <w:t>재기안</w:t>
            </w:r>
            <w:proofErr w:type="spellEnd"/>
            <w:r w:rsidRPr="00A649E0">
              <w:rPr>
                <w:rFonts w:hint="eastAsia"/>
                <w:sz w:val="16"/>
                <w:szCs w:val="16"/>
              </w:rPr>
              <w:t xml:space="preserve"> 및 재사용 기능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B7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B8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69486C" w:rsidRPr="00A649E0" w14:paraId="55E694BF" w14:textId="77777777" w:rsidTr="00A649E0">
        <w:trPr>
          <w:trHeight w:val="270"/>
        </w:trPr>
        <w:tc>
          <w:tcPr>
            <w:tcW w:w="1101" w:type="dxa"/>
            <w:vMerge/>
            <w:shd w:val="clear" w:color="auto" w:fill="auto"/>
            <w:vAlign w:val="center"/>
            <w:hideMark/>
          </w:tcPr>
          <w:p w14:paraId="55E694BA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1336" w:type="dxa"/>
            <w:vMerge/>
            <w:shd w:val="clear" w:color="auto" w:fill="auto"/>
            <w:vAlign w:val="center"/>
            <w:hideMark/>
          </w:tcPr>
          <w:p w14:paraId="55E694BB" w14:textId="77777777" w:rsidR="0069486C" w:rsidRPr="00A649E0" w:rsidRDefault="0069486C">
            <w:pPr>
              <w:rPr>
                <w:sz w:val="16"/>
                <w:szCs w:val="16"/>
              </w:rPr>
            </w:pPr>
          </w:p>
        </w:tc>
        <w:tc>
          <w:tcPr>
            <w:tcW w:w="3015" w:type="dxa"/>
            <w:shd w:val="clear" w:color="auto" w:fill="auto"/>
            <w:vAlign w:val="center"/>
            <w:hideMark/>
          </w:tcPr>
          <w:p w14:paraId="55E694BC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미리보기 기능 지원</w:t>
            </w:r>
          </w:p>
        </w:tc>
        <w:tc>
          <w:tcPr>
            <w:tcW w:w="3027" w:type="dxa"/>
            <w:shd w:val="clear" w:color="auto" w:fill="auto"/>
            <w:vAlign w:val="center"/>
            <w:hideMark/>
          </w:tcPr>
          <w:p w14:paraId="55E694BD" w14:textId="77777777" w:rsidR="0069486C" w:rsidRPr="00A649E0" w:rsidRDefault="0069486C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vAlign w:val="center"/>
            <w:hideMark/>
          </w:tcPr>
          <w:p w14:paraId="55E694BE" w14:textId="77777777" w:rsidR="0069486C" w:rsidRPr="00A649E0" w:rsidRDefault="0069486C" w:rsidP="005C39A1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</w:tbl>
    <w:p w14:paraId="55E694C0" w14:textId="77777777" w:rsidR="001A4AE1" w:rsidRPr="00C900F6" w:rsidRDefault="001A4AE1" w:rsidP="001A4AE1">
      <w:pPr>
        <w:pStyle w:val="2"/>
      </w:pPr>
      <w:bookmarkStart w:id="32" w:name="_Toc450583886"/>
      <w:r>
        <w:rPr>
          <w:rFonts w:hint="eastAsia"/>
          <w:lang w:eastAsia="ko-KR"/>
        </w:rPr>
        <w:t>기타 일반사항</w:t>
      </w:r>
      <w:bookmarkEnd w:id="32"/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6"/>
        <w:gridCol w:w="1162"/>
        <w:gridCol w:w="3234"/>
        <w:gridCol w:w="2967"/>
        <w:gridCol w:w="882"/>
      </w:tblGrid>
      <w:tr w:rsidR="001A4AE1" w:rsidRPr="00A649E0" w14:paraId="55E694C6" w14:textId="77777777" w:rsidTr="00714F9A">
        <w:trPr>
          <w:trHeight w:val="75"/>
        </w:trPr>
        <w:tc>
          <w:tcPr>
            <w:tcW w:w="1106" w:type="dxa"/>
            <w:shd w:val="clear" w:color="auto" w:fill="D9D9D9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C1" w14:textId="77777777" w:rsidR="001A4AE1" w:rsidRPr="00A649E0" w:rsidRDefault="001A4AE1" w:rsidP="00CE18D8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대분류</w:t>
            </w:r>
          </w:p>
        </w:tc>
        <w:tc>
          <w:tcPr>
            <w:tcW w:w="1162" w:type="dxa"/>
            <w:shd w:val="clear" w:color="auto" w:fill="D9D9D9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C2" w14:textId="77777777" w:rsidR="001A4AE1" w:rsidRPr="00A649E0" w:rsidRDefault="001A4AE1" w:rsidP="00CE18D8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중분류</w:t>
            </w:r>
          </w:p>
        </w:tc>
        <w:tc>
          <w:tcPr>
            <w:tcW w:w="3234" w:type="dxa"/>
            <w:shd w:val="clear" w:color="auto" w:fill="D9D9D9"/>
            <w:tcMar>
              <w:left w:w="28" w:type="dxa"/>
              <w:right w:w="28" w:type="dxa"/>
            </w:tcMar>
            <w:vAlign w:val="center"/>
            <w:hideMark/>
          </w:tcPr>
          <w:p w14:paraId="55E694C3" w14:textId="77777777" w:rsidR="001A4AE1" w:rsidRPr="00A649E0" w:rsidRDefault="001A4AE1" w:rsidP="00CE18D8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구현 기능</w:t>
            </w:r>
          </w:p>
        </w:tc>
        <w:tc>
          <w:tcPr>
            <w:tcW w:w="2967" w:type="dxa"/>
            <w:shd w:val="clear" w:color="auto" w:fill="D9D9D9"/>
            <w:tcMar>
              <w:left w:w="28" w:type="dxa"/>
              <w:right w:w="28" w:type="dxa"/>
            </w:tcMar>
            <w:vAlign w:val="center"/>
            <w:hideMark/>
          </w:tcPr>
          <w:p w14:paraId="55E694C4" w14:textId="77777777" w:rsidR="001A4AE1" w:rsidRPr="00A649E0" w:rsidRDefault="001A4AE1" w:rsidP="00CE18D8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세부 설명</w:t>
            </w:r>
          </w:p>
        </w:tc>
        <w:tc>
          <w:tcPr>
            <w:tcW w:w="882" w:type="dxa"/>
            <w:shd w:val="clear" w:color="auto" w:fill="D9D9D9"/>
            <w:tcMar>
              <w:left w:w="28" w:type="dxa"/>
              <w:right w:w="28" w:type="dxa"/>
            </w:tcMar>
            <w:vAlign w:val="center"/>
            <w:hideMark/>
          </w:tcPr>
          <w:p w14:paraId="55E694C5" w14:textId="77777777" w:rsidR="001A4AE1" w:rsidRPr="00A649E0" w:rsidRDefault="001A4AE1" w:rsidP="00CE18D8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가능유무</w:t>
            </w:r>
          </w:p>
        </w:tc>
      </w:tr>
      <w:tr w:rsidR="001A4AE1" w:rsidRPr="00A649E0" w14:paraId="55E694CC" w14:textId="77777777" w:rsidTr="00A649E0">
        <w:trPr>
          <w:trHeight w:val="270"/>
        </w:trPr>
        <w:tc>
          <w:tcPr>
            <w:tcW w:w="1106" w:type="dxa"/>
            <w:vMerge w:val="restart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C7" w14:textId="77777777" w:rsidR="001A4AE1" w:rsidRPr="00A649E0" w:rsidRDefault="001A4AE1" w:rsidP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일반</w:t>
            </w:r>
          </w:p>
        </w:tc>
        <w:tc>
          <w:tcPr>
            <w:tcW w:w="1162" w:type="dxa"/>
            <w:vMerge w:val="restart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C8" w14:textId="77777777" w:rsidR="001A4AE1" w:rsidRPr="00A649E0" w:rsidRDefault="001A4AE1" w:rsidP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기본원칙</w:t>
            </w:r>
          </w:p>
        </w:tc>
        <w:tc>
          <w:tcPr>
            <w:tcW w:w="3234" w:type="dxa"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C9" w14:textId="77777777" w:rsidR="001A4AE1" w:rsidRPr="00A649E0" w:rsidRDefault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권한 위임 관리 제공자 편의성</w:t>
            </w:r>
          </w:p>
        </w:tc>
        <w:tc>
          <w:tcPr>
            <w:tcW w:w="2967" w:type="dxa"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CA" w14:textId="77777777" w:rsidR="001A4AE1" w:rsidRPr="00A649E0" w:rsidRDefault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CB" w14:textId="77777777" w:rsidR="001A4AE1" w:rsidRPr="00A649E0" w:rsidRDefault="001A4AE1" w:rsidP="00765D3B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1A4AE1" w:rsidRPr="00A649E0" w14:paraId="55E694D2" w14:textId="77777777" w:rsidTr="00A649E0">
        <w:trPr>
          <w:trHeight w:val="270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CD" w14:textId="77777777" w:rsidR="001A4AE1" w:rsidRPr="00A649E0" w:rsidRDefault="001A4AE1">
            <w:pPr>
              <w:rPr>
                <w:sz w:val="16"/>
                <w:szCs w:val="16"/>
              </w:rPr>
            </w:pPr>
          </w:p>
        </w:tc>
        <w:tc>
          <w:tcPr>
            <w:tcW w:w="1162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CE" w14:textId="77777777" w:rsidR="001A4AE1" w:rsidRPr="00A649E0" w:rsidRDefault="001A4AE1">
            <w:pPr>
              <w:rPr>
                <w:sz w:val="16"/>
                <w:szCs w:val="16"/>
              </w:rPr>
            </w:pPr>
          </w:p>
        </w:tc>
        <w:tc>
          <w:tcPr>
            <w:tcW w:w="3234" w:type="dxa"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CF" w14:textId="77777777" w:rsidR="001A4AE1" w:rsidRPr="00A649E0" w:rsidRDefault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관리자를 위한 손쉬운 관리 도구 제공</w:t>
            </w:r>
          </w:p>
        </w:tc>
        <w:tc>
          <w:tcPr>
            <w:tcW w:w="2967" w:type="dxa"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D0" w14:textId="77777777" w:rsidR="001A4AE1" w:rsidRPr="00A649E0" w:rsidRDefault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D1" w14:textId="77777777" w:rsidR="001A4AE1" w:rsidRPr="00A649E0" w:rsidRDefault="001A4AE1" w:rsidP="00765D3B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1A4AE1" w:rsidRPr="00A649E0" w14:paraId="55E694D8" w14:textId="77777777" w:rsidTr="00A649E0">
        <w:trPr>
          <w:trHeight w:val="270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D3" w14:textId="77777777" w:rsidR="001A4AE1" w:rsidRPr="00A649E0" w:rsidRDefault="001A4AE1">
            <w:pPr>
              <w:rPr>
                <w:sz w:val="16"/>
                <w:szCs w:val="16"/>
              </w:rPr>
            </w:pPr>
          </w:p>
        </w:tc>
        <w:tc>
          <w:tcPr>
            <w:tcW w:w="1162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D4" w14:textId="77777777" w:rsidR="001A4AE1" w:rsidRPr="00A649E0" w:rsidRDefault="001A4AE1">
            <w:pPr>
              <w:rPr>
                <w:sz w:val="16"/>
                <w:szCs w:val="16"/>
              </w:rPr>
            </w:pPr>
          </w:p>
        </w:tc>
        <w:tc>
          <w:tcPr>
            <w:tcW w:w="3234" w:type="dxa"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D5" w14:textId="77777777" w:rsidR="001A4AE1" w:rsidRPr="00A649E0" w:rsidRDefault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실시간 모니터링 기능 제공</w:t>
            </w:r>
          </w:p>
        </w:tc>
        <w:tc>
          <w:tcPr>
            <w:tcW w:w="2967" w:type="dxa"/>
            <w:shd w:val="clear" w:color="auto" w:fill="auto"/>
            <w:tcMar>
              <w:left w:w="28" w:type="dxa"/>
              <w:right w:w="28" w:type="dxa"/>
            </w:tcMar>
            <w:vAlign w:val="center"/>
            <w:hideMark/>
          </w:tcPr>
          <w:p w14:paraId="55E694D6" w14:textId="77777777" w:rsidR="001A4AE1" w:rsidRPr="00A649E0" w:rsidRDefault="001A4AE1">
            <w:pPr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 xml:space="preserve">　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E694D7" w14:textId="77777777" w:rsidR="001A4AE1" w:rsidRPr="00A649E0" w:rsidRDefault="001A4AE1" w:rsidP="00765D3B">
            <w:pPr>
              <w:jc w:val="center"/>
              <w:rPr>
                <w:sz w:val="16"/>
                <w:szCs w:val="16"/>
              </w:rPr>
            </w:pPr>
            <w:r w:rsidRPr="00A649E0">
              <w:rPr>
                <w:rFonts w:hint="eastAsia"/>
                <w:sz w:val="16"/>
                <w:szCs w:val="16"/>
              </w:rPr>
              <w:t>O</w:t>
            </w:r>
          </w:p>
        </w:tc>
      </w:tr>
      <w:tr w:rsidR="001042F3" w:rsidRPr="00A649E0" w14:paraId="55E694DD" w14:textId="77777777" w:rsidTr="00A649E0">
        <w:trPr>
          <w:trHeight w:val="285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D9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162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DA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웹편집기</w:t>
            </w:r>
          </w:p>
        </w:tc>
        <w:tc>
          <w:tcPr>
            <w:tcW w:w="6201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DB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메일/전자결재 문서 작성시 사용자가 가장 많이 사용하는 워드문서, 엑셀, 한글 등의 포맷을 지원하는 상용 편집기 필요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14:paraId="55E694DC" w14:textId="77777777" w:rsidR="001042F3" w:rsidRPr="00A649E0" w:rsidRDefault="001042F3" w:rsidP="00765D3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1042F3" w:rsidRPr="00A649E0" w14:paraId="55E694E2" w14:textId="77777777" w:rsidTr="00A649E0">
        <w:trPr>
          <w:trHeight w:val="285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DE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162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DF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인쇄</w:t>
            </w:r>
          </w:p>
        </w:tc>
        <w:tc>
          <w:tcPr>
            <w:tcW w:w="6201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0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- 상용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인쇄툴을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통한 다양한 인쇄범위 지정 기능 제공                                                                                                                                                                                                                                        (사용자가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필요없는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인쇄범위는 제외하고 인쇄할 수 있는 기능)</w:t>
            </w:r>
            <w:r w:rsidRPr="00A649E0">
              <w:rPr>
                <w:rFonts w:hint="eastAsia"/>
                <w:color w:val="000000"/>
                <w:sz w:val="16"/>
                <w:szCs w:val="16"/>
              </w:rPr>
              <w:br/>
              <w:t xml:space="preserve"> -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인터넷익스플로러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8에서의 다양한 글자체 지원 불가에 따른 현행 </w:t>
            </w: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인쇄툴의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기능 개선 및 인쇄 영역을 지정할 수 있는 상용 편집기 필요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14:paraId="55E694E1" w14:textId="77777777" w:rsidR="001042F3" w:rsidRPr="00A649E0" w:rsidRDefault="001042F3" w:rsidP="00765D3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1042F3" w:rsidRPr="00A649E0" w14:paraId="55E694E7" w14:textId="77777777" w:rsidTr="00A649E0">
        <w:trPr>
          <w:trHeight w:val="285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3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162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4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파일컨트롤</w:t>
            </w:r>
          </w:p>
        </w:tc>
        <w:tc>
          <w:tcPr>
            <w:tcW w:w="6201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5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다양한 형식의 첨부파일 및 멀티 업/다운로드 지원 가능한 상용 파일 업로드/다운로드 컨트롤 지원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14:paraId="55E694E6" w14:textId="77777777" w:rsidR="001042F3" w:rsidRPr="00A649E0" w:rsidRDefault="001042F3" w:rsidP="00765D3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1042F3" w:rsidRPr="00A649E0" w14:paraId="55E694EC" w14:textId="77777777" w:rsidTr="00A649E0">
        <w:trPr>
          <w:trHeight w:val="285"/>
        </w:trPr>
        <w:tc>
          <w:tcPr>
            <w:tcW w:w="1106" w:type="dxa"/>
            <w:vMerge w:val="restart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8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기타 추가사항</w:t>
            </w:r>
          </w:p>
        </w:tc>
        <w:tc>
          <w:tcPr>
            <w:tcW w:w="1162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9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암호 만료 </w:t>
            </w:r>
            <w:r w:rsidRPr="00A649E0">
              <w:rPr>
                <w:rFonts w:hint="eastAsia"/>
                <w:color w:val="000000"/>
                <w:sz w:val="16"/>
                <w:szCs w:val="16"/>
              </w:rPr>
              <w:br/>
              <w:t>인증 처리</w:t>
            </w:r>
          </w:p>
        </w:tc>
        <w:tc>
          <w:tcPr>
            <w:tcW w:w="6201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A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도메인 암호 만료에 따른 인증</w:t>
            </w:r>
            <w:r w:rsidRPr="00A649E0">
              <w:rPr>
                <w:rFonts w:hint="eastAsia"/>
                <w:color w:val="000000"/>
                <w:sz w:val="16"/>
                <w:szCs w:val="16"/>
              </w:rPr>
              <w:br/>
              <w:t>→ 암호만료 체크 및 인증 절차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14:paraId="55E694EB" w14:textId="77777777" w:rsidR="001042F3" w:rsidRPr="00A649E0" w:rsidRDefault="001042F3" w:rsidP="00765D3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1042F3" w:rsidRPr="00A649E0" w14:paraId="55E694F1" w14:textId="77777777" w:rsidTr="00A649E0">
        <w:trPr>
          <w:trHeight w:val="285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D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162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E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매뉴얼</w:t>
            </w:r>
          </w:p>
        </w:tc>
        <w:tc>
          <w:tcPr>
            <w:tcW w:w="6201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EF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웹매뉴얼 상세 제공 및 매뉴얼 검색 기능 추가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14:paraId="55E694F0" w14:textId="77777777" w:rsidR="001042F3" w:rsidRPr="00A649E0" w:rsidRDefault="001042F3" w:rsidP="00765D3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  <w:tr w:rsidR="001042F3" w:rsidRPr="00A649E0" w14:paraId="55E694F6" w14:textId="77777777" w:rsidTr="00A649E0">
        <w:trPr>
          <w:trHeight w:val="285"/>
        </w:trPr>
        <w:tc>
          <w:tcPr>
            <w:tcW w:w="1106" w:type="dxa"/>
            <w:vMerge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F2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162" w:type="dxa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F3" w14:textId="77777777" w:rsidR="001042F3" w:rsidRPr="00A649E0" w:rsidRDefault="001042F3" w:rsidP="00A649E0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사이트맵</w:t>
            </w:r>
            <w:proofErr w:type="spellEnd"/>
          </w:p>
        </w:tc>
        <w:tc>
          <w:tcPr>
            <w:tcW w:w="6201" w:type="dxa"/>
            <w:gridSpan w:val="2"/>
            <w:shd w:val="clear" w:color="auto" w:fill="auto"/>
            <w:tcMar>
              <w:left w:w="28" w:type="dxa"/>
              <w:right w:w="28" w:type="dxa"/>
            </w:tcMar>
            <w:vAlign w:val="center"/>
          </w:tcPr>
          <w:p w14:paraId="55E694F4" w14:textId="77777777" w:rsidR="001042F3" w:rsidRPr="00A649E0" w:rsidRDefault="001042F3">
            <w:pPr>
              <w:rPr>
                <w:rFonts w:cs="굴림"/>
                <w:color w:val="000000"/>
                <w:sz w:val="16"/>
                <w:szCs w:val="16"/>
              </w:rPr>
            </w:pPr>
            <w:proofErr w:type="spellStart"/>
            <w:r w:rsidRPr="00A649E0">
              <w:rPr>
                <w:rFonts w:hint="eastAsia"/>
                <w:color w:val="000000"/>
                <w:sz w:val="16"/>
                <w:szCs w:val="16"/>
              </w:rPr>
              <w:t>사이트맵</w:t>
            </w:r>
            <w:proofErr w:type="spellEnd"/>
            <w:r w:rsidRPr="00A649E0">
              <w:rPr>
                <w:rFonts w:hint="eastAsia"/>
                <w:color w:val="000000"/>
                <w:sz w:val="16"/>
                <w:szCs w:val="16"/>
              </w:rPr>
              <w:t xml:space="preserve"> 제공</w:t>
            </w:r>
          </w:p>
        </w:tc>
        <w:tc>
          <w:tcPr>
            <w:tcW w:w="88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</w:tcPr>
          <w:p w14:paraId="55E694F5" w14:textId="77777777" w:rsidR="001042F3" w:rsidRPr="00A649E0" w:rsidRDefault="001042F3" w:rsidP="00765D3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</w:tr>
    </w:tbl>
    <w:p w14:paraId="55E694F7" w14:textId="77777777" w:rsidR="00040740" w:rsidRDefault="00040740" w:rsidP="001042F3"/>
    <w:p w14:paraId="55E694F8" w14:textId="77777777" w:rsidR="00546467" w:rsidRPr="00C900F6" w:rsidRDefault="0085560E" w:rsidP="00546467">
      <w:pPr>
        <w:pStyle w:val="2"/>
      </w:pPr>
      <w:bookmarkStart w:id="33" w:name="_Toc450583887"/>
      <w:r>
        <w:rPr>
          <w:rFonts w:hint="eastAsia"/>
          <w:lang w:eastAsia="ko-KR"/>
        </w:rPr>
        <w:t>데이터 마이그레이션</w:t>
      </w:r>
      <w:bookmarkEnd w:id="33"/>
    </w:p>
    <w:p w14:paraId="55E694F9" w14:textId="77777777" w:rsidR="004F5B5B" w:rsidRDefault="0030709D" w:rsidP="0030709D">
      <w:r>
        <w:rPr>
          <w:rFonts w:hint="eastAsia"/>
        </w:rPr>
        <w:t xml:space="preserve">- </w:t>
      </w:r>
      <w:r w:rsidR="0085560E">
        <w:rPr>
          <w:rFonts w:hint="eastAsia"/>
        </w:rPr>
        <w:t>마이그레이션 대상 : 전자메일, 전자결재, 문서관리, 게시, 커뮤니티</w:t>
      </w:r>
      <w:r w:rsidR="004F5B5B">
        <w:rPr>
          <w:rFonts w:hint="eastAsia"/>
        </w:rPr>
        <w:t xml:space="preserve"> </w:t>
      </w:r>
    </w:p>
    <w:p w14:paraId="55E694FA" w14:textId="5CF19877" w:rsidR="00420532" w:rsidRPr="0037795C" w:rsidRDefault="004F5B5B" w:rsidP="0030709D">
      <w:pPr>
        <w:rPr>
          <w:i/>
          <w:color w:val="FF0000"/>
        </w:rPr>
      </w:pPr>
      <w:r w:rsidRPr="0037795C">
        <w:rPr>
          <w:rFonts w:hint="eastAsia"/>
          <w:i/>
          <w:color w:val="FF0000"/>
        </w:rPr>
        <w:t>&lt;대상명시-</w:t>
      </w:r>
      <w:proofErr w:type="spellStart"/>
      <w:r w:rsidRPr="0037795C">
        <w:rPr>
          <w:rFonts w:hint="eastAsia"/>
          <w:i/>
          <w:color w:val="FF0000"/>
        </w:rPr>
        <w:t>사전파악된</w:t>
      </w:r>
      <w:proofErr w:type="spellEnd"/>
      <w:r w:rsidRPr="0037795C">
        <w:rPr>
          <w:rFonts w:hint="eastAsia"/>
          <w:i/>
          <w:color w:val="FF0000"/>
        </w:rPr>
        <w:t xml:space="preserve"> migration 정보 기술</w:t>
      </w:r>
      <w:r w:rsidR="009F0D4C">
        <w:rPr>
          <w:rFonts w:hint="eastAsia"/>
          <w:i/>
          <w:color w:val="FF0000"/>
        </w:rPr>
        <w:t xml:space="preserve"> 등을 기술합니다.</w:t>
      </w:r>
      <w:r w:rsidRPr="0037795C">
        <w:rPr>
          <w:rFonts w:hint="eastAsia"/>
          <w:i/>
          <w:color w:val="FF0000"/>
        </w:rPr>
        <w:t>&gt;</w:t>
      </w:r>
    </w:p>
    <w:tbl>
      <w:tblPr>
        <w:tblW w:w="94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1101"/>
        <w:gridCol w:w="1308"/>
        <w:gridCol w:w="1276"/>
        <w:gridCol w:w="992"/>
        <w:gridCol w:w="3686"/>
      </w:tblGrid>
      <w:tr w:rsidR="00450D25" w14:paraId="55E69501" w14:textId="77777777" w:rsidTr="00CB424B">
        <w:trPr>
          <w:trHeight w:val="146"/>
          <w:tblHeader/>
        </w:trPr>
        <w:tc>
          <w:tcPr>
            <w:tcW w:w="1101" w:type="dxa"/>
            <w:shd w:val="clear" w:color="auto" w:fill="D9D9D9"/>
          </w:tcPr>
          <w:p w14:paraId="55E694FB" w14:textId="77777777" w:rsidR="00450D25" w:rsidRPr="00A649E0" w:rsidRDefault="00450D25" w:rsidP="00CB424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계열사명</w:t>
            </w:r>
          </w:p>
        </w:tc>
        <w:tc>
          <w:tcPr>
            <w:tcW w:w="1101" w:type="dxa"/>
            <w:shd w:val="clear" w:color="auto" w:fill="D9D9D9"/>
            <w:noWrap/>
            <w:vAlign w:val="center"/>
            <w:hideMark/>
          </w:tcPr>
          <w:p w14:paraId="55E694FC" w14:textId="77777777" w:rsidR="00450D25" w:rsidRPr="00A649E0" w:rsidRDefault="00450D25" w:rsidP="00CB424B">
            <w:pPr>
              <w:jc w:val="center"/>
              <w:rPr>
                <w:b/>
                <w:bCs/>
                <w:sz w:val="16"/>
                <w:szCs w:val="16"/>
              </w:rPr>
            </w:pPr>
            <w:r w:rsidRPr="00A649E0">
              <w:rPr>
                <w:rFonts w:hint="eastAsia"/>
                <w:b/>
                <w:bCs/>
                <w:sz w:val="16"/>
                <w:szCs w:val="16"/>
              </w:rPr>
              <w:t>대분류</w:t>
            </w:r>
          </w:p>
        </w:tc>
        <w:tc>
          <w:tcPr>
            <w:tcW w:w="1308" w:type="dxa"/>
            <w:shd w:val="clear" w:color="auto" w:fill="D9D9D9"/>
            <w:noWrap/>
            <w:vAlign w:val="center"/>
            <w:hideMark/>
          </w:tcPr>
          <w:p w14:paraId="55E694FD" w14:textId="77777777" w:rsidR="00450D25" w:rsidRPr="00A649E0" w:rsidRDefault="00450D25" w:rsidP="00CB424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D</w:t>
            </w:r>
            <w:r>
              <w:rPr>
                <w:b/>
                <w:bCs/>
                <w:sz w:val="16"/>
                <w:szCs w:val="16"/>
              </w:rPr>
              <w:t>B Size (MB)</w:t>
            </w:r>
          </w:p>
        </w:tc>
        <w:tc>
          <w:tcPr>
            <w:tcW w:w="1276" w:type="dxa"/>
            <w:shd w:val="clear" w:color="auto" w:fill="D9D9D9"/>
            <w:vAlign w:val="center"/>
            <w:hideMark/>
          </w:tcPr>
          <w:p w14:paraId="55E694FE" w14:textId="77777777" w:rsidR="00450D25" w:rsidRPr="00A649E0" w:rsidRDefault="00450D25" w:rsidP="00CB424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건수</w:t>
            </w:r>
          </w:p>
        </w:tc>
        <w:tc>
          <w:tcPr>
            <w:tcW w:w="992" w:type="dxa"/>
            <w:shd w:val="clear" w:color="auto" w:fill="D9D9D9"/>
            <w:vAlign w:val="center"/>
            <w:hideMark/>
          </w:tcPr>
          <w:p w14:paraId="55E694FF" w14:textId="77777777" w:rsidR="00450D25" w:rsidRPr="00A649E0" w:rsidRDefault="00450D25" w:rsidP="00CB424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이관여부</w:t>
            </w:r>
          </w:p>
        </w:tc>
        <w:tc>
          <w:tcPr>
            <w:tcW w:w="3686" w:type="dxa"/>
            <w:shd w:val="clear" w:color="auto" w:fill="D9D9D9"/>
          </w:tcPr>
          <w:p w14:paraId="55E69500" w14:textId="77777777" w:rsidR="00450D25" w:rsidRDefault="00450D25" w:rsidP="00CB424B">
            <w:pPr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rFonts w:hint="eastAsia"/>
                <w:b/>
                <w:bCs/>
                <w:sz w:val="16"/>
                <w:szCs w:val="16"/>
              </w:rPr>
              <w:t>이관방안</w:t>
            </w:r>
          </w:p>
        </w:tc>
      </w:tr>
      <w:tr w:rsidR="00450D25" w:rsidRPr="00A649E0" w14:paraId="55E69508" w14:textId="77777777" w:rsidTr="00CB424B">
        <w:trPr>
          <w:trHeight w:val="146"/>
          <w:tblHeader/>
        </w:trPr>
        <w:tc>
          <w:tcPr>
            <w:tcW w:w="1101" w:type="dxa"/>
          </w:tcPr>
          <w:p w14:paraId="55E69502" w14:textId="77777777" w:rsidR="00450D25" w:rsidRPr="00A649E0" w:rsidRDefault="00450D25" w:rsidP="00CB424B">
            <w:pPr>
              <w:jc w:val="both"/>
              <w:rPr>
                <w:bCs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noWrap/>
          </w:tcPr>
          <w:p w14:paraId="55E69503" w14:textId="77777777" w:rsidR="00450D25" w:rsidRPr="00A649E0" w:rsidRDefault="00450D25" w:rsidP="00CB424B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전자결재</w:t>
            </w:r>
          </w:p>
        </w:tc>
        <w:tc>
          <w:tcPr>
            <w:tcW w:w="1308" w:type="dxa"/>
            <w:shd w:val="clear" w:color="auto" w:fill="auto"/>
            <w:noWrap/>
          </w:tcPr>
          <w:p w14:paraId="55E69504" w14:textId="77777777" w:rsidR="00450D25" w:rsidRPr="00A649E0" w:rsidRDefault="00450D25" w:rsidP="00CB424B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55E69505" w14:textId="77777777" w:rsidR="00450D25" w:rsidRPr="00A649E0" w:rsidRDefault="00450D25" w:rsidP="00CB424B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14:paraId="55E69506" w14:textId="77777777" w:rsidR="00450D25" w:rsidRPr="00A649E0" w:rsidRDefault="00450D25" w:rsidP="00CB424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  <w:tc>
          <w:tcPr>
            <w:tcW w:w="3686" w:type="dxa"/>
          </w:tcPr>
          <w:p w14:paraId="55E69507" w14:textId="77777777" w:rsidR="00450D25" w:rsidRPr="00A649E0" w:rsidRDefault="00450D25" w:rsidP="00CB424B">
            <w:pPr>
              <w:jc w:val="both"/>
              <w:rPr>
                <w:color w:val="000000"/>
                <w:sz w:val="16"/>
                <w:szCs w:val="16"/>
              </w:rPr>
            </w:pPr>
            <w:r w:rsidRPr="002A2CFC">
              <w:rPr>
                <w:rFonts w:cs="굴림" w:hint="eastAsia"/>
                <w:color w:val="000000"/>
                <w:sz w:val="18"/>
                <w:szCs w:val="18"/>
              </w:rPr>
              <w:t>결재선정보, 본문정보, 첨부파일 데이터 이관(</w:t>
            </w:r>
            <w:proofErr w:type="spellStart"/>
            <w:r w:rsidRPr="002A2CFC">
              <w:rPr>
                <w:rFonts w:cs="굴림" w:hint="eastAsia"/>
                <w:color w:val="000000"/>
                <w:sz w:val="18"/>
                <w:szCs w:val="18"/>
              </w:rPr>
              <w:t>이관시</w:t>
            </w:r>
            <w:proofErr w:type="spellEnd"/>
            <w:r w:rsidRPr="002A2CFC">
              <w:rPr>
                <w:rFonts w:cs="굴림" w:hint="eastAsia"/>
                <w:color w:val="000000"/>
                <w:sz w:val="18"/>
                <w:szCs w:val="18"/>
              </w:rPr>
              <w:t xml:space="preserve"> 당사 마이그레이션 툴 사용)</w:t>
            </w:r>
            <w:r w:rsidRPr="002A2CFC">
              <w:rPr>
                <w:rFonts w:cs="굴림" w:hint="eastAsia"/>
                <w:color w:val="000000"/>
                <w:sz w:val="18"/>
                <w:szCs w:val="18"/>
              </w:rPr>
              <w:br/>
            </w:r>
            <w:proofErr w:type="spellStart"/>
            <w:r w:rsidRPr="002A2CFC">
              <w:rPr>
                <w:rFonts w:cs="굴림" w:hint="eastAsia"/>
                <w:color w:val="000000"/>
                <w:sz w:val="18"/>
                <w:szCs w:val="18"/>
              </w:rPr>
              <w:t>마이그레이션시</w:t>
            </w:r>
            <w:proofErr w:type="spellEnd"/>
            <w:r w:rsidRPr="002A2CFC">
              <w:rPr>
                <w:rFonts w:cs="굴림" w:hint="eastAsia"/>
                <w:color w:val="000000"/>
                <w:sz w:val="18"/>
                <w:szCs w:val="18"/>
              </w:rPr>
              <w:t xml:space="preserve"> 기존 데이터에 대해서 고객사에서 결재문서를 HTML 등의 </w:t>
            </w:r>
            <w:proofErr w:type="spellStart"/>
            <w:r w:rsidRPr="002A2CFC">
              <w:rPr>
                <w:rFonts w:cs="굴림" w:hint="eastAsia"/>
                <w:color w:val="000000"/>
                <w:sz w:val="18"/>
                <w:szCs w:val="18"/>
              </w:rPr>
              <w:t>표준포맷으로</w:t>
            </w:r>
            <w:proofErr w:type="spellEnd"/>
            <w:r w:rsidRPr="002A2CFC">
              <w:rPr>
                <w:rFonts w:cs="굴림" w:hint="eastAsia"/>
                <w:color w:val="000000"/>
                <w:sz w:val="18"/>
                <w:szCs w:val="18"/>
              </w:rPr>
              <w:t xml:space="preserve"> 추출하여 제공해야 함</w:t>
            </w:r>
          </w:p>
        </w:tc>
      </w:tr>
      <w:tr w:rsidR="00450D25" w:rsidRPr="00A649E0" w14:paraId="55E6950F" w14:textId="77777777" w:rsidTr="00CB424B">
        <w:trPr>
          <w:trHeight w:val="146"/>
          <w:tblHeader/>
        </w:trPr>
        <w:tc>
          <w:tcPr>
            <w:tcW w:w="1101" w:type="dxa"/>
          </w:tcPr>
          <w:p w14:paraId="55E69509" w14:textId="77777777" w:rsidR="00450D25" w:rsidRPr="00A649E0" w:rsidRDefault="00450D25" w:rsidP="00CB424B">
            <w:pPr>
              <w:jc w:val="both"/>
              <w:rPr>
                <w:bCs/>
                <w:sz w:val="16"/>
                <w:szCs w:val="16"/>
              </w:rPr>
            </w:pPr>
          </w:p>
        </w:tc>
        <w:tc>
          <w:tcPr>
            <w:tcW w:w="1101" w:type="dxa"/>
            <w:shd w:val="clear" w:color="auto" w:fill="auto"/>
            <w:noWrap/>
          </w:tcPr>
          <w:p w14:paraId="55E6950A" w14:textId="77777777" w:rsidR="00450D25" w:rsidRDefault="00450D25" w:rsidP="00CB424B">
            <w:pPr>
              <w:jc w:val="both"/>
              <w:rPr>
                <w:bCs/>
                <w:sz w:val="16"/>
                <w:szCs w:val="16"/>
              </w:rPr>
            </w:pPr>
            <w:r>
              <w:rPr>
                <w:rFonts w:hint="eastAsia"/>
                <w:bCs/>
                <w:sz w:val="16"/>
                <w:szCs w:val="16"/>
              </w:rPr>
              <w:t>전자메일</w:t>
            </w:r>
          </w:p>
        </w:tc>
        <w:tc>
          <w:tcPr>
            <w:tcW w:w="1308" w:type="dxa"/>
            <w:shd w:val="clear" w:color="auto" w:fill="auto"/>
            <w:noWrap/>
          </w:tcPr>
          <w:p w14:paraId="55E6950B" w14:textId="77777777" w:rsidR="00450D25" w:rsidRPr="00A649E0" w:rsidRDefault="00450D25" w:rsidP="00CB424B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shd w:val="clear" w:color="auto" w:fill="auto"/>
          </w:tcPr>
          <w:p w14:paraId="55E6950C" w14:textId="77777777" w:rsidR="00450D25" w:rsidRPr="00A649E0" w:rsidRDefault="00450D25" w:rsidP="00CB424B">
            <w:pPr>
              <w:jc w:val="both"/>
              <w:rPr>
                <w:rFonts w:cs="굴림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shd w:val="clear" w:color="auto" w:fill="auto"/>
          </w:tcPr>
          <w:p w14:paraId="55E6950D" w14:textId="77777777" w:rsidR="00450D25" w:rsidRPr="00A649E0" w:rsidRDefault="00450D25" w:rsidP="00CB424B">
            <w:pPr>
              <w:jc w:val="center"/>
              <w:rPr>
                <w:rFonts w:cs="굴림"/>
                <w:color w:val="000000"/>
                <w:sz w:val="16"/>
                <w:szCs w:val="16"/>
              </w:rPr>
            </w:pPr>
            <w:r w:rsidRPr="00A649E0">
              <w:rPr>
                <w:rFonts w:hint="eastAsia"/>
                <w:color w:val="000000"/>
                <w:sz w:val="16"/>
                <w:szCs w:val="16"/>
              </w:rPr>
              <w:t>O</w:t>
            </w:r>
          </w:p>
        </w:tc>
        <w:tc>
          <w:tcPr>
            <w:tcW w:w="3686" w:type="dxa"/>
          </w:tcPr>
          <w:p w14:paraId="55E6950E" w14:textId="77777777" w:rsidR="00450D25" w:rsidRPr="00A649E0" w:rsidRDefault="00450D25" w:rsidP="00CB424B">
            <w:pPr>
              <w:jc w:val="both"/>
              <w:rPr>
                <w:color w:val="000000"/>
                <w:sz w:val="16"/>
                <w:szCs w:val="16"/>
              </w:rPr>
            </w:pPr>
          </w:p>
        </w:tc>
      </w:tr>
    </w:tbl>
    <w:p w14:paraId="55E69510" w14:textId="77777777" w:rsidR="004F5B5B" w:rsidRDefault="004F5B5B" w:rsidP="0030709D"/>
    <w:p w14:paraId="55E69511" w14:textId="77777777" w:rsidR="00DE6944" w:rsidRPr="00C900F6" w:rsidRDefault="00DE6944" w:rsidP="0030709D"/>
    <w:p w14:paraId="55E69512" w14:textId="77777777" w:rsidR="009931D9" w:rsidRPr="00C900F6" w:rsidRDefault="009931D9" w:rsidP="009931D9">
      <w:pPr>
        <w:pStyle w:val="2"/>
      </w:pPr>
      <w:bookmarkStart w:id="34" w:name="_Toc450583888"/>
      <w:bookmarkStart w:id="35" w:name="_Toc263760241"/>
      <w:bookmarkStart w:id="36" w:name="_Toc264037959"/>
      <w:bookmarkStart w:id="37" w:name="_Toc264038152"/>
      <w:proofErr w:type="spellStart"/>
      <w:r w:rsidRPr="00C900F6">
        <w:rPr>
          <w:rFonts w:hint="eastAsia"/>
        </w:rPr>
        <w:t>기타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사항</w:t>
      </w:r>
      <w:bookmarkEnd w:id="34"/>
      <w:proofErr w:type="spellEnd"/>
    </w:p>
    <w:p w14:paraId="55E69513" w14:textId="5FA9E959" w:rsidR="007A0A53" w:rsidRPr="00414EBE" w:rsidRDefault="007A0A53" w:rsidP="00546467">
      <w:pPr>
        <w:ind w:left="142" w:hangingChars="71" w:hanging="142"/>
        <w:rPr>
          <w:rFonts w:cs="바탕"/>
          <w:i/>
          <w:color w:val="FF0000"/>
        </w:rPr>
      </w:pPr>
      <w:r w:rsidRPr="00414EBE">
        <w:rPr>
          <w:rFonts w:cs="바탕" w:hint="eastAsia"/>
          <w:i/>
          <w:color w:val="FF0000"/>
        </w:rPr>
        <w:t>&lt;사용환경 및 지원환경에 대하여 명시</w:t>
      </w:r>
      <w:r w:rsidR="009F0D4C">
        <w:rPr>
          <w:rFonts w:cs="바탕" w:hint="eastAsia"/>
          <w:i/>
          <w:color w:val="FF0000"/>
        </w:rPr>
        <w:t>합니다.</w:t>
      </w:r>
      <w:r w:rsidRPr="00414EBE">
        <w:rPr>
          <w:rFonts w:cs="바탕" w:hint="eastAsia"/>
          <w:i/>
          <w:color w:val="FF0000"/>
        </w:rPr>
        <w:t>&gt;</w:t>
      </w:r>
    </w:p>
    <w:p w14:paraId="55E69514" w14:textId="77777777" w:rsidR="00546467" w:rsidRDefault="009931D9" w:rsidP="00546467">
      <w:pPr>
        <w:ind w:left="142" w:hangingChars="71" w:hanging="142"/>
        <w:rPr>
          <w:rFonts w:cs="바탕"/>
        </w:rPr>
      </w:pPr>
      <w:r w:rsidRPr="00C900F6">
        <w:rPr>
          <w:rFonts w:cs="바탕" w:hint="eastAsia"/>
        </w:rPr>
        <w:t xml:space="preserve">- </w:t>
      </w:r>
      <w:r w:rsidR="0030709D">
        <w:rPr>
          <w:rFonts w:cs="바탕" w:hint="eastAsia"/>
        </w:rPr>
        <w:t xml:space="preserve">지원 운영체제 및 </w:t>
      </w:r>
      <w:proofErr w:type="spellStart"/>
      <w:r w:rsidR="0030709D">
        <w:rPr>
          <w:rFonts w:cs="바탕" w:hint="eastAsia"/>
        </w:rPr>
        <w:t>브라우져는</w:t>
      </w:r>
      <w:proofErr w:type="spellEnd"/>
      <w:r w:rsidR="0030709D">
        <w:rPr>
          <w:rFonts w:cs="바탕" w:hint="eastAsia"/>
        </w:rPr>
        <w:t xml:space="preserve"> 다음과 같다.</w:t>
      </w:r>
    </w:p>
    <w:p w14:paraId="55E69515" w14:textId="77777777" w:rsidR="0030709D" w:rsidRPr="0030709D" w:rsidRDefault="0030709D" w:rsidP="0030709D">
      <w:pPr>
        <w:ind w:left="114" w:hangingChars="71" w:hanging="114"/>
        <w:rPr>
          <w:sz w:val="16"/>
          <w:szCs w:val="16"/>
        </w:rPr>
      </w:pPr>
    </w:p>
    <w:tbl>
      <w:tblPr>
        <w:tblW w:w="0" w:type="auto"/>
        <w:tblInd w:w="9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5"/>
        <w:gridCol w:w="5953"/>
        <w:gridCol w:w="1329"/>
      </w:tblGrid>
      <w:tr w:rsidR="0030709D" w:rsidRPr="00C900F6" w14:paraId="55E69519" w14:textId="77777777" w:rsidTr="004D7D2D">
        <w:trPr>
          <w:trHeight w:val="288"/>
          <w:tblHeader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5E69516" w14:textId="77777777" w:rsidR="0030709D" w:rsidRPr="00C900F6" w:rsidRDefault="0030709D" w:rsidP="00561696">
            <w:pPr>
              <w:jc w:val="center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lastRenderedPageBreak/>
              <w:t>구분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5E69517" w14:textId="77777777" w:rsidR="0030709D" w:rsidRPr="00C900F6" w:rsidRDefault="0030709D" w:rsidP="00561696">
            <w:pPr>
              <w:jc w:val="center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t>내      용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C0C0"/>
            <w:vAlign w:val="center"/>
            <w:hideMark/>
          </w:tcPr>
          <w:p w14:paraId="55E69518" w14:textId="77777777" w:rsidR="0030709D" w:rsidRPr="00C900F6" w:rsidRDefault="0030709D" w:rsidP="00561696">
            <w:pPr>
              <w:jc w:val="center"/>
              <w:rPr>
                <w:rFonts w:cs="굴림"/>
                <w:b/>
                <w:bCs/>
              </w:rPr>
            </w:pPr>
            <w:r w:rsidRPr="00C900F6">
              <w:rPr>
                <w:rFonts w:cs="굴림" w:hint="eastAsia"/>
                <w:b/>
                <w:bCs/>
              </w:rPr>
              <w:t>비고</w:t>
            </w:r>
          </w:p>
        </w:tc>
      </w:tr>
      <w:tr w:rsidR="0030709D" w:rsidRPr="00C900F6" w14:paraId="55E6951D" w14:textId="77777777" w:rsidTr="004D7D2D">
        <w:trPr>
          <w:trHeight w:val="448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E6951A" w14:textId="77777777" w:rsidR="0030709D" w:rsidRPr="00C900F6" w:rsidRDefault="0030709D" w:rsidP="0030709D">
            <w:pPr>
              <w:snapToGrid w:val="0"/>
              <w:jc w:val="center"/>
              <w:rPr>
                <w:rFonts w:cs="Arial"/>
              </w:rPr>
            </w:pPr>
            <w:r>
              <w:rPr>
                <w:rFonts w:cs="Arial"/>
              </w:rPr>
              <w:t>운영체제</w:t>
            </w:r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1B" w14:textId="77777777" w:rsidR="0030709D" w:rsidRPr="00C900F6" w:rsidRDefault="0030709D" w:rsidP="0037795C">
            <w:pPr>
              <w:snapToGrid w:val="0"/>
              <w:rPr>
                <w:rFonts w:cs="Arial"/>
              </w:rPr>
            </w:pPr>
            <w:r>
              <w:rPr>
                <w:rFonts w:cs="Arial" w:hint="eastAsia"/>
              </w:rPr>
              <w:t>Windows 7 이상</w:t>
            </w:r>
          </w:p>
        </w:tc>
        <w:tc>
          <w:tcPr>
            <w:tcW w:w="132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6951C" w14:textId="77777777" w:rsidR="0030709D" w:rsidRPr="00C900F6" w:rsidRDefault="0030709D" w:rsidP="00561696">
            <w:pPr>
              <w:jc w:val="center"/>
              <w:rPr>
                <w:rFonts w:cs="굴림"/>
              </w:rPr>
            </w:pPr>
          </w:p>
        </w:tc>
      </w:tr>
      <w:tr w:rsidR="0030709D" w:rsidRPr="00C900F6" w14:paraId="55E69521" w14:textId="77777777" w:rsidTr="004D7D2D">
        <w:trPr>
          <w:trHeight w:val="417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5E6951E" w14:textId="77777777" w:rsidR="0030709D" w:rsidRPr="00C900F6" w:rsidRDefault="0030709D" w:rsidP="0030709D">
            <w:pPr>
              <w:snapToGrid w:val="0"/>
              <w:jc w:val="center"/>
              <w:rPr>
                <w:rFonts w:cs="Arial"/>
              </w:rPr>
            </w:pPr>
            <w:proofErr w:type="spellStart"/>
            <w:r>
              <w:rPr>
                <w:rFonts w:cs="Arial" w:hint="eastAsia"/>
              </w:rPr>
              <w:t>브라우져</w:t>
            </w:r>
            <w:proofErr w:type="spellEnd"/>
          </w:p>
        </w:tc>
        <w:tc>
          <w:tcPr>
            <w:tcW w:w="5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1F" w14:textId="77777777" w:rsidR="0030709D" w:rsidRPr="00C900F6" w:rsidRDefault="0030709D" w:rsidP="0037795C">
            <w:pPr>
              <w:snapToGrid w:val="0"/>
              <w:rPr>
                <w:rFonts w:cs="Arial"/>
              </w:rPr>
            </w:pPr>
            <w:r>
              <w:rPr>
                <w:rFonts w:cs="Arial" w:hint="eastAsia"/>
              </w:rPr>
              <w:t>IE</w:t>
            </w:r>
            <w:r w:rsidR="0037795C">
              <w:rPr>
                <w:rFonts w:cs="Arial"/>
              </w:rPr>
              <w:t>10</w:t>
            </w:r>
            <w:r>
              <w:rPr>
                <w:rFonts w:cs="Arial"/>
              </w:rPr>
              <w:t>이상</w:t>
            </w:r>
            <w:r>
              <w:rPr>
                <w:rFonts w:cs="Arial" w:hint="eastAsia"/>
              </w:rPr>
              <w:t>, Chrome, Firefox, Safari</w:t>
            </w:r>
          </w:p>
        </w:tc>
        <w:tc>
          <w:tcPr>
            <w:tcW w:w="132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E69520" w14:textId="77777777" w:rsidR="0030709D" w:rsidRPr="00C900F6" w:rsidRDefault="0037795C" w:rsidP="00561696">
            <w:pPr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Edge 제외</w:t>
            </w:r>
          </w:p>
        </w:tc>
      </w:tr>
    </w:tbl>
    <w:p w14:paraId="55E69522" w14:textId="77777777" w:rsidR="009931D9" w:rsidRPr="00C900F6" w:rsidRDefault="009931D9" w:rsidP="003F0FFF">
      <w:pPr>
        <w:ind w:firstLineChars="100" w:firstLine="200"/>
      </w:pPr>
    </w:p>
    <w:p w14:paraId="55E69523" w14:textId="77777777" w:rsidR="009931D9" w:rsidRPr="00C900F6" w:rsidRDefault="009931D9" w:rsidP="007B7E6F">
      <w:pPr>
        <w:ind w:left="142" w:hangingChars="71" w:hanging="142"/>
        <w:rPr>
          <w:rFonts w:cs="Arial"/>
        </w:rPr>
      </w:pPr>
      <w:r w:rsidRPr="00C900F6">
        <w:rPr>
          <w:rFonts w:cs="바탕" w:hint="eastAsia"/>
        </w:rPr>
        <w:t xml:space="preserve">- </w:t>
      </w:r>
      <w:r w:rsidR="00546467">
        <w:rPr>
          <w:rFonts w:cs="바탕"/>
        </w:rPr>
        <w:t>제안</w:t>
      </w:r>
      <w:r w:rsidR="00546467">
        <w:rPr>
          <w:rFonts w:cs="바탕" w:hint="eastAsia"/>
        </w:rPr>
        <w:t xml:space="preserve"> </w:t>
      </w:r>
      <w:r w:rsidRPr="00C900F6">
        <w:rPr>
          <w:rFonts w:cs="Arial" w:hint="eastAsia"/>
        </w:rPr>
        <w:t xml:space="preserve">시 </w:t>
      </w:r>
      <w:r w:rsidR="00546467">
        <w:rPr>
          <w:rFonts w:cs="Arial" w:hint="eastAsia"/>
        </w:rPr>
        <w:t>기술한</w:t>
      </w:r>
      <w:r w:rsidRPr="00C900F6">
        <w:rPr>
          <w:rFonts w:cs="Arial" w:hint="eastAsia"/>
        </w:rPr>
        <w:t xml:space="preserve"> </w:t>
      </w:r>
      <w:r w:rsidR="00D87687" w:rsidRPr="00C900F6">
        <w:rPr>
          <w:rFonts w:cs="Arial" w:hint="eastAsia"/>
        </w:rPr>
        <w:t>고객사의 역할 및 담당업무는 분석단계에서 양사 P</w:t>
      </w:r>
      <w:r w:rsidR="00546467">
        <w:rPr>
          <w:rFonts w:cs="Arial" w:hint="eastAsia"/>
        </w:rPr>
        <w:t>M</w:t>
      </w:r>
      <w:r w:rsidR="00D87687" w:rsidRPr="00C900F6">
        <w:rPr>
          <w:rFonts w:cs="Arial" w:hint="eastAsia"/>
        </w:rPr>
        <w:t>이 협의하여 결정한다.</w:t>
      </w:r>
    </w:p>
    <w:p w14:paraId="55E69524" w14:textId="77777777" w:rsidR="00546467" w:rsidRDefault="004A7BC7" w:rsidP="00A274AE">
      <w:pPr>
        <w:ind w:left="142" w:hangingChars="71" w:hanging="142"/>
      </w:pPr>
      <w:r w:rsidRPr="00C900F6">
        <w:rPr>
          <w:rFonts w:cs="바탕" w:hint="eastAsia"/>
        </w:rPr>
        <w:t>-</w:t>
      </w:r>
      <w:r w:rsidR="00CD4B62" w:rsidRPr="00C900F6">
        <w:rPr>
          <w:rFonts w:cs="바탕" w:hint="eastAsia"/>
        </w:rPr>
        <w:t xml:space="preserve"> </w:t>
      </w:r>
      <w:r w:rsidR="007B7E6F" w:rsidRPr="00C900F6">
        <w:rPr>
          <w:rFonts w:cs="바탕" w:hint="eastAsia"/>
        </w:rPr>
        <w:t>개발범위</w:t>
      </w:r>
      <w:r w:rsidR="008D313A" w:rsidRPr="00C900F6">
        <w:rPr>
          <w:rFonts w:cs="바탕" w:hint="eastAsia"/>
        </w:rPr>
        <w:t>에 대해서</w:t>
      </w:r>
      <w:r w:rsidR="00CD4B62" w:rsidRPr="00C900F6">
        <w:rPr>
          <w:rFonts w:cs="바탕" w:hint="eastAsia"/>
        </w:rPr>
        <w:t xml:space="preserve"> </w:t>
      </w:r>
      <w:r w:rsidR="00CD4B62" w:rsidRPr="00C900F6">
        <w:rPr>
          <w:rFonts w:hint="eastAsia"/>
        </w:rPr>
        <w:t xml:space="preserve">과업명세서에 기술되지 않은 사항은 제안요청서에 있는 것으로 </w:t>
      </w:r>
      <w:r w:rsidRPr="00C900F6">
        <w:rPr>
          <w:rFonts w:hint="eastAsia"/>
        </w:rPr>
        <w:t>한다.</w:t>
      </w:r>
    </w:p>
    <w:p w14:paraId="55E69525" w14:textId="77777777" w:rsidR="009931D9" w:rsidRPr="00C900F6" w:rsidRDefault="00546467" w:rsidP="00546467">
      <w:pPr>
        <w:ind w:left="142" w:firstLineChars="100" w:firstLine="200"/>
      </w:pPr>
      <w:r>
        <w:rPr>
          <w:rFonts w:hint="eastAsia"/>
        </w:rPr>
        <w:t>(</w:t>
      </w:r>
      <w:r w:rsidR="004A7BC7" w:rsidRPr="00C900F6">
        <w:rPr>
          <w:rFonts w:hint="eastAsia"/>
        </w:rPr>
        <w:t>단</w:t>
      </w:r>
      <w:r>
        <w:rPr>
          <w:rFonts w:hint="eastAsia"/>
        </w:rPr>
        <w:t>,</w:t>
      </w:r>
      <w:r w:rsidR="004A7BC7" w:rsidRPr="00C900F6">
        <w:rPr>
          <w:rFonts w:hint="eastAsia"/>
        </w:rPr>
        <w:t xml:space="preserve"> 이</w:t>
      </w:r>
      <w:r w:rsidR="00C212FA" w:rsidRPr="00C900F6">
        <w:rPr>
          <w:rFonts w:hint="eastAsia"/>
        </w:rPr>
        <w:t>견이</w:t>
      </w:r>
      <w:r w:rsidR="004A7BC7" w:rsidRPr="00C900F6">
        <w:rPr>
          <w:rFonts w:hint="eastAsia"/>
        </w:rPr>
        <w:t xml:space="preserve"> 있을 경우 </w:t>
      </w:r>
      <w:r w:rsidR="008D313A" w:rsidRPr="00C900F6">
        <w:rPr>
          <w:rFonts w:hint="eastAsia"/>
        </w:rPr>
        <w:t xml:space="preserve">정의된 </w:t>
      </w:r>
      <w:r w:rsidR="004A7BC7" w:rsidRPr="00C900F6">
        <w:rPr>
          <w:rFonts w:hint="eastAsia"/>
        </w:rPr>
        <w:t>협의</w:t>
      </w:r>
      <w:r w:rsidR="008D313A" w:rsidRPr="00C900F6">
        <w:rPr>
          <w:rFonts w:hint="eastAsia"/>
        </w:rPr>
        <w:t>체</w:t>
      </w:r>
      <w:r w:rsidR="004A7BC7" w:rsidRPr="00C900F6">
        <w:rPr>
          <w:rFonts w:hint="eastAsia"/>
        </w:rPr>
        <w:t xml:space="preserve">를 통해 상호 </w:t>
      </w:r>
      <w:r w:rsidR="008D313A" w:rsidRPr="00C900F6">
        <w:rPr>
          <w:rFonts w:hint="eastAsia"/>
        </w:rPr>
        <w:t>합</w:t>
      </w:r>
      <w:r w:rsidR="004A7BC7" w:rsidRPr="00C900F6">
        <w:rPr>
          <w:rFonts w:hint="eastAsia"/>
        </w:rPr>
        <w:t>의하여 결정한다</w:t>
      </w:r>
      <w:r w:rsidR="00A274AE" w:rsidRPr="00C900F6">
        <w:rPr>
          <w:rFonts w:hint="eastAsia"/>
        </w:rPr>
        <w:t>.</w:t>
      </w:r>
      <w:r>
        <w:rPr>
          <w:rFonts w:hint="eastAsia"/>
        </w:rPr>
        <w:t>)</w:t>
      </w:r>
    </w:p>
    <w:p w14:paraId="55E69526" w14:textId="77777777" w:rsidR="00EA5AF3" w:rsidRPr="00C900F6" w:rsidRDefault="003540E5" w:rsidP="003F784F">
      <w:pPr>
        <w:pStyle w:val="0"/>
        <w:rPr>
          <w:rFonts w:ascii="맑은 고딕" w:hAnsi="맑은 고딕"/>
        </w:rPr>
      </w:pPr>
      <w:r w:rsidRPr="00C900F6">
        <w:rPr>
          <w:rFonts w:ascii="맑은 고딕" w:hAnsi="맑은 고딕"/>
        </w:rPr>
        <w:br w:type="page"/>
      </w:r>
      <w:bookmarkStart w:id="38" w:name="_Toc450583889"/>
      <w:proofErr w:type="spellStart"/>
      <w:r w:rsidR="00EA5AF3" w:rsidRPr="00C900F6">
        <w:rPr>
          <w:rFonts w:ascii="맑은 고딕" w:hAnsi="맑은 고딕" w:hint="eastAsia"/>
        </w:rPr>
        <w:lastRenderedPageBreak/>
        <w:t>적용방법론</w:t>
      </w:r>
      <w:proofErr w:type="spellEnd"/>
      <w:r w:rsidR="00EA5AF3" w:rsidRPr="00C900F6">
        <w:rPr>
          <w:rFonts w:ascii="맑은 고딕" w:hAnsi="맑은 고딕" w:hint="eastAsia"/>
        </w:rPr>
        <w:t xml:space="preserve"> 및 </w:t>
      </w:r>
      <w:proofErr w:type="spellStart"/>
      <w:r w:rsidR="00EA5AF3" w:rsidRPr="00C900F6">
        <w:rPr>
          <w:rFonts w:ascii="맑은 고딕" w:hAnsi="맑은 고딕" w:hint="eastAsia"/>
        </w:rPr>
        <w:t>산출물</w:t>
      </w:r>
      <w:bookmarkEnd w:id="35"/>
      <w:bookmarkEnd w:id="36"/>
      <w:bookmarkEnd w:id="37"/>
      <w:bookmarkEnd w:id="38"/>
      <w:proofErr w:type="spellEnd"/>
    </w:p>
    <w:p w14:paraId="5FED2920" w14:textId="77777777" w:rsidR="009F0D4C" w:rsidRPr="00C900F6" w:rsidRDefault="009F0D4C" w:rsidP="009F0D4C">
      <w:pPr>
        <w:pStyle w:val="1"/>
      </w:pPr>
      <w:bookmarkStart w:id="39" w:name="_Toc263760243"/>
      <w:bookmarkStart w:id="40" w:name="_Toc450583890"/>
      <w:bookmarkStart w:id="41" w:name="_Toc263760242"/>
      <w:bookmarkStart w:id="42" w:name="_Toc251082424"/>
      <w:proofErr w:type="spellStart"/>
      <w:r w:rsidRPr="00C900F6">
        <w:rPr>
          <w:rFonts w:hint="eastAsia"/>
        </w:rPr>
        <w:t>적용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방법론</w:t>
      </w:r>
      <w:bookmarkEnd w:id="39"/>
      <w:bookmarkEnd w:id="40"/>
      <w:proofErr w:type="spellEnd"/>
    </w:p>
    <w:p w14:paraId="284FA19E" w14:textId="77777777" w:rsidR="009F0D4C" w:rsidRPr="00C900F6" w:rsidRDefault="009F0D4C" w:rsidP="009F0D4C">
      <w:r w:rsidRPr="00C900F6">
        <w:rPr>
          <w:rFonts w:hint="eastAsia"/>
        </w:rPr>
        <w:t xml:space="preserve">본 프로젝트는 </w:t>
      </w:r>
      <w:r>
        <w:rPr>
          <w:rFonts w:hint="eastAsia"/>
        </w:rPr>
        <w:t>웹 개발</w:t>
      </w:r>
      <w:r w:rsidRPr="00C900F6">
        <w:rPr>
          <w:rFonts w:hint="eastAsia"/>
        </w:rPr>
        <w:t xml:space="preserve"> 방법론을 본 프로젝트 환경 및 개발 전략에 맞추어 </w:t>
      </w:r>
      <w:proofErr w:type="spellStart"/>
      <w:r>
        <w:rPr>
          <w:rFonts w:hint="eastAsia"/>
        </w:rPr>
        <w:t>테일러링하며</w:t>
      </w:r>
      <w:proofErr w:type="spellEnd"/>
      <w:r w:rsidRPr="00C900F6">
        <w:rPr>
          <w:rFonts w:hint="eastAsia"/>
        </w:rPr>
        <w:t xml:space="preserve"> 적용</w:t>
      </w:r>
      <w:r>
        <w:rPr>
          <w:rFonts w:hint="eastAsia"/>
        </w:rPr>
        <w:t xml:space="preserve"> </w:t>
      </w:r>
      <w:r w:rsidRPr="00C900F6">
        <w:rPr>
          <w:rFonts w:hint="eastAsia"/>
        </w:rPr>
        <w:t>방안은 다음과 같다</w:t>
      </w:r>
      <w:r>
        <w:rPr>
          <w:rFonts w:hint="eastAsia"/>
        </w:rPr>
        <w:t>.</w:t>
      </w:r>
    </w:p>
    <w:p w14:paraId="11F800F2" w14:textId="77777777" w:rsidR="009F0D4C" w:rsidRPr="00C900F6" w:rsidRDefault="009F0D4C" w:rsidP="009F0D4C"/>
    <w:tbl>
      <w:tblPr>
        <w:tblW w:w="9058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8"/>
        <w:gridCol w:w="3066"/>
        <w:gridCol w:w="2954"/>
      </w:tblGrid>
      <w:tr w:rsidR="009F0D4C" w:rsidRPr="00C900F6" w14:paraId="50022B35" w14:textId="77777777" w:rsidTr="008E6D70">
        <w:trPr>
          <w:trHeight w:val="353"/>
          <w:tblHeader/>
          <w:jc w:val="center"/>
        </w:trPr>
        <w:tc>
          <w:tcPr>
            <w:tcW w:w="3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20" w:color="auto" w:fill="auto"/>
            <w:tcMar>
              <w:top w:w="14" w:type="dxa"/>
              <w:left w:w="99" w:type="dxa"/>
              <w:bottom w:w="0" w:type="dxa"/>
              <w:right w:w="99" w:type="dxa"/>
            </w:tcMar>
            <w:vAlign w:val="center"/>
          </w:tcPr>
          <w:p w14:paraId="7248EF85" w14:textId="77777777" w:rsidR="009F0D4C" w:rsidRPr="00C900F6" w:rsidRDefault="009F0D4C" w:rsidP="008E6D70">
            <w:pPr>
              <w:snapToGrid w:val="0"/>
              <w:jc w:val="center"/>
              <w:rPr>
                <w:b/>
              </w:rPr>
            </w:pPr>
            <w:r w:rsidRPr="00C900F6">
              <w:rPr>
                <w:rFonts w:hint="eastAsia"/>
                <w:b/>
              </w:rPr>
              <w:t>방법론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20" w:color="auto" w:fill="auto"/>
            <w:tcMar>
              <w:top w:w="14" w:type="dxa"/>
              <w:left w:w="99" w:type="dxa"/>
              <w:bottom w:w="0" w:type="dxa"/>
              <w:right w:w="99" w:type="dxa"/>
            </w:tcMar>
            <w:vAlign w:val="center"/>
          </w:tcPr>
          <w:p w14:paraId="7319B694" w14:textId="77777777" w:rsidR="009F0D4C" w:rsidRPr="00C900F6" w:rsidRDefault="009F0D4C" w:rsidP="008E6D70">
            <w:pPr>
              <w:snapToGrid w:val="0"/>
              <w:jc w:val="center"/>
              <w:rPr>
                <w:b/>
              </w:rPr>
            </w:pPr>
            <w:r w:rsidRPr="00C900F6">
              <w:rPr>
                <w:rFonts w:hint="eastAsia"/>
                <w:b/>
              </w:rPr>
              <w:t>개발 라이프 사이클</w:t>
            </w:r>
          </w:p>
        </w:tc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20" w:color="auto" w:fill="auto"/>
            <w:tcMar>
              <w:top w:w="14" w:type="dxa"/>
              <w:left w:w="99" w:type="dxa"/>
              <w:bottom w:w="0" w:type="dxa"/>
              <w:right w:w="99" w:type="dxa"/>
            </w:tcMar>
            <w:vAlign w:val="center"/>
          </w:tcPr>
          <w:p w14:paraId="3C7E2FF2" w14:textId="77777777" w:rsidR="009F0D4C" w:rsidRPr="00C900F6" w:rsidRDefault="009F0D4C" w:rsidP="008E6D70">
            <w:pPr>
              <w:snapToGrid w:val="0"/>
              <w:jc w:val="center"/>
              <w:rPr>
                <w:b/>
              </w:rPr>
            </w:pPr>
            <w:r w:rsidRPr="00C900F6">
              <w:rPr>
                <w:rFonts w:hint="eastAsia"/>
                <w:b/>
              </w:rPr>
              <w:t>적용업무</w:t>
            </w:r>
          </w:p>
        </w:tc>
      </w:tr>
      <w:tr w:rsidR="009F0D4C" w:rsidRPr="00C900F6" w14:paraId="79E061D3" w14:textId="77777777" w:rsidTr="008E6D70">
        <w:trPr>
          <w:trHeight w:val="552"/>
          <w:jc w:val="center"/>
        </w:trPr>
        <w:tc>
          <w:tcPr>
            <w:tcW w:w="30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4" w:type="dxa"/>
              <w:left w:w="99" w:type="dxa"/>
              <w:bottom w:w="0" w:type="dxa"/>
              <w:right w:w="99" w:type="dxa"/>
            </w:tcMar>
            <w:vAlign w:val="center"/>
          </w:tcPr>
          <w:p w14:paraId="7E40775A" w14:textId="77777777" w:rsidR="009F0D4C" w:rsidRPr="00C900F6" w:rsidRDefault="009F0D4C" w:rsidP="008E6D70">
            <w:pPr>
              <w:snapToGrid w:val="0"/>
              <w:jc w:val="center"/>
            </w:pPr>
            <w:r>
              <w:rPr>
                <w:rFonts w:hint="eastAsia"/>
              </w:rPr>
              <w:t>웹 개발 방법론</w:t>
            </w:r>
          </w:p>
        </w:tc>
        <w:tc>
          <w:tcPr>
            <w:tcW w:w="30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4" w:type="dxa"/>
              <w:left w:w="99" w:type="dxa"/>
              <w:bottom w:w="0" w:type="dxa"/>
              <w:right w:w="99" w:type="dxa"/>
            </w:tcMar>
            <w:vAlign w:val="center"/>
          </w:tcPr>
          <w:p w14:paraId="0A2FB581" w14:textId="77777777" w:rsidR="009F0D4C" w:rsidRPr="00C900F6" w:rsidRDefault="009F0D4C" w:rsidP="008E6D70">
            <w:pPr>
              <w:snapToGrid w:val="0"/>
              <w:jc w:val="center"/>
            </w:pPr>
            <w:r w:rsidRPr="00872455">
              <w:rPr>
                <w:rFonts w:hint="eastAsia"/>
                <w:vertAlign w:val="superscript"/>
              </w:rPr>
              <w:t>주1)</w:t>
            </w:r>
            <w:r>
              <w:rPr>
                <w:rFonts w:hint="eastAsia"/>
              </w:rPr>
              <w:t>Waterfall</w:t>
            </w:r>
          </w:p>
        </w:tc>
        <w:tc>
          <w:tcPr>
            <w:tcW w:w="29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4" w:type="dxa"/>
              <w:left w:w="99" w:type="dxa"/>
              <w:bottom w:w="0" w:type="dxa"/>
              <w:right w:w="99" w:type="dxa"/>
            </w:tcMar>
            <w:vAlign w:val="center"/>
          </w:tcPr>
          <w:p w14:paraId="6352C870" w14:textId="77777777" w:rsidR="009F0D4C" w:rsidRPr="00C900F6" w:rsidRDefault="009F0D4C" w:rsidP="008E6D70">
            <w:pPr>
              <w:snapToGrid w:val="0"/>
              <w:jc w:val="center"/>
            </w:pPr>
            <w:r>
              <w:rPr>
                <w:rFonts w:hint="eastAsia"/>
              </w:rPr>
              <w:t>전 업무</w:t>
            </w:r>
          </w:p>
        </w:tc>
      </w:tr>
    </w:tbl>
    <w:p w14:paraId="3015E67F" w14:textId="77777777" w:rsidR="009F0D4C" w:rsidRDefault="009F0D4C" w:rsidP="009F0D4C">
      <w:pPr>
        <w:ind w:leftChars="100" w:left="200"/>
      </w:pPr>
      <w:r>
        <w:rPr>
          <w:rFonts w:hint="eastAsia"/>
        </w:rPr>
        <w:t>주1</w:t>
      </w:r>
      <w:r>
        <w:t xml:space="preserve">) </w:t>
      </w:r>
      <w:r>
        <w:rPr>
          <w:rFonts w:hint="eastAsia"/>
        </w:rPr>
        <w:t>Waterfall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 xml:space="preserve">Model : </w:t>
      </w:r>
      <w:r>
        <w:rPr>
          <w:sz w:val="18"/>
          <w:szCs w:val="18"/>
        </w:rPr>
        <w:t>분석, 설계, 구현 시험, 유지보수과정을 검토 및 승인을 거쳐 순차적, 하향적으로 접근/개발하는 고전적 라이프사이클 패러다임(Classic Life-Cycle Paradigm)</w:t>
      </w:r>
    </w:p>
    <w:p w14:paraId="53385FF1" w14:textId="77777777" w:rsidR="009F0D4C" w:rsidRPr="00D5532B" w:rsidRDefault="009F0D4C" w:rsidP="009F0D4C">
      <w:pPr>
        <w:ind w:leftChars="100" w:left="200"/>
      </w:pPr>
    </w:p>
    <w:p w14:paraId="55E69527" w14:textId="77777777" w:rsidR="002A4D2E" w:rsidRPr="00C900F6" w:rsidRDefault="002A4D2E" w:rsidP="00B914CF">
      <w:pPr>
        <w:pStyle w:val="1"/>
      </w:pPr>
      <w:bookmarkStart w:id="43" w:name="_Toc450583891"/>
      <w:r>
        <w:rPr>
          <w:rFonts w:hint="eastAsia"/>
          <w:lang w:eastAsia="ko-KR"/>
        </w:rPr>
        <w:t>사업</w:t>
      </w:r>
      <w:proofErr w:type="spellStart"/>
      <w:r w:rsidRPr="00C900F6">
        <w:rPr>
          <w:rFonts w:hint="eastAsia"/>
        </w:rPr>
        <w:t>관리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산출물</w:t>
      </w:r>
      <w:bookmarkEnd w:id="41"/>
      <w:bookmarkEnd w:id="43"/>
      <w:proofErr w:type="spellEnd"/>
    </w:p>
    <w:p w14:paraId="55E69528" w14:textId="42B1BD87" w:rsidR="007A0A53" w:rsidRPr="00414EBE" w:rsidRDefault="007A0A53" w:rsidP="00B914CF">
      <w:pPr>
        <w:rPr>
          <w:i/>
          <w:color w:val="FF0000"/>
        </w:rPr>
      </w:pPr>
      <w:r w:rsidRPr="00414EBE">
        <w:rPr>
          <w:rFonts w:hint="eastAsia"/>
          <w:i/>
          <w:color w:val="FF0000"/>
        </w:rPr>
        <w:t>&lt;고객과 협의된 산출물에 대하여 단계/산출물/인도시기/기타사항을 기술</w:t>
      </w:r>
      <w:r w:rsidR="00CB1942">
        <w:rPr>
          <w:rFonts w:hint="eastAsia"/>
          <w:i/>
          <w:color w:val="FF0000"/>
        </w:rPr>
        <w:t>합니다.</w:t>
      </w:r>
      <w:r w:rsidR="00CB1942">
        <w:rPr>
          <w:i/>
          <w:color w:val="FF0000"/>
        </w:rPr>
        <w:t xml:space="preserve"> </w:t>
      </w:r>
      <w:r w:rsidR="00CB1942">
        <w:rPr>
          <w:rFonts w:hint="eastAsia"/>
          <w:i/>
          <w:color w:val="FF0000"/>
        </w:rPr>
        <w:t>아래 산출물은 소규모 프로젝트의 최소 산출물이며,</w:t>
      </w:r>
      <w:r w:rsidR="00CB1942">
        <w:rPr>
          <w:i/>
          <w:color w:val="FF0000"/>
        </w:rPr>
        <w:t xml:space="preserve"> </w:t>
      </w:r>
      <w:r w:rsidR="00CB1942">
        <w:rPr>
          <w:rFonts w:hint="eastAsia"/>
          <w:i/>
          <w:color w:val="FF0000"/>
        </w:rPr>
        <w:t>규모나 사전 협의된 내용에 따라 가감합니다.</w:t>
      </w:r>
      <w:r w:rsidR="00CB1942">
        <w:rPr>
          <w:i/>
          <w:color w:val="FF0000"/>
        </w:rPr>
        <w:t xml:space="preserve"> </w:t>
      </w:r>
      <w:r w:rsidRPr="00414EBE">
        <w:rPr>
          <w:rFonts w:hint="eastAsia"/>
          <w:i/>
          <w:color w:val="FF0000"/>
        </w:rPr>
        <w:t>&gt;</w:t>
      </w:r>
    </w:p>
    <w:p w14:paraId="55E69529" w14:textId="77777777" w:rsidR="002A4D2E" w:rsidRPr="00C900F6" w:rsidRDefault="002A4D2E" w:rsidP="00B914CF">
      <w:r w:rsidRPr="00C900F6">
        <w:rPr>
          <w:rFonts w:hint="eastAsia"/>
        </w:rPr>
        <w:t xml:space="preserve">본 프로젝트의 관리 프로세스는 </w:t>
      </w:r>
      <w:r>
        <w:rPr>
          <w:rFonts w:hint="eastAsia"/>
        </w:rPr>
        <w:t>웹 개발 방법론</w:t>
      </w:r>
      <w:r w:rsidRPr="00C900F6">
        <w:rPr>
          <w:rFonts w:hint="eastAsia"/>
        </w:rPr>
        <w:t xml:space="preserve"> 표준 프로세스를 </w:t>
      </w:r>
      <w:proofErr w:type="spellStart"/>
      <w:r w:rsidRPr="00C900F6">
        <w:rPr>
          <w:rFonts w:hint="eastAsia"/>
        </w:rPr>
        <w:t>테일러링하여</w:t>
      </w:r>
      <w:proofErr w:type="spellEnd"/>
      <w:r w:rsidRPr="00C900F6">
        <w:rPr>
          <w:rFonts w:hint="eastAsia"/>
        </w:rPr>
        <w:t xml:space="preserve"> 적용하며 산출물은 다음과 같다.</w:t>
      </w:r>
    </w:p>
    <w:p w14:paraId="55E6952A" w14:textId="77777777" w:rsidR="002A4D2E" w:rsidRPr="00C900F6" w:rsidRDefault="002A4D2E" w:rsidP="00B914CF"/>
    <w:tbl>
      <w:tblPr>
        <w:tblW w:w="4788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981"/>
        <w:gridCol w:w="2409"/>
        <w:gridCol w:w="2161"/>
      </w:tblGrid>
      <w:tr w:rsidR="002A4D2E" w:rsidRPr="00C900F6" w14:paraId="55E6952F" w14:textId="77777777" w:rsidTr="009F0D4C">
        <w:trPr>
          <w:cantSplit/>
          <w:trHeight w:val="525"/>
          <w:tblHeader/>
        </w:trPr>
        <w:tc>
          <w:tcPr>
            <w:tcW w:w="919" w:type="pct"/>
            <w:shd w:val="clear" w:color="auto" w:fill="D9D9D9"/>
            <w:vAlign w:val="center"/>
          </w:tcPr>
          <w:p w14:paraId="55E6952B" w14:textId="77777777" w:rsidR="002A4D2E" w:rsidRPr="00C900F6" w:rsidRDefault="00CD547F" w:rsidP="00324452">
            <w:pPr>
              <w:snapToGrid w:val="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구분</w:t>
            </w:r>
          </w:p>
        </w:tc>
        <w:tc>
          <w:tcPr>
            <w:tcW w:w="1611" w:type="pct"/>
            <w:shd w:val="clear" w:color="auto" w:fill="D9D9D9"/>
            <w:vAlign w:val="center"/>
          </w:tcPr>
          <w:p w14:paraId="55E6952C" w14:textId="77777777" w:rsidR="002A4D2E" w:rsidRPr="00C900F6" w:rsidRDefault="002A4D2E" w:rsidP="00324452">
            <w:pPr>
              <w:snapToGrid w:val="0"/>
              <w:jc w:val="center"/>
              <w:rPr>
                <w:b/>
              </w:rPr>
            </w:pPr>
            <w:r w:rsidRPr="00C900F6">
              <w:rPr>
                <w:rFonts w:hint="eastAsia"/>
                <w:b/>
              </w:rPr>
              <w:t>산출물</w:t>
            </w:r>
          </w:p>
        </w:tc>
        <w:tc>
          <w:tcPr>
            <w:tcW w:w="1302" w:type="pct"/>
            <w:shd w:val="clear" w:color="auto" w:fill="D9D9D9"/>
            <w:vAlign w:val="center"/>
          </w:tcPr>
          <w:p w14:paraId="55E6952D" w14:textId="77777777" w:rsidR="002A4D2E" w:rsidRPr="00C900F6" w:rsidRDefault="002A4D2E" w:rsidP="00324452">
            <w:pPr>
              <w:snapToGrid w:val="0"/>
              <w:jc w:val="center"/>
              <w:rPr>
                <w:b/>
              </w:rPr>
            </w:pPr>
            <w:r w:rsidRPr="00C900F6">
              <w:rPr>
                <w:rFonts w:hint="eastAsia"/>
                <w:b/>
              </w:rPr>
              <w:t>인도 시기</w:t>
            </w:r>
          </w:p>
        </w:tc>
        <w:tc>
          <w:tcPr>
            <w:tcW w:w="1168" w:type="pct"/>
            <w:shd w:val="clear" w:color="auto" w:fill="D9D9D9"/>
            <w:vAlign w:val="center"/>
          </w:tcPr>
          <w:p w14:paraId="55E6952E" w14:textId="77777777" w:rsidR="002A4D2E" w:rsidRPr="00C900F6" w:rsidRDefault="002A4D2E" w:rsidP="00324452">
            <w:pPr>
              <w:snapToGrid w:val="0"/>
              <w:jc w:val="center"/>
              <w:rPr>
                <w:b/>
              </w:rPr>
            </w:pPr>
            <w:r w:rsidRPr="00C900F6">
              <w:rPr>
                <w:rFonts w:hint="eastAsia"/>
                <w:b/>
              </w:rPr>
              <w:t>비고</w:t>
            </w:r>
          </w:p>
        </w:tc>
      </w:tr>
      <w:tr w:rsidR="009F0D4C" w:rsidRPr="00C900F6" w14:paraId="55E69539" w14:textId="77777777" w:rsidTr="009F0D4C">
        <w:trPr>
          <w:trHeight w:val="283"/>
        </w:trPr>
        <w:tc>
          <w:tcPr>
            <w:tcW w:w="919" w:type="pct"/>
            <w:vMerge w:val="restart"/>
            <w:vAlign w:val="center"/>
          </w:tcPr>
          <w:p w14:paraId="55E69530" w14:textId="37866E1D" w:rsidR="009F0D4C" w:rsidRPr="00C900F6" w:rsidRDefault="009F0D4C" w:rsidP="009F0D4C">
            <w:pPr>
              <w:snapToGrid w:val="0"/>
              <w:jc w:val="center"/>
            </w:pPr>
            <w:r>
              <w:rPr>
                <w:rFonts w:hint="eastAsia"/>
              </w:rPr>
              <w:t>계획수립</w:t>
            </w:r>
          </w:p>
        </w:tc>
        <w:tc>
          <w:tcPr>
            <w:tcW w:w="1611" w:type="pct"/>
            <w:vAlign w:val="center"/>
          </w:tcPr>
          <w:p w14:paraId="55E69536" w14:textId="53E3BEAB" w:rsidR="009F0D4C" w:rsidRPr="00CB1942" w:rsidRDefault="009F0D4C" w:rsidP="00CB1942">
            <w:pPr>
              <w:snapToGrid w:val="0"/>
            </w:pPr>
            <w:r w:rsidRPr="00C900F6">
              <w:rPr>
                <w:rFonts w:hint="eastAsia"/>
              </w:rPr>
              <w:t>사업수행계획서</w:t>
            </w:r>
          </w:p>
        </w:tc>
        <w:tc>
          <w:tcPr>
            <w:tcW w:w="1302" w:type="pct"/>
            <w:vAlign w:val="center"/>
          </w:tcPr>
          <w:p w14:paraId="55E69537" w14:textId="77777777" w:rsidR="009F0D4C" w:rsidRPr="00C900F6" w:rsidRDefault="009F0D4C" w:rsidP="00324452">
            <w:pPr>
              <w:snapToGrid w:val="0"/>
              <w:jc w:val="center"/>
            </w:pPr>
            <w:r>
              <w:rPr>
                <w:rFonts w:hint="eastAsia"/>
              </w:rPr>
              <w:t>착수투입</w:t>
            </w:r>
            <w:r w:rsidRPr="00C900F6">
              <w:rPr>
                <w:rFonts w:hint="eastAsia"/>
              </w:rPr>
              <w:t xml:space="preserve"> 후 2주 이내</w:t>
            </w:r>
          </w:p>
        </w:tc>
        <w:tc>
          <w:tcPr>
            <w:tcW w:w="1168" w:type="pct"/>
            <w:vAlign w:val="center"/>
          </w:tcPr>
          <w:p w14:paraId="55E69538" w14:textId="77777777" w:rsidR="009F0D4C" w:rsidRPr="006A4A6D" w:rsidRDefault="009F0D4C" w:rsidP="00324452">
            <w:pPr>
              <w:pStyle w:val="a7"/>
              <w:tabs>
                <w:tab w:val="center" w:pos="176"/>
              </w:tabs>
              <w:ind w:left="1"/>
              <w:rPr>
                <w:rFonts w:ascii="맑은 고딕" w:hAnsi="맑은 고딕" w:cs="맑은 고딕"/>
                <w:lang w:val="en-US" w:eastAsia="ko-KR"/>
              </w:rPr>
            </w:pPr>
          </w:p>
        </w:tc>
      </w:tr>
      <w:tr w:rsidR="009F0D4C" w:rsidRPr="00C900F6" w14:paraId="54880F36" w14:textId="77777777" w:rsidTr="009F0D4C">
        <w:trPr>
          <w:trHeight w:val="283"/>
        </w:trPr>
        <w:tc>
          <w:tcPr>
            <w:tcW w:w="919" w:type="pct"/>
            <w:vMerge/>
            <w:vAlign w:val="center"/>
          </w:tcPr>
          <w:p w14:paraId="525765BE" w14:textId="4542BA48" w:rsidR="009F0D4C" w:rsidRDefault="009F0D4C" w:rsidP="002A4D2E">
            <w:pPr>
              <w:snapToGrid w:val="0"/>
              <w:jc w:val="center"/>
            </w:pPr>
          </w:p>
        </w:tc>
        <w:tc>
          <w:tcPr>
            <w:tcW w:w="1611" w:type="pct"/>
            <w:vAlign w:val="center"/>
          </w:tcPr>
          <w:p w14:paraId="7DE70103" w14:textId="5FAA8DB7" w:rsidR="009F0D4C" w:rsidRPr="00C900F6" w:rsidRDefault="009F0D4C" w:rsidP="00CB1942">
            <w:pPr>
              <w:snapToGrid w:val="0"/>
            </w:pPr>
            <w:r>
              <w:rPr>
                <w:rFonts w:hint="eastAsia"/>
              </w:rPr>
              <w:t>착수보고서</w:t>
            </w:r>
          </w:p>
        </w:tc>
        <w:tc>
          <w:tcPr>
            <w:tcW w:w="1302" w:type="pct"/>
            <w:vAlign w:val="center"/>
          </w:tcPr>
          <w:p w14:paraId="221ECBE0" w14:textId="76D36742" w:rsidR="009F0D4C" w:rsidRDefault="009F7AF3" w:rsidP="00324452">
            <w:pPr>
              <w:snapToGrid w:val="0"/>
              <w:jc w:val="center"/>
            </w:pPr>
            <w:r>
              <w:rPr>
                <w:rFonts w:hint="eastAsia"/>
              </w:rPr>
              <w:t>착수보고시</w:t>
            </w:r>
          </w:p>
        </w:tc>
        <w:tc>
          <w:tcPr>
            <w:tcW w:w="1168" w:type="pct"/>
            <w:vAlign w:val="center"/>
          </w:tcPr>
          <w:p w14:paraId="1280068D" w14:textId="77777777" w:rsidR="009F0D4C" w:rsidRPr="006A4A6D" w:rsidRDefault="009F0D4C" w:rsidP="00324452">
            <w:pPr>
              <w:pStyle w:val="a7"/>
              <w:tabs>
                <w:tab w:val="center" w:pos="176"/>
              </w:tabs>
              <w:ind w:left="1"/>
              <w:rPr>
                <w:rFonts w:ascii="맑은 고딕" w:hAnsi="맑은 고딕" w:cs="맑은 고딕"/>
                <w:lang w:val="en-US" w:eastAsia="ko-KR"/>
              </w:rPr>
            </w:pPr>
          </w:p>
        </w:tc>
      </w:tr>
      <w:tr w:rsidR="005F1DF2" w:rsidRPr="00C900F6" w14:paraId="6C262AB9" w14:textId="77777777" w:rsidTr="009F0D4C">
        <w:trPr>
          <w:trHeight w:val="283"/>
        </w:trPr>
        <w:tc>
          <w:tcPr>
            <w:tcW w:w="919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79AF59" w14:textId="36F9493F" w:rsidR="005F1DF2" w:rsidRDefault="005F1DF2" w:rsidP="005F1DF2">
            <w:pPr>
              <w:snapToGrid w:val="0"/>
              <w:jc w:val="center"/>
            </w:pPr>
            <w:r>
              <w:rPr>
                <w:rFonts w:hint="eastAsia"/>
              </w:rPr>
              <w:t>의사소통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8C2DF" w14:textId="318D3689" w:rsidR="005F1DF2" w:rsidRDefault="005F1DF2" w:rsidP="009F0D4C">
            <w:pPr>
              <w:snapToGrid w:val="0"/>
            </w:pPr>
            <w:r>
              <w:rPr>
                <w:rFonts w:hint="eastAsia"/>
              </w:rPr>
              <w:t>회의록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7E68C12C" w14:textId="1171F7D2" w:rsidR="005F1DF2" w:rsidRDefault="005F1DF2" w:rsidP="009F0D4C">
            <w:pPr>
              <w:snapToGrid w:val="0"/>
              <w:jc w:val="center"/>
            </w:pPr>
            <w:r>
              <w:rPr>
                <w:rFonts w:hint="eastAsia"/>
              </w:rPr>
              <w:t>수시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C79EDC" w14:textId="557D59D9" w:rsidR="005F1DF2" w:rsidRPr="00C900F6" w:rsidRDefault="005F1DF2" w:rsidP="009F0D4C">
            <w:pPr>
              <w:snapToGrid w:val="0"/>
            </w:pPr>
          </w:p>
        </w:tc>
      </w:tr>
      <w:tr w:rsidR="005F1DF2" w:rsidRPr="00C900F6" w14:paraId="33A57325" w14:textId="77777777" w:rsidTr="008E6D70">
        <w:trPr>
          <w:trHeight w:val="283"/>
        </w:trPr>
        <w:tc>
          <w:tcPr>
            <w:tcW w:w="9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B4EAF1" w14:textId="5C512B62" w:rsidR="005F1DF2" w:rsidRDefault="005F1DF2" w:rsidP="005F1DF2">
            <w:pPr>
              <w:snapToGrid w:val="0"/>
              <w:jc w:val="center"/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4A5D32D" w14:textId="48D4C5D0" w:rsidR="005F1DF2" w:rsidRDefault="005F1DF2" w:rsidP="005F1DF2">
            <w:pPr>
              <w:snapToGrid w:val="0"/>
            </w:pPr>
            <w:r>
              <w:rPr>
                <w:rFonts w:hint="eastAsia"/>
              </w:rPr>
              <w:t>주간보고서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58A344F4" w14:textId="0834B443" w:rsidR="005F1DF2" w:rsidRDefault="005F1DF2" w:rsidP="005F1DF2">
            <w:pPr>
              <w:snapToGrid w:val="0"/>
              <w:jc w:val="center"/>
            </w:pPr>
            <w:r>
              <w:rPr>
                <w:rFonts w:hint="eastAsia"/>
              </w:rPr>
              <w:t>매주 금요일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993C28" w14:textId="5173018E" w:rsidR="005F1DF2" w:rsidRPr="00C900F6" w:rsidRDefault="005F1DF2" w:rsidP="005F1DF2">
            <w:pPr>
              <w:snapToGrid w:val="0"/>
            </w:pPr>
          </w:p>
        </w:tc>
      </w:tr>
      <w:tr w:rsidR="005F1DF2" w:rsidRPr="00C900F6" w14:paraId="55E69553" w14:textId="77777777" w:rsidTr="008E6D70">
        <w:trPr>
          <w:trHeight w:val="283"/>
        </w:trPr>
        <w:tc>
          <w:tcPr>
            <w:tcW w:w="9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E6954F" w14:textId="3294149A" w:rsidR="005F1DF2" w:rsidRPr="00C900F6" w:rsidRDefault="005F1DF2" w:rsidP="005F1DF2">
            <w:pPr>
              <w:snapToGrid w:val="0"/>
              <w:jc w:val="center"/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E69550" w14:textId="77777777" w:rsidR="005F1DF2" w:rsidRPr="00C900F6" w:rsidRDefault="005F1DF2" w:rsidP="005F1DF2">
            <w:pPr>
              <w:snapToGrid w:val="0"/>
            </w:pPr>
            <w:r>
              <w:rPr>
                <w:rFonts w:hint="eastAsia"/>
              </w:rPr>
              <w:t>중간보고서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55E69551" w14:textId="77777777" w:rsidR="005F1DF2" w:rsidRPr="00C900F6" w:rsidRDefault="005F1DF2" w:rsidP="005F1DF2">
            <w:pPr>
              <w:snapToGrid w:val="0"/>
              <w:jc w:val="center"/>
            </w:pPr>
            <w:r>
              <w:t>설계</w:t>
            </w:r>
            <w:r>
              <w:rPr>
                <w:rFonts w:hint="eastAsia"/>
              </w:rPr>
              <w:t>완료 후 1주 이내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52" w14:textId="77777777" w:rsidR="005F1DF2" w:rsidRPr="00C900F6" w:rsidRDefault="005F1DF2" w:rsidP="005F1DF2">
            <w:pPr>
              <w:snapToGrid w:val="0"/>
            </w:pPr>
          </w:p>
        </w:tc>
      </w:tr>
      <w:tr w:rsidR="005F1DF2" w:rsidRPr="00C900F6" w14:paraId="55E69558" w14:textId="77777777" w:rsidTr="008E6D70">
        <w:trPr>
          <w:trHeight w:val="283"/>
        </w:trPr>
        <w:tc>
          <w:tcPr>
            <w:tcW w:w="919" w:type="pct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E69554" w14:textId="3F26BC7F" w:rsidR="005F1DF2" w:rsidRPr="00C900F6" w:rsidRDefault="005F1DF2" w:rsidP="005F1DF2">
            <w:pPr>
              <w:snapToGrid w:val="0"/>
              <w:jc w:val="center"/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E69555" w14:textId="77777777" w:rsidR="005F1DF2" w:rsidRPr="00C900F6" w:rsidRDefault="005F1DF2" w:rsidP="005F1DF2">
            <w:pPr>
              <w:snapToGrid w:val="0"/>
            </w:pPr>
            <w:r>
              <w:rPr>
                <w:rFonts w:hint="eastAsia"/>
              </w:rPr>
              <w:t>완료보고서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55E69556" w14:textId="77777777" w:rsidR="005F1DF2" w:rsidRPr="00C900F6" w:rsidRDefault="005F1DF2" w:rsidP="005F1DF2">
            <w:pPr>
              <w:snapToGrid w:val="0"/>
              <w:jc w:val="center"/>
            </w:pPr>
            <w:r>
              <w:rPr>
                <w:rFonts w:hint="eastAsia"/>
              </w:rPr>
              <w:t>프로젝트 종료 시점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57" w14:textId="77777777" w:rsidR="005F1DF2" w:rsidRPr="00C900F6" w:rsidRDefault="005F1DF2" w:rsidP="005F1DF2">
            <w:pPr>
              <w:snapToGrid w:val="0"/>
            </w:pPr>
          </w:p>
        </w:tc>
      </w:tr>
      <w:tr w:rsidR="005F1DF2" w:rsidRPr="00C900F6" w14:paraId="26421B6B" w14:textId="77777777" w:rsidTr="009F0D4C">
        <w:trPr>
          <w:trHeight w:val="283"/>
        </w:trPr>
        <w:tc>
          <w:tcPr>
            <w:tcW w:w="919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B35352" w14:textId="77777777" w:rsidR="005F1DF2" w:rsidRDefault="005F1DF2" w:rsidP="009F0D4C">
            <w:pPr>
              <w:snapToGrid w:val="0"/>
              <w:jc w:val="center"/>
            </w:pPr>
            <w:r>
              <w:rPr>
                <w:rFonts w:hint="eastAsia"/>
              </w:rPr>
              <w:t>통제모니터링</w:t>
            </w:r>
          </w:p>
          <w:p w14:paraId="3A8EC419" w14:textId="48DCB690" w:rsidR="005F1DF2" w:rsidRDefault="005F1DF2" w:rsidP="00324452">
            <w:pPr>
              <w:snapToGrid w:val="0"/>
              <w:jc w:val="center"/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05D28B" w14:textId="251AFB9A" w:rsidR="005F1DF2" w:rsidRDefault="005F1DF2" w:rsidP="00324452">
            <w:pPr>
              <w:snapToGrid w:val="0"/>
            </w:pPr>
            <w:r>
              <w:rPr>
                <w:rFonts w:hint="eastAsia"/>
              </w:rPr>
              <w:t>WBS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046AE1B6" w14:textId="7CD3F1B0" w:rsidR="005F1DF2" w:rsidRDefault="009F7AF3" w:rsidP="00C579B9">
            <w:pPr>
              <w:snapToGrid w:val="0"/>
              <w:jc w:val="center"/>
            </w:pPr>
            <w:r>
              <w:rPr>
                <w:rFonts w:hint="eastAsia"/>
              </w:rPr>
              <w:t>매주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61B3F9" w14:textId="77777777" w:rsidR="005F1DF2" w:rsidRDefault="005F1DF2" w:rsidP="00324452">
            <w:pPr>
              <w:snapToGrid w:val="0"/>
            </w:pPr>
          </w:p>
        </w:tc>
      </w:tr>
      <w:tr w:rsidR="005F1DF2" w:rsidRPr="00C900F6" w14:paraId="79E9E27B" w14:textId="77777777" w:rsidTr="009F0D4C">
        <w:trPr>
          <w:trHeight w:val="283"/>
        </w:trPr>
        <w:tc>
          <w:tcPr>
            <w:tcW w:w="919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ECC6AE" w14:textId="71DBB81B" w:rsidR="005F1DF2" w:rsidRPr="00C900F6" w:rsidRDefault="005F1DF2" w:rsidP="00324452">
            <w:pPr>
              <w:snapToGrid w:val="0"/>
              <w:jc w:val="center"/>
            </w:pP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A8ED80D" w14:textId="57BA459A" w:rsidR="005F1DF2" w:rsidRDefault="005F1DF2" w:rsidP="00324452">
            <w:pPr>
              <w:snapToGrid w:val="0"/>
            </w:pPr>
            <w:r>
              <w:rPr>
                <w:rFonts w:hint="eastAsia"/>
              </w:rPr>
              <w:t>이슈관리대장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55035891" w14:textId="24697C6B" w:rsidR="005F1DF2" w:rsidRDefault="009F7AF3" w:rsidP="00C579B9">
            <w:pPr>
              <w:snapToGrid w:val="0"/>
              <w:jc w:val="center"/>
            </w:pPr>
            <w:r>
              <w:rPr>
                <w:rFonts w:hint="eastAsia"/>
              </w:rPr>
              <w:t>수시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69979A" w14:textId="77777777" w:rsidR="005F1DF2" w:rsidRPr="00C900F6" w:rsidRDefault="005F1DF2" w:rsidP="00324452">
            <w:pPr>
              <w:snapToGrid w:val="0"/>
            </w:pPr>
          </w:p>
        </w:tc>
      </w:tr>
      <w:tr w:rsidR="009F7AF3" w:rsidRPr="00C900F6" w14:paraId="55E6958A" w14:textId="77777777" w:rsidTr="009F0D4C">
        <w:trPr>
          <w:trHeight w:val="283"/>
        </w:trPr>
        <w:tc>
          <w:tcPr>
            <w:tcW w:w="919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86" w14:textId="15A1A8FA" w:rsidR="009F7AF3" w:rsidRDefault="009F7AF3" w:rsidP="009F7AF3">
            <w:pPr>
              <w:snapToGrid w:val="0"/>
              <w:jc w:val="center"/>
            </w:pPr>
            <w:r>
              <w:rPr>
                <w:rFonts w:hint="eastAsia"/>
              </w:rPr>
              <w:t>종료</w:t>
            </w:r>
          </w:p>
        </w:tc>
        <w:tc>
          <w:tcPr>
            <w:tcW w:w="16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5E69587" w14:textId="1CBA230A" w:rsidR="009F7AF3" w:rsidRPr="00C900F6" w:rsidRDefault="009F7AF3" w:rsidP="009F7AF3">
            <w:pPr>
              <w:snapToGrid w:val="0"/>
            </w:pPr>
            <w:r>
              <w:rPr>
                <w:rFonts w:hint="eastAsia"/>
              </w:rPr>
              <w:t>검수요청서</w:t>
            </w:r>
          </w:p>
        </w:tc>
        <w:tc>
          <w:tcPr>
            <w:tcW w:w="1302" w:type="pct"/>
            <w:tcBorders>
              <w:right w:val="single" w:sz="4" w:space="0" w:color="auto"/>
            </w:tcBorders>
          </w:tcPr>
          <w:p w14:paraId="55E69588" w14:textId="23CA8EB2" w:rsidR="009F7AF3" w:rsidRPr="00C900F6" w:rsidRDefault="009F7AF3" w:rsidP="009F7AF3">
            <w:pPr>
              <w:snapToGrid w:val="0"/>
              <w:jc w:val="center"/>
            </w:pPr>
            <w:r>
              <w:rPr>
                <w:rFonts w:hint="eastAsia"/>
              </w:rPr>
              <w:t>검수요청 시</w:t>
            </w:r>
          </w:p>
        </w:tc>
        <w:tc>
          <w:tcPr>
            <w:tcW w:w="116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89" w14:textId="77777777" w:rsidR="009F7AF3" w:rsidRPr="00C900F6" w:rsidRDefault="009F7AF3" w:rsidP="009F7AF3">
            <w:pPr>
              <w:snapToGrid w:val="0"/>
            </w:pPr>
          </w:p>
        </w:tc>
      </w:tr>
    </w:tbl>
    <w:bookmarkEnd w:id="42"/>
    <w:p w14:paraId="55E69590" w14:textId="77777777" w:rsidR="00B914CF" w:rsidRPr="00C900F6" w:rsidRDefault="00B914CF" w:rsidP="00B914CF">
      <w:r w:rsidRPr="00C900F6">
        <w:rPr>
          <w:rFonts w:cs="Arial"/>
        </w:rPr>
        <w:t>※</w:t>
      </w:r>
      <w:r w:rsidRPr="00C900F6">
        <w:rPr>
          <w:rFonts w:hint="eastAsia"/>
        </w:rPr>
        <w:t xml:space="preserve"> 관리산출물은 수행사가 초안을 작성하고 고객사와 합의를 거쳐 최종 확정함</w:t>
      </w:r>
      <w:r w:rsidR="00812806" w:rsidRPr="00C900F6">
        <w:rPr>
          <w:rFonts w:hint="eastAsia"/>
        </w:rPr>
        <w:t>.</w:t>
      </w:r>
    </w:p>
    <w:p w14:paraId="55E69591" w14:textId="207F9E34" w:rsidR="007A7913" w:rsidRPr="009F7AF3" w:rsidRDefault="007A7913" w:rsidP="00B914CF"/>
    <w:p w14:paraId="3E5107B8" w14:textId="77777777" w:rsidR="009F0D4C" w:rsidRPr="00C900F6" w:rsidRDefault="009F0D4C" w:rsidP="009F0D4C">
      <w:pPr>
        <w:pStyle w:val="1"/>
      </w:pPr>
      <w:bookmarkStart w:id="44" w:name="_Toc263760244"/>
      <w:bookmarkStart w:id="45" w:name="_Toc450583892"/>
      <w:proofErr w:type="spellStart"/>
      <w:r w:rsidRPr="00C900F6">
        <w:rPr>
          <w:rFonts w:hint="eastAsia"/>
        </w:rPr>
        <w:t>공정</w:t>
      </w:r>
      <w:proofErr w:type="spellEnd"/>
      <w:r w:rsidRPr="00C900F6">
        <w:rPr>
          <w:rFonts w:hint="eastAsia"/>
        </w:rPr>
        <w:t xml:space="preserve"> 및 </w:t>
      </w:r>
      <w:proofErr w:type="spellStart"/>
      <w:r w:rsidRPr="00C900F6">
        <w:rPr>
          <w:rFonts w:hint="eastAsia"/>
        </w:rPr>
        <w:t>개발</w:t>
      </w:r>
      <w:proofErr w:type="spellEnd"/>
      <w:r w:rsidRPr="00C900F6">
        <w:rPr>
          <w:rFonts w:hint="eastAsia"/>
        </w:rPr>
        <w:t xml:space="preserve"> </w:t>
      </w:r>
      <w:proofErr w:type="spellStart"/>
      <w:r w:rsidRPr="00C900F6">
        <w:rPr>
          <w:rFonts w:hint="eastAsia"/>
        </w:rPr>
        <w:t>산출물</w:t>
      </w:r>
      <w:bookmarkEnd w:id="44"/>
      <w:bookmarkEnd w:id="45"/>
      <w:proofErr w:type="spellEnd"/>
    </w:p>
    <w:p w14:paraId="55E695A0" w14:textId="77777777" w:rsidR="00F07505" w:rsidRPr="00C900F6" w:rsidRDefault="00913A8A" w:rsidP="00F07505">
      <w:pPr>
        <w:pStyle w:val="a7"/>
        <w:numPr>
          <w:ilvl w:val="0"/>
          <w:numId w:val="13"/>
        </w:numPr>
        <w:tabs>
          <w:tab w:val="clear" w:pos="4320"/>
          <w:tab w:val="center" w:pos="175"/>
        </w:tabs>
        <w:snapToGrid w:val="0"/>
        <w:ind w:left="174" w:hangingChars="87" w:hanging="174"/>
        <w:rPr>
          <w:rFonts w:cs="Arial"/>
        </w:rPr>
      </w:pPr>
      <w:bookmarkStart w:id="46" w:name="_Toc243478035"/>
      <w:bookmarkStart w:id="47" w:name="_Toc243732873"/>
      <w:r>
        <w:rPr>
          <w:rFonts w:cs="Arial" w:hint="eastAsia"/>
          <w:lang w:eastAsia="ko-KR"/>
        </w:rPr>
        <w:t>단계</w:t>
      </w:r>
      <w:r w:rsidR="000C484C" w:rsidRPr="00C900F6">
        <w:rPr>
          <w:rFonts w:cs="Arial" w:hint="eastAsia"/>
        </w:rPr>
        <w:t>별</w:t>
      </w:r>
      <w:r w:rsidR="000C484C" w:rsidRPr="00C900F6">
        <w:rPr>
          <w:rFonts w:cs="Arial" w:hint="eastAsia"/>
        </w:rPr>
        <w:t xml:space="preserve"> </w:t>
      </w:r>
      <w:proofErr w:type="spellStart"/>
      <w:r w:rsidR="00F07505" w:rsidRPr="00C900F6">
        <w:rPr>
          <w:rFonts w:cs="Arial" w:hint="eastAsia"/>
        </w:rPr>
        <w:t>공정</w:t>
      </w:r>
      <w:proofErr w:type="spellEnd"/>
      <w:r w:rsidR="00F07505" w:rsidRPr="00C900F6">
        <w:rPr>
          <w:rFonts w:cs="Arial" w:hint="eastAsia"/>
        </w:rPr>
        <w:t xml:space="preserve"> </w:t>
      </w:r>
      <w:r w:rsidR="00F07505" w:rsidRPr="00C900F6">
        <w:rPr>
          <w:rFonts w:cs="Arial" w:hint="eastAsia"/>
        </w:rPr>
        <w:t>및</w:t>
      </w:r>
      <w:r w:rsidR="00F07505" w:rsidRPr="00C900F6">
        <w:rPr>
          <w:rFonts w:cs="Arial" w:hint="eastAsia"/>
        </w:rPr>
        <w:t xml:space="preserve"> </w:t>
      </w:r>
      <w:proofErr w:type="spellStart"/>
      <w:r w:rsidR="008B7164" w:rsidRPr="00C900F6">
        <w:rPr>
          <w:rFonts w:cs="Arial" w:hint="eastAsia"/>
        </w:rPr>
        <w:t>개발</w:t>
      </w:r>
      <w:proofErr w:type="spellEnd"/>
      <w:r>
        <w:rPr>
          <w:rFonts w:cs="Arial" w:hint="eastAsia"/>
          <w:lang w:eastAsia="ko-KR"/>
        </w:rPr>
        <w:t xml:space="preserve"> </w:t>
      </w:r>
      <w:proofErr w:type="spellStart"/>
      <w:r w:rsidR="00F07505" w:rsidRPr="00C900F6">
        <w:rPr>
          <w:rFonts w:cs="Arial" w:hint="eastAsia"/>
        </w:rPr>
        <w:t>산출물은</w:t>
      </w:r>
      <w:proofErr w:type="spellEnd"/>
      <w:r w:rsidR="00F07505" w:rsidRPr="00C900F6">
        <w:rPr>
          <w:rFonts w:cs="Arial" w:hint="eastAsia"/>
        </w:rPr>
        <w:t xml:space="preserve"> </w:t>
      </w:r>
      <w:proofErr w:type="spellStart"/>
      <w:r w:rsidR="000C484C" w:rsidRPr="00C900F6">
        <w:rPr>
          <w:rFonts w:cs="Arial" w:hint="eastAsia"/>
        </w:rPr>
        <w:t>아래와</w:t>
      </w:r>
      <w:proofErr w:type="spellEnd"/>
      <w:r w:rsidR="000C484C" w:rsidRPr="00C900F6">
        <w:rPr>
          <w:rFonts w:cs="Arial" w:hint="eastAsia"/>
        </w:rPr>
        <w:t xml:space="preserve"> </w:t>
      </w:r>
      <w:proofErr w:type="spellStart"/>
      <w:r w:rsidR="000C484C" w:rsidRPr="00C900F6">
        <w:rPr>
          <w:rFonts w:cs="Arial" w:hint="eastAsia"/>
        </w:rPr>
        <w:t>같으며</w:t>
      </w:r>
      <w:proofErr w:type="spellEnd"/>
      <w:r w:rsidR="000C484C" w:rsidRPr="00C900F6">
        <w:rPr>
          <w:rFonts w:cs="Arial" w:hint="eastAsia"/>
        </w:rPr>
        <w:t xml:space="preserve">, </w:t>
      </w:r>
      <w:proofErr w:type="spellStart"/>
      <w:r w:rsidR="00F07505" w:rsidRPr="00C900F6">
        <w:rPr>
          <w:rFonts w:cs="Arial" w:hint="eastAsia"/>
        </w:rPr>
        <w:t>단계별로</w:t>
      </w:r>
      <w:proofErr w:type="spellEnd"/>
      <w:r w:rsidR="00F07505" w:rsidRPr="00C900F6">
        <w:rPr>
          <w:rFonts w:cs="Arial" w:hint="eastAsia"/>
        </w:rPr>
        <w:t xml:space="preserve"> </w:t>
      </w:r>
      <w:proofErr w:type="spellStart"/>
      <w:r w:rsidR="00F07505" w:rsidRPr="00C900F6">
        <w:rPr>
          <w:rFonts w:cs="Arial" w:hint="eastAsia"/>
        </w:rPr>
        <w:t>양</w:t>
      </w:r>
      <w:r w:rsidR="00812806" w:rsidRPr="00C900F6">
        <w:rPr>
          <w:rFonts w:cs="Arial" w:hint="eastAsia"/>
        </w:rPr>
        <w:t>사</w:t>
      </w:r>
      <w:proofErr w:type="spellEnd"/>
      <w:r w:rsidR="00F07505" w:rsidRPr="00C900F6">
        <w:rPr>
          <w:rFonts w:cs="Arial" w:hint="eastAsia"/>
        </w:rPr>
        <w:t xml:space="preserve"> </w:t>
      </w:r>
      <w:proofErr w:type="spellStart"/>
      <w:r w:rsidR="00F07505" w:rsidRPr="00C900F6">
        <w:rPr>
          <w:rFonts w:cs="Arial" w:hint="eastAsia"/>
        </w:rPr>
        <w:t>협의</w:t>
      </w:r>
      <w:r w:rsidR="00812806" w:rsidRPr="00C900F6">
        <w:rPr>
          <w:rFonts w:cs="Arial" w:hint="eastAsia"/>
        </w:rPr>
        <w:t>하에</w:t>
      </w:r>
      <w:proofErr w:type="spellEnd"/>
      <w:r w:rsidR="00F07505" w:rsidRPr="00C900F6">
        <w:rPr>
          <w:rFonts w:cs="Arial" w:hint="eastAsia"/>
        </w:rPr>
        <w:t xml:space="preserve"> </w:t>
      </w:r>
      <w:proofErr w:type="spellStart"/>
      <w:r w:rsidR="00F07505" w:rsidRPr="00C900F6">
        <w:rPr>
          <w:rFonts w:cs="Arial" w:hint="eastAsia"/>
        </w:rPr>
        <w:t>조정할</w:t>
      </w:r>
      <w:proofErr w:type="spellEnd"/>
      <w:r w:rsidR="00F07505" w:rsidRPr="00C900F6">
        <w:rPr>
          <w:rFonts w:cs="Arial" w:hint="eastAsia"/>
        </w:rPr>
        <w:t xml:space="preserve"> </w:t>
      </w:r>
      <w:r w:rsidR="00F07505" w:rsidRPr="00C900F6">
        <w:rPr>
          <w:rFonts w:cs="Arial" w:hint="eastAsia"/>
        </w:rPr>
        <w:t>수</w:t>
      </w:r>
      <w:r w:rsidR="00F07505" w:rsidRPr="00C900F6">
        <w:rPr>
          <w:rFonts w:cs="Arial" w:hint="eastAsia"/>
        </w:rPr>
        <w:t xml:space="preserve"> </w:t>
      </w:r>
      <w:proofErr w:type="spellStart"/>
      <w:r w:rsidR="00F07505" w:rsidRPr="00C900F6">
        <w:rPr>
          <w:rFonts w:cs="Arial" w:hint="eastAsia"/>
        </w:rPr>
        <w:t>있다</w:t>
      </w:r>
      <w:proofErr w:type="spellEnd"/>
      <w:r w:rsidR="00F07505" w:rsidRPr="00C900F6">
        <w:rPr>
          <w:rFonts w:cs="Arial" w:hint="eastAsia"/>
        </w:rPr>
        <w:t>.</w:t>
      </w:r>
    </w:p>
    <w:p w14:paraId="55E695A1" w14:textId="4A1340CE" w:rsidR="002A4D2E" w:rsidRDefault="00B914CF" w:rsidP="002A4D2E">
      <w:pPr>
        <w:pStyle w:val="a7"/>
        <w:numPr>
          <w:ilvl w:val="0"/>
          <w:numId w:val="13"/>
        </w:numPr>
        <w:tabs>
          <w:tab w:val="clear" w:pos="4320"/>
          <w:tab w:val="center" w:pos="175"/>
        </w:tabs>
        <w:snapToGrid w:val="0"/>
        <w:ind w:left="174" w:hangingChars="87" w:hanging="174"/>
        <w:rPr>
          <w:rFonts w:cs="Arial"/>
        </w:rPr>
      </w:pPr>
      <w:proofErr w:type="spellStart"/>
      <w:r w:rsidRPr="001555C9">
        <w:rPr>
          <w:rFonts w:cs="Arial" w:hint="eastAsia"/>
        </w:rPr>
        <w:lastRenderedPageBreak/>
        <w:t>최종</w:t>
      </w:r>
      <w:proofErr w:type="spellEnd"/>
      <w:r w:rsidRPr="001555C9">
        <w:rPr>
          <w:rFonts w:cs="Arial" w:hint="eastAsia"/>
        </w:rPr>
        <w:t xml:space="preserve"> </w:t>
      </w:r>
      <w:proofErr w:type="spellStart"/>
      <w:r w:rsidRPr="001555C9">
        <w:rPr>
          <w:rFonts w:cs="Arial" w:hint="eastAsia"/>
        </w:rPr>
        <w:t>인도산출물은</w:t>
      </w:r>
      <w:proofErr w:type="spellEnd"/>
      <w:r w:rsidRPr="001555C9">
        <w:rPr>
          <w:rFonts w:cs="Arial" w:hint="eastAsia"/>
        </w:rPr>
        <w:t xml:space="preserve"> </w:t>
      </w:r>
      <w:proofErr w:type="spellStart"/>
      <w:r w:rsidRPr="001555C9">
        <w:rPr>
          <w:rFonts w:cs="Arial" w:hint="eastAsia"/>
        </w:rPr>
        <w:t>프로젝트</w:t>
      </w:r>
      <w:proofErr w:type="spellEnd"/>
      <w:r w:rsidRPr="001555C9">
        <w:rPr>
          <w:rFonts w:cs="Arial" w:hint="eastAsia"/>
        </w:rPr>
        <w:t xml:space="preserve"> </w:t>
      </w:r>
      <w:proofErr w:type="spellStart"/>
      <w:r w:rsidRPr="001555C9">
        <w:rPr>
          <w:rFonts w:cs="Arial" w:hint="eastAsia"/>
        </w:rPr>
        <w:t>완료</w:t>
      </w:r>
      <w:proofErr w:type="spellEnd"/>
      <w:r w:rsidRPr="001555C9">
        <w:rPr>
          <w:rFonts w:cs="Arial" w:hint="eastAsia"/>
        </w:rPr>
        <w:t xml:space="preserve"> </w:t>
      </w:r>
      <w:r w:rsidRPr="001555C9">
        <w:rPr>
          <w:rFonts w:cs="Arial" w:hint="eastAsia"/>
        </w:rPr>
        <w:t>시</w:t>
      </w:r>
      <w:r w:rsidRPr="001555C9">
        <w:rPr>
          <w:rFonts w:cs="Arial" w:hint="eastAsia"/>
        </w:rPr>
        <w:t xml:space="preserve"> </w:t>
      </w:r>
      <w:proofErr w:type="spellStart"/>
      <w:r w:rsidRPr="001555C9">
        <w:rPr>
          <w:rFonts w:cs="Arial" w:hint="eastAsia"/>
        </w:rPr>
        <w:t>현행화하여</w:t>
      </w:r>
      <w:proofErr w:type="spellEnd"/>
      <w:r w:rsidRPr="001555C9">
        <w:rPr>
          <w:rFonts w:cs="Arial" w:hint="eastAsia"/>
        </w:rPr>
        <w:t xml:space="preserve"> </w:t>
      </w:r>
      <w:proofErr w:type="spellStart"/>
      <w:r w:rsidRPr="001555C9">
        <w:rPr>
          <w:rFonts w:cs="Arial" w:hint="eastAsia"/>
        </w:rPr>
        <w:t>제출</w:t>
      </w:r>
      <w:r w:rsidR="00812806" w:rsidRPr="001555C9">
        <w:rPr>
          <w:rFonts w:cs="Arial" w:hint="eastAsia"/>
        </w:rPr>
        <w:t>하는</w:t>
      </w:r>
      <w:proofErr w:type="spellEnd"/>
      <w:r w:rsidR="00812806" w:rsidRPr="001555C9">
        <w:rPr>
          <w:rFonts w:cs="Arial" w:hint="eastAsia"/>
        </w:rPr>
        <w:t xml:space="preserve"> </w:t>
      </w:r>
      <w:proofErr w:type="spellStart"/>
      <w:r w:rsidR="00812806" w:rsidRPr="001555C9">
        <w:rPr>
          <w:rFonts w:cs="Arial" w:hint="eastAsia"/>
        </w:rPr>
        <w:t>것으로</w:t>
      </w:r>
      <w:proofErr w:type="spellEnd"/>
      <w:r w:rsidR="00812806" w:rsidRPr="001555C9">
        <w:rPr>
          <w:rFonts w:cs="Arial" w:hint="eastAsia"/>
        </w:rPr>
        <w:t xml:space="preserve"> </w:t>
      </w:r>
      <w:proofErr w:type="spellStart"/>
      <w:r w:rsidRPr="001555C9">
        <w:rPr>
          <w:rFonts w:cs="Arial" w:hint="eastAsia"/>
        </w:rPr>
        <w:t>한다</w:t>
      </w:r>
      <w:proofErr w:type="spellEnd"/>
      <w:r w:rsidRPr="001555C9">
        <w:rPr>
          <w:rFonts w:cs="Arial" w:hint="eastAsia"/>
        </w:rPr>
        <w:t>.</w:t>
      </w:r>
    </w:p>
    <w:p w14:paraId="5FAA0363" w14:textId="30CD6D3E" w:rsidR="008E6D70" w:rsidRPr="001555C9" w:rsidRDefault="008E6D70" w:rsidP="00E80749">
      <w:pPr>
        <w:rPr>
          <w:rFonts w:cs="Arial"/>
        </w:rPr>
      </w:pPr>
      <w:r w:rsidRPr="00414EBE">
        <w:rPr>
          <w:rFonts w:hint="eastAsia"/>
          <w:i/>
          <w:color w:val="FF0000"/>
        </w:rPr>
        <w:t>&lt;</w:t>
      </w:r>
      <w:r>
        <w:rPr>
          <w:rFonts w:hint="eastAsia"/>
          <w:i/>
          <w:color w:val="FF0000"/>
        </w:rPr>
        <w:t>납품되는 모</w:t>
      </w:r>
      <w:r w:rsidR="00E80749">
        <w:rPr>
          <w:rFonts w:hint="eastAsia"/>
          <w:i/>
          <w:color w:val="FF0000"/>
        </w:rPr>
        <w:t xml:space="preserve">듈이나 사업 규모에 따라 산출물 제공에 </w:t>
      </w:r>
      <w:r w:rsidR="00E80749">
        <w:rPr>
          <w:i/>
          <w:color w:val="FF0000"/>
        </w:rPr>
        <w:t xml:space="preserve">O,X </w:t>
      </w:r>
      <w:r w:rsidR="00E80749">
        <w:rPr>
          <w:rFonts w:hint="eastAsia"/>
          <w:i/>
          <w:color w:val="FF0000"/>
        </w:rPr>
        <w:t>표시를 하거나,</w:t>
      </w:r>
      <w:r w:rsidR="00E80749">
        <w:rPr>
          <w:i/>
          <w:color w:val="FF0000"/>
        </w:rPr>
        <w:t xml:space="preserve"> </w:t>
      </w:r>
      <w:r w:rsidR="00E80749">
        <w:rPr>
          <w:rFonts w:hint="eastAsia"/>
          <w:i/>
          <w:color w:val="FF0000"/>
        </w:rPr>
        <w:t xml:space="preserve">삭제 합니다. </w:t>
      </w:r>
      <w:r w:rsidR="00E80749">
        <w:rPr>
          <w:i/>
          <w:color w:val="FF0000"/>
        </w:rPr>
        <w:t xml:space="preserve">&gt; </w:t>
      </w:r>
    </w:p>
    <w:p w14:paraId="55E695A2" w14:textId="77777777" w:rsidR="00B914CF" w:rsidRPr="00C900F6" w:rsidRDefault="00B914CF" w:rsidP="002A4D2E">
      <w:pPr>
        <w:pStyle w:val="a7"/>
        <w:tabs>
          <w:tab w:val="center" w:pos="175"/>
        </w:tabs>
        <w:rPr>
          <w:rFonts w:cs="Arial"/>
          <w:lang w:eastAsia="ko-KR"/>
        </w:rPr>
      </w:pPr>
    </w:p>
    <w:tbl>
      <w:tblPr>
        <w:tblW w:w="944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98"/>
        <w:gridCol w:w="2179"/>
        <w:gridCol w:w="3119"/>
        <w:gridCol w:w="1134"/>
        <w:gridCol w:w="2219"/>
      </w:tblGrid>
      <w:tr w:rsidR="00FC66AB" w:rsidRPr="00C900F6" w14:paraId="55E695A9" w14:textId="77777777" w:rsidTr="008E6D70">
        <w:trPr>
          <w:trHeight w:val="240"/>
          <w:tblHeader/>
        </w:trPr>
        <w:tc>
          <w:tcPr>
            <w:tcW w:w="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E695A3" w14:textId="77777777" w:rsidR="00FC66AB" w:rsidRPr="00C900F6" w:rsidRDefault="00FC66AB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b/>
                <w:bCs/>
              </w:rPr>
            </w:pPr>
            <w:r w:rsidRPr="00C900F6">
              <w:rPr>
                <w:rFonts w:cs="굴림" w:hint="eastAsia"/>
                <w:b/>
                <w:bCs/>
              </w:rPr>
              <w:t>단계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E695A4" w14:textId="77777777" w:rsidR="00FC66AB" w:rsidRPr="00C900F6" w:rsidRDefault="00F07505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b/>
                <w:bCs/>
              </w:rPr>
            </w:pPr>
            <w:r w:rsidRPr="00C900F6">
              <w:rPr>
                <w:rFonts w:cs="굴림" w:hint="eastAsia"/>
                <w:b/>
                <w:bCs/>
              </w:rPr>
              <w:t>공정 (</w:t>
            </w:r>
            <w:r w:rsidR="00FC66AB" w:rsidRPr="00C900F6">
              <w:rPr>
                <w:rFonts w:cs="굴림" w:hint="eastAsia"/>
                <w:b/>
                <w:bCs/>
              </w:rPr>
              <w:t>활동</w:t>
            </w:r>
            <w:r w:rsidRPr="00C900F6">
              <w:rPr>
                <w:rFonts w:cs="굴림" w:hint="eastAsia"/>
                <w:b/>
                <w:bCs/>
              </w:rPr>
              <w:t>)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E695A5" w14:textId="77777777" w:rsidR="00FC66AB" w:rsidRPr="00C900F6" w:rsidRDefault="00FC66AB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b/>
                <w:bCs/>
              </w:rPr>
            </w:pPr>
            <w:r w:rsidRPr="00C900F6">
              <w:rPr>
                <w:rFonts w:cs="굴림" w:hint="eastAsia"/>
                <w:b/>
                <w:bCs/>
              </w:rPr>
              <w:t>산출물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E695A6" w14:textId="77777777" w:rsidR="00FC66AB" w:rsidRDefault="00FC66AB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b/>
                <w:bCs/>
              </w:rPr>
            </w:pPr>
            <w:r w:rsidRPr="00C900F6">
              <w:rPr>
                <w:rFonts w:cs="굴림" w:hint="eastAsia"/>
                <w:b/>
                <w:bCs/>
              </w:rPr>
              <w:t>산출물</w:t>
            </w:r>
          </w:p>
          <w:p w14:paraId="55E695A7" w14:textId="77777777" w:rsidR="00CF447D" w:rsidRPr="00C900F6" w:rsidRDefault="00CF447D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b/>
                <w:bCs/>
              </w:rPr>
            </w:pPr>
            <w:r>
              <w:rPr>
                <w:rFonts w:cs="굴림" w:hint="eastAsia"/>
                <w:b/>
                <w:bCs/>
              </w:rPr>
              <w:t>제공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5E695A8" w14:textId="77777777" w:rsidR="00FC66AB" w:rsidRPr="00C900F6" w:rsidRDefault="00FC66AB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b/>
                <w:bCs/>
              </w:rPr>
            </w:pPr>
            <w:r w:rsidRPr="00C900F6">
              <w:rPr>
                <w:rFonts w:cs="굴림" w:hint="eastAsia"/>
                <w:b/>
                <w:bCs/>
              </w:rPr>
              <w:t>비고</w:t>
            </w:r>
          </w:p>
        </w:tc>
      </w:tr>
      <w:tr w:rsidR="007438B7" w:rsidRPr="00C900F6" w14:paraId="55E695AF" w14:textId="77777777" w:rsidTr="008E6D70">
        <w:trPr>
          <w:trHeight w:val="281"/>
        </w:trPr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AA" w14:textId="77777777" w:rsidR="007438B7" w:rsidRPr="00C900F6" w:rsidRDefault="007438B7" w:rsidP="001360BC">
            <w:pPr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분석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AB" w14:textId="608D057D" w:rsidR="007438B7" w:rsidRPr="00C900F6" w:rsidRDefault="007438B7" w:rsidP="009F7AF3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현행 시스템 분석</w:t>
            </w:r>
            <w:r>
              <w:rPr>
                <w:rFonts w:cs="굴림" w:hint="eastAsia"/>
              </w:rPr>
              <w:t xml:space="preserve"> 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AC" w14:textId="54757915" w:rsidR="007438B7" w:rsidRPr="00C900F6" w:rsidRDefault="007438B7" w:rsidP="009F7AF3">
            <w:pPr>
              <w:rPr>
                <w:rFonts w:cs="굴림"/>
              </w:rPr>
            </w:pPr>
            <w:r>
              <w:rPr>
                <w:rFonts w:cs="굴림" w:hint="eastAsia"/>
              </w:rPr>
              <w:t>현행 시스템 분석서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AD" w14:textId="5058E6AD" w:rsidR="007438B7" w:rsidRPr="00C900F6" w:rsidRDefault="008E6D70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/>
              </w:rPr>
              <w:t>X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AE" w14:textId="63114657" w:rsidR="007438B7" w:rsidRPr="00C900F6" w:rsidRDefault="007438B7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7438B7" w:rsidRPr="00C900F6" w14:paraId="55E695B5" w14:textId="77777777" w:rsidTr="008E6D70">
        <w:trPr>
          <w:trHeight w:val="307"/>
        </w:trPr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695B0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1" w14:textId="77777777" w:rsidR="007438B7" w:rsidRPr="00C900F6" w:rsidRDefault="007438B7" w:rsidP="00FC66AB">
            <w:pPr>
              <w:rPr>
                <w:rFonts w:cs="굴림"/>
              </w:rPr>
            </w:pPr>
            <w:r w:rsidRPr="00C900F6">
              <w:rPr>
                <w:rFonts w:cs="굴림" w:hint="eastAsia"/>
              </w:rPr>
              <w:t>요구사항 정의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2" w14:textId="77777777" w:rsidR="007438B7" w:rsidRPr="00C900F6" w:rsidRDefault="00DD0F14" w:rsidP="00206DE5">
            <w:pPr>
              <w:rPr>
                <w:rFonts w:cs="굴림"/>
              </w:rPr>
            </w:pPr>
            <w:r w:rsidRPr="00DD0F14">
              <w:rPr>
                <w:rFonts w:cs="굴림" w:hint="eastAsia"/>
              </w:rPr>
              <w:t>요구사항</w:t>
            </w:r>
            <w:r w:rsidRPr="00DD0F14">
              <w:rPr>
                <w:rFonts w:cs="굴림"/>
              </w:rPr>
              <w:t xml:space="preserve"> 정의 및 GAP분석서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3" w14:textId="77777777" w:rsidR="007438B7" w:rsidRPr="00C900F6" w:rsidRDefault="007438B7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4" w14:textId="77777777" w:rsidR="007438B7" w:rsidRPr="00C900F6" w:rsidRDefault="007438B7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DC385A" w:rsidRPr="00C900F6" w14:paraId="55E695BB" w14:textId="77777777" w:rsidTr="008E6D70">
        <w:trPr>
          <w:trHeight w:val="240"/>
        </w:trPr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6" w14:textId="77777777" w:rsidR="00DC385A" w:rsidRPr="00C900F6" w:rsidRDefault="00DC385A" w:rsidP="00FC66AB">
            <w:pPr>
              <w:jc w:val="center"/>
              <w:rPr>
                <w:rFonts w:cs="굴림"/>
              </w:rPr>
            </w:pPr>
            <w:r w:rsidRPr="00C900F6">
              <w:rPr>
                <w:rFonts w:cs="굴림" w:hint="eastAsia"/>
              </w:rPr>
              <w:t>설계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7" w14:textId="2AF636E8" w:rsidR="00DC385A" w:rsidRDefault="009F7AF3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*</w:t>
            </w:r>
            <w:r w:rsidR="00DC385A">
              <w:rPr>
                <w:rFonts w:cs="굴림" w:hint="eastAsia"/>
              </w:rPr>
              <w:t>인프라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8" w14:textId="77777777" w:rsidR="00DC385A" w:rsidRDefault="00DC385A" w:rsidP="00120967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인프라 구성</w:t>
            </w:r>
            <w:r w:rsidR="00120967">
              <w:rPr>
                <w:rFonts w:cs="굴림" w:hint="eastAsia"/>
              </w:rPr>
              <w:t>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9" w14:textId="77777777" w:rsidR="00DC385A" w:rsidRPr="00C900F6" w:rsidRDefault="00DC385A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BA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DC385A" w:rsidRPr="00C900F6" w14:paraId="55E695C1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BC" w14:textId="77777777" w:rsidR="00DC385A" w:rsidRPr="00C900F6" w:rsidRDefault="00DC385A" w:rsidP="00FC66AB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BD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메뉴</w:t>
            </w:r>
            <w:r w:rsidRPr="00C900F6">
              <w:rPr>
                <w:rFonts w:cs="굴림" w:hint="eastAsia"/>
              </w:rPr>
              <w:t xml:space="preserve"> 구조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BE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시스템 메뉴</w:t>
            </w:r>
            <w:r w:rsidRPr="00C900F6">
              <w:rPr>
                <w:rFonts w:cs="굴림" w:hint="eastAsia"/>
              </w:rPr>
              <w:t xml:space="preserve"> 구조도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BF" w14:textId="77777777" w:rsidR="00DC385A" w:rsidRPr="00C900F6" w:rsidRDefault="00DC385A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C0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9F7AF3" w:rsidRPr="00C900F6" w14:paraId="55E695C7" w14:textId="77777777" w:rsidTr="008E6D70">
        <w:trPr>
          <w:trHeight w:val="303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E695C2" w14:textId="77777777" w:rsidR="009F7AF3" w:rsidRPr="00C900F6" w:rsidRDefault="009F7AF3" w:rsidP="009F7AF3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C3" w14:textId="072720B5" w:rsidR="009F7AF3" w:rsidRDefault="009F7AF3" w:rsidP="009F7AF3">
            <w:pPr>
              <w:rPr>
                <w:rFonts w:cs="굴림"/>
              </w:rPr>
            </w:pPr>
            <w:r>
              <w:rPr>
                <w:rFonts w:cs="굴림" w:hint="eastAsia"/>
              </w:rPr>
              <w:t>화면/기능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C4" w14:textId="611A7C09" w:rsidR="009F7AF3" w:rsidRPr="00120967" w:rsidRDefault="009F7AF3" w:rsidP="009F7AF3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strike/>
                <w:color w:val="FF0000"/>
              </w:rPr>
            </w:pPr>
            <w:r>
              <w:rPr>
                <w:rFonts w:cs="굴림" w:hint="eastAsia"/>
              </w:rPr>
              <w:t>화면 및 기능설계서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C5" w14:textId="5574E2F1" w:rsidR="009F7AF3" w:rsidRPr="00C900F6" w:rsidRDefault="009F7AF3" w:rsidP="009F7AF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C6" w14:textId="77777777" w:rsidR="009F7AF3" w:rsidRPr="00C900F6" w:rsidRDefault="009F7AF3" w:rsidP="009F7AF3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CB424B" w:rsidRPr="00C900F6" w14:paraId="043B7F32" w14:textId="77777777" w:rsidTr="008E6D70">
        <w:trPr>
          <w:trHeight w:val="349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FEB371" w14:textId="77777777" w:rsidR="00CB424B" w:rsidRPr="00C900F6" w:rsidRDefault="00CB424B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36CEFD" w14:textId="45E6DB3D" w:rsidR="00CB424B" w:rsidRDefault="00CB424B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AFB10D" w14:textId="0EA6FBF2" w:rsidR="00CB424B" w:rsidRDefault="009F7AF3" w:rsidP="00561696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*</w:t>
            </w:r>
            <w:r w:rsidR="00CB424B">
              <w:rPr>
                <w:rFonts w:cs="굴림" w:hint="eastAsia"/>
              </w:rPr>
              <w:t>전자결재 프로세스 분석/설계서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28245A" w14:textId="59C1B1F2" w:rsidR="00CB424B" w:rsidRPr="00C900F6" w:rsidRDefault="009F7AF3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07685D" w14:textId="77777777" w:rsidR="00CB424B" w:rsidRPr="00C900F6" w:rsidRDefault="00CB424B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120967" w:rsidRPr="00C900F6" w14:paraId="55E695D3" w14:textId="77777777" w:rsidTr="008E6D70">
        <w:trPr>
          <w:trHeight w:val="349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CE" w14:textId="77777777" w:rsidR="00120967" w:rsidRPr="00C900F6" w:rsidRDefault="0012096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CF" w14:textId="77777777" w:rsidR="00120967" w:rsidRDefault="0012096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DB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D0" w14:textId="77777777" w:rsidR="00120967" w:rsidRDefault="00120967" w:rsidP="00561696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테이블 정의서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D1" w14:textId="77777777" w:rsidR="00120967" w:rsidRPr="00C900F6" w:rsidRDefault="00120967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D2" w14:textId="5ABB772B" w:rsidR="00120967" w:rsidRPr="00C900F6" w:rsidRDefault="009F7AF3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/>
              </w:rPr>
              <w:t>ADD-IN</w:t>
            </w:r>
            <w:r>
              <w:rPr>
                <w:rFonts w:cs="굴림" w:hint="eastAsia"/>
              </w:rPr>
              <w:t>모듈에 한함.</w:t>
            </w:r>
          </w:p>
        </w:tc>
      </w:tr>
      <w:tr w:rsidR="00DC385A" w:rsidRPr="00C900F6" w14:paraId="55E695D9" w14:textId="77777777" w:rsidTr="008E6D70">
        <w:trPr>
          <w:trHeight w:val="349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E695D4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D5" w14:textId="3B8A8911" w:rsidR="00DC385A" w:rsidRDefault="008E6D70" w:rsidP="00FC66AB">
            <w:pPr>
              <w:rPr>
                <w:rFonts w:cs="굴림"/>
              </w:rPr>
            </w:pPr>
            <w:r>
              <w:rPr>
                <w:rFonts w:cs="굴림" w:hint="eastAsia"/>
              </w:rPr>
              <w:t>UX</w:t>
            </w:r>
            <w:r>
              <w:rPr>
                <w:rFonts w:cs="굴림"/>
              </w:rPr>
              <w:t xml:space="preserve"> </w:t>
            </w:r>
            <w:r>
              <w:rPr>
                <w:rFonts w:cs="굴림" w:hint="eastAsia"/>
              </w:rPr>
              <w:t>디자인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D6" w14:textId="77777777" w:rsidR="00DC385A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/>
              </w:rPr>
              <w:t>디자인</w:t>
            </w:r>
            <w:r>
              <w:rPr>
                <w:rFonts w:cs="굴림" w:hint="eastAsia"/>
              </w:rPr>
              <w:t xml:space="preserve"> 시안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D7" w14:textId="77777777" w:rsidR="00DC385A" w:rsidRPr="00C900F6" w:rsidRDefault="00DC385A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D8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DC385A" w:rsidRPr="00C900F6" w14:paraId="55E695E5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E0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1" w14:textId="3E8A3D31" w:rsidR="00DC385A" w:rsidRPr="00C900F6" w:rsidRDefault="00CB424B" w:rsidP="00FC66AB">
            <w:pPr>
              <w:rPr>
                <w:rFonts w:cs="굴림"/>
              </w:rPr>
            </w:pPr>
            <w:r>
              <w:rPr>
                <w:rFonts w:cs="굴림" w:hint="eastAsia"/>
              </w:rPr>
              <w:t>인터페이스</w:t>
            </w:r>
            <w:r w:rsidR="00DC385A">
              <w:rPr>
                <w:rFonts w:cs="굴림" w:hint="eastAsia"/>
              </w:rPr>
              <w:t xml:space="preserve">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2" w14:textId="7B8D756D" w:rsidR="00DC385A" w:rsidRDefault="00CB424B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시스템 연동 인터페이스 설계서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3" w14:textId="28948EB8" w:rsidR="00DC385A" w:rsidRPr="00C900F6" w:rsidRDefault="008E6D70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/>
              </w:rPr>
              <w:t>X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4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DC385A" w:rsidRPr="00C900F6" w14:paraId="55E695F1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EC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D" w14:textId="77777777" w:rsidR="00DC385A" w:rsidRPr="00C900F6" w:rsidRDefault="00DC385A" w:rsidP="00FC66AB">
            <w:pPr>
              <w:rPr>
                <w:rFonts w:cs="굴림"/>
              </w:rPr>
            </w:pPr>
            <w:r>
              <w:rPr>
                <w:rFonts w:cs="굴림" w:hint="eastAsia"/>
              </w:rPr>
              <w:t>Provisioning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E" w14:textId="165A0D0B" w:rsidR="00DC385A" w:rsidRDefault="009F7AF3" w:rsidP="00EF6BF5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조직 S</w:t>
            </w:r>
            <w:r>
              <w:rPr>
                <w:rFonts w:cs="굴림"/>
              </w:rPr>
              <w:t>ync</w:t>
            </w:r>
            <w:r w:rsidR="00DC385A">
              <w:rPr>
                <w:rFonts w:cs="굴림" w:hint="eastAsia"/>
              </w:rPr>
              <w:t>설계서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EF" w14:textId="77777777" w:rsidR="00DC385A" w:rsidRPr="00C900F6" w:rsidRDefault="00DC385A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F0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DC385A" w:rsidRPr="00C900F6" w14:paraId="55E695F7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5F2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F3" w14:textId="77777777" w:rsidR="00DC385A" w:rsidRPr="00C900F6" w:rsidRDefault="00DC385A" w:rsidP="001239A1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Migration 설계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F4" w14:textId="77777777" w:rsidR="00DC385A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Migration 설계서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F5" w14:textId="45AAF0BA" w:rsidR="00DC385A" w:rsidRPr="00C900F6" w:rsidRDefault="008E6D70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/>
              </w:rPr>
              <w:t>X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5F6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DC385A" w:rsidRPr="00C900F6" w14:paraId="55E695FD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5E695F8" w14:textId="77777777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F9" w14:textId="77777777" w:rsidR="00DC385A" w:rsidRPr="00C900F6" w:rsidRDefault="00DC385A" w:rsidP="001239A1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테스트 계획 수립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FA" w14:textId="121FE133" w:rsidR="00DC385A" w:rsidRPr="00C900F6" w:rsidRDefault="00DC385A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테스트 계획서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FB" w14:textId="77777777" w:rsidR="00DC385A" w:rsidRPr="00C900F6" w:rsidRDefault="00DC385A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5FC" w14:textId="77777777" w:rsidR="00DC385A" w:rsidRPr="00C900F6" w:rsidRDefault="00DC385A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8E6D70" w:rsidRPr="00C900F6" w14:paraId="55E69609" w14:textId="77777777" w:rsidTr="008E6D70">
        <w:trPr>
          <w:trHeight w:val="249"/>
        </w:trPr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04" w14:textId="77777777" w:rsidR="008E6D70" w:rsidRPr="00C900F6" w:rsidRDefault="008E6D70" w:rsidP="008E6D70">
            <w:pPr>
              <w:jc w:val="center"/>
              <w:rPr>
                <w:rFonts w:cs="굴림"/>
              </w:rPr>
            </w:pPr>
            <w:r w:rsidRPr="00C900F6">
              <w:rPr>
                <w:rFonts w:cs="굴림" w:hint="eastAsia"/>
              </w:rPr>
              <w:t>개발</w:t>
            </w: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05" w14:textId="31102720" w:rsidR="008E6D70" w:rsidRPr="00CB424B" w:rsidRDefault="008E6D70" w:rsidP="008E6D70">
            <w:pPr>
              <w:rPr>
                <w:rFonts w:cs="굴림"/>
                <w:strike/>
              </w:rPr>
            </w:pPr>
            <w:r w:rsidRPr="00C900F6">
              <w:rPr>
                <w:rFonts w:cs="굴림" w:hint="eastAsia"/>
              </w:rPr>
              <w:t>프로그램 개발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06" w14:textId="17E734C8" w:rsidR="008E6D70" w:rsidRPr="00CB424B" w:rsidRDefault="008E6D70" w:rsidP="008E6D70">
            <w:pPr>
              <w:rPr>
                <w:rFonts w:cs="굴림"/>
                <w:strike/>
                <w:color w:val="FF0000"/>
              </w:rPr>
            </w:pPr>
            <w:r>
              <w:rPr>
                <w:rFonts w:cs="굴림" w:hint="eastAsia"/>
              </w:rPr>
              <w:t>프로그램 소스 파일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07" w14:textId="0FE3E717" w:rsidR="008E6D70" w:rsidRPr="00CB424B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strike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08" w14:textId="35250A9D" w:rsidR="008E6D70" w:rsidRPr="00CB424B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  <w:strike/>
              </w:rPr>
            </w:pPr>
            <w:r>
              <w:rPr>
                <w:rFonts w:cs="굴림" w:hint="eastAsia"/>
              </w:rPr>
              <w:t xml:space="preserve">소스제공불가 </w:t>
            </w:r>
            <w:proofErr w:type="spellStart"/>
            <w:r>
              <w:rPr>
                <w:rFonts w:cs="굴림" w:hint="eastAsia"/>
              </w:rPr>
              <w:t>내역외</w:t>
            </w:r>
            <w:proofErr w:type="spellEnd"/>
            <w:r>
              <w:rPr>
                <w:rFonts w:cs="굴림" w:hint="eastAsia"/>
              </w:rPr>
              <w:t xml:space="preserve"> 제공</w:t>
            </w:r>
          </w:p>
        </w:tc>
      </w:tr>
      <w:tr w:rsidR="007438B7" w:rsidRPr="00C900F6" w14:paraId="55E69615" w14:textId="77777777" w:rsidTr="008E6D70">
        <w:trPr>
          <w:trHeight w:val="240"/>
        </w:trPr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9610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1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단위테스트 수행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2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단위테스트 시나리오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3" w14:textId="77777777" w:rsidR="007438B7" w:rsidRPr="00C900F6" w:rsidRDefault="007438B7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4" w14:textId="77777777" w:rsidR="007438B7" w:rsidRPr="00C900F6" w:rsidRDefault="007438B7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7438B7" w:rsidRPr="00C900F6" w14:paraId="55E6961B" w14:textId="77777777" w:rsidTr="008E6D70">
        <w:trPr>
          <w:trHeight w:val="240"/>
        </w:trPr>
        <w:tc>
          <w:tcPr>
            <w:tcW w:w="79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9616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7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8" w14:textId="77777777" w:rsidR="007438B7" w:rsidRPr="00C900F6" w:rsidRDefault="007438B7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단위테스트 결과서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9" w14:textId="77777777" w:rsidR="007438B7" w:rsidRPr="00C900F6" w:rsidRDefault="007438B7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1A" w14:textId="77777777" w:rsidR="007438B7" w:rsidRPr="00C900F6" w:rsidRDefault="007438B7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723571" w:rsidRPr="00C900F6" w14:paraId="55E69621" w14:textId="77777777" w:rsidTr="008E6D70">
        <w:trPr>
          <w:trHeight w:val="240"/>
        </w:trPr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6961C" w14:textId="0EFF4653" w:rsidR="00723571" w:rsidRDefault="00723571" w:rsidP="00723571">
            <w:pPr>
              <w:jc w:val="center"/>
              <w:rPr>
                <w:rFonts w:cs="굴림"/>
              </w:rPr>
            </w:pPr>
            <w:r>
              <w:rPr>
                <w:rFonts w:cs="굴림" w:hint="eastAsia"/>
              </w:rPr>
              <w:t>테스트</w:t>
            </w: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6961D" w14:textId="77777777" w:rsidR="00723571" w:rsidRDefault="00723571" w:rsidP="00FC66AB">
            <w:pPr>
              <w:rPr>
                <w:rFonts w:cs="굴림"/>
              </w:rPr>
            </w:pPr>
            <w:r>
              <w:rPr>
                <w:rFonts w:cs="굴림" w:hint="eastAsia"/>
              </w:rPr>
              <w:t>통합</w:t>
            </w:r>
            <w:r w:rsidRPr="00C900F6">
              <w:rPr>
                <w:rFonts w:cs="굴림" w:hint="eastAsia"/>
              </w:rPr>
              <w:t>테스트 수행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1E" w14:textId="77777777" w:rsidR="00723571" w:rsidRPr="00C900F6" w:rsidRDefault="00723571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 xml:space="preserve">통합테스트 </w:t>
            </w:r>
            <w:r>
              <w:rPr>
                <w:rFonts w:cs="굴림" w:hint="eastAsia"/>
              </w:rPr>
              <w:t>시나리오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1F" w14:textId="77777777" w:rsidR="00723571" w:rsidRPr="00C900F6" w:rsidRDefault="00723571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20" w14:textId="77777777" w:rsidR="00723571" w:rsidRPr="00C900F6" w:rsidRDefault="00723571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723571" w:rsidRPr="00C900F6" w14:paraId="55E69627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69622" w14:textId="1E647AC8" w:rsidR="00723571" w:rsidRPr="00C900F6" w:rsidRDefault="00723571" w:rsidP="00723571">
            <w:pPr>
              <w:jc w:val="center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9623" w14:textId="77777777" w:rsidR="00723571" w:rsidRPr="00C900F6" w:rsidRDefault="00723571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24" w14:textId="77777777" w:rsidR="00723571" w:rsidRPr="00C900F6" w:rsidRDefault="00723571" w:rsidP="00FC66AB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통합테스트 결과서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25" w14:textId="77777777" w:rsidR="00723571" w:rsidRPr="00C900F6" w:rsidRDefault="00723571" w:rsidP="00A649E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26" w14:textId="77777777" w:rsidR="00723571" w:rsidRPr="00C900F6" w:rsidRDefault="00723571" w:rsidP="00206DE5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8E6D70" w:rsidRPr="00C900F6" w14:paraId="55E6962D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E69628" w14:textId="7D3A7C13" w:rsidR="008E6D70" w:rsidRDefault="008E6D70" w:rsidP="008E6D70">
            <w:pPr>
              <w:jc w:val="center"/>
              <w:rPr>
                <w:rFonts w:cs="굴림"/>
              </w:rPr>
            </w:pP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E69629" w14:textId="55CC858E" w:rsidR="008E6D70" w:rsidRPr="00723571" w:rsidRDefault="008E6D70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  <w:r w:rsidRPr="00723571">
              <w:rPr>
                <w:rFonts w:cs="굴림" w:hint="eastAsia"/>
                <w:color w:val="000000"/>
              </w:rPr>
              <w:t>이중화 테스트 수행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2A" w14:textId="511D4489" w:rsidR="008E6D70" w:rsidRPr="00723571" w:rsidRDefault="008E6D70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  <w:r w:rsidRPr="00723571">
              <w:rPr>
                <w:rFonts w:cs="굴림" w:hint="eastAsia"/>
                <w:color w:val="000000"/>
              </w:rPr>
              <w:t>이중화 테스트 시나리오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E6962B" w14:textId="0F3619C6" w:rsidR="008E6D70" w:rsidRPr="00C900F6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6C1F2E">
              <w:rPr>
                <w:rFonts w:cs="굴림"/>
              </w:rPr>
              <w:t>X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2C" w14:textId="77777777" w:rsidR="008E6D70" w:rsidRPr="00C900F6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8E6D70" w:rsidRPr="00C900F6" w14:paraId="1C7DFE6E" w14:textId="77777777" w:rsidTr="008E6D70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58749" w14:textId="16673C65" w:rsidR="008E6D70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3F62E" w14:textId="77777777" w:rsidR="008E6D70" w:rsidRPr="00723571" w:rsidRDefault="008E6D70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880373" w14:textId="57845B98" w:rsidR="008E6D70" w:rsidRPr="00723571" w:rsidRDefault="008E6D70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  <w:r w:rsidRPr="00723571">
              <w:rPr>
                <w:rFonts w:cs="굴림" w:hint="eastAsia"/>
                <w:color w:val="000000"/>
              </w:rPr>
              <w:t>이중화 테스트 결과서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F92A38" w14:textId="4D6121C1" w:rsidR="008E6D70" w:rsidRPr="00C900F6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6C1F2E">
              <w:rPr>
                <w:rFonts w:cs="굴림"/>
              </w:rPr>
              <w:t>X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D57F35" w14:textId="1190C052" w:rsidR="008E6D70" w:rsidRPr="00C900F6" w:rsidRDefault="008E6D70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E80749" w:rsidRPr="00C900F6" w14:paraId="4BD2A713" w14:textId="77777777" w:rsidTr="00FE5CD6">
        <w:trPr>
          <w:trHeight w:val="240"/>
        </w:trPr>
        <w:tc>
          <w:tcPr>
            <w:tcW w:w="79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557D77" w14:textId="2C76D6DE" w:rsidR="00E80749" w:rsidRDefault="00E80749" w:rsidP="00E80749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이행</w:t>
            </w: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BAEEC9" w14:textId="311EB2D1" w:rsidR="00E80749" w:rsidRPr="00723571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  <w:r>
              <w:rPr>
                <w:rFonts w:cs="굴림" w:hint="eastAsia"/>
                <w:color w:val="000000"/>
              </w:rPr>
              <w:t>사용자,관리자교육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76379" w14:textId="7E074FC3" w:rsidR="00E80749" w:rsidRDefault="00E80749" w:rsidP="00E80749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hint="eastAsia"/>
              </w:rPr>
              <w:t xml:space="preserve">교육훈련계획서 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C5FD341" w14:textId="1D5A4556" w:rsidR="00E80749" w:rsidRPr="006C1F2E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382439" w14:textId="2326B043" w:rsidR="00E80749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인수인계계획서</w:t>
            </w:r>
          </w:p>
        </w:tc>
      </w:tr>
      <w:tr w:rsidR="00E80749" w:rsidRPr="00C900F6" w14:paraId="46286BFD" w14:textId="77777777" w:rsidTr="00FE5CD6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B6E7E0" w14:textId="37395195" w:rsidR="00E80749" w:rsidRDefault="00E80749" w:rsidP="008E6D70">
            <w:pPr>
              <w:jc w:val="center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EA4129" w14:textId="77777777" w:rsidR="00E80749" w:rsidRPr="00723571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291FE" w14:textId="15599111" w:rsidR="00E80749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hint="eastAsia"/>
              </w:rPr>
              <w:t>교육 매뉴얼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79DC7" w14:textId="11EF669C" w:rsidR="00E80749" w:rsidRPr="006C1F2E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X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ACD9B3" w14:textId="41FB956D" w:rsidR="00E80749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E80749" w:rsidRPr="00C900F6" w14:paraId="06A744D3" w14:textId="77777777" w:rsidTr="00FE5CD6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49082" w14:textId="46A41D9A" w:rsidR="00E80749" w:rsidRDefault="00E80749" w:rsidP="008E6D70">
            <w:pPr>
              <w:jc w:val="center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8DC3" w14:textId="77777777" w:rsidR="00E80749" w:rsidRPr="00723571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  <w:color w:val="000000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6535712" w14:textId="77DD7A82" w:rsidR="00E80749" w:rsidRDefault="00E80749" w:rsidP="00E80749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hint="eastAsia"/>
              </w:rPr>
              <w:t>교육훈련</w:t>
            </w:r>
            <w:r>
              <w:t xml:space="preserve"> </w:t>
            </w:r>
            <w:r>
              <w:rPr>
                <w:rFonts w:hint="eastAsia"/>
              </w:rPr>
              <w:t>확인서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40103A" w14:textId="77777777" w:rsidR="00E80749" w:rsidRPr="006C1F2E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BB4DE0" w14:textId="1EBE8914" w:rsidR="00E80749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인수인계확인서</w:t>
            </w:r>
          </w:p>
        </w:tc>
      </w:tr>
      <w:tr w:rsidR="00E80749" w:rsidRPr="00C900F6" w14:paraId="55E69633" w14:textId="77777777" w:rsidTr="00FE5CD6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2E" w14:textId="7D6DF002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2F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이행 계획 수립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30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오픈 시나리오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31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32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E80749" w:rsidRPr="00C900F6" w14:paraId="55E69639" w14:textId="77777777" w:rsidTr="00FE5CD6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634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5" w14:textId="77777777" w:rsidR="00E80749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매뉴얼 작성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6" w14:textId="77777777" w:rsidR="00E80749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사용자 매뉴얼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7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8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E80749" w:rsidRPr="00C900F6" w14:paraId="55E6963F" w14:textId="77777777" w:rsidTr="00FE5CD6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E6963A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B" w14:textId="77777777" w:rsidR="00E80749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C" w14:textId="77777777" w:rsidR="00E80749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관리자 매뉴얼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D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E6963E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tr w:rsidR="00E80749" w:rsidRPr="00C900F6" w14:paraId="55E69645" w14:textId="77777777" w:rsidTr="00FE5CD6">
        <w:trPr>
          <w:trHeight w:val="240"/>
        </w:trPr>
        <w:tc>
          <w:tcPr>
            <w:tcW w:w="79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9640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</w:p>
        </w:tc>
        <w:tc>
          <w:tcPr>
            <w:tcW w:w="2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41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안정화 수행</w:t>
            </w:r>
          </w:p>
        </w:tc>
        <w:tc>
          <w:tcPr>
            <w:tcW w:w="3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42" w14:textId="77777777" w:rsidR="00E80749" w:rsidRPr="00C900F6" w:rsidRDefault="00E80749" w:rsidP="008E6D70">
            <w:pPr>
              <w:overflowPunct/>
              <w:autoSpaceDE/>
              <w:autoSpaceDN/>
              <w:adjustRightInd/>
              <w:textAlignment w:val="auto"/>
              <w:rPr>
                <w:rFonts w:cs="굴림"/>
              </w:rPr>
            </w:pPr>
            <w:r>
              <w:rPr>
                <w:rFonts w:cs="굴림" w:hint="eastAsia"/>
              </w:rPr>
              <w:t>사용자 오류접수 대장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43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  <w:r w:rsidRPr="00C900F6">
              <w:rPr>
                <w:rFonts w:cs="굴림" w:hint="eastAsia"/>
              </w:rPr>
              <w:t>O</w:t>
            </w:r>
          </w:p>
        </w:tc>
        <w:tc>
          <w:tcPr>
            <w:tcW w:w="2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69644" w14:textId="77777777" w:rsidR="00E80749" w:rsidRPr="00C900F6" w:rsidRDefault="00E80749" w:rsidP="008E6D70">
            <w:pPr>
              <w:overflowPunct/>
              <w:autoSpaceDE/>
              <w:autoSpaceDN/>
              <w:adjustRightInd/>
              <w:jc w:val="center"/>
              <w:textAlignment w:val="auto"/>
              <w:rPr>
                <w:rFonts w:cs="굴림"/>
              </w:rPr>
            </w:pPr>
          </w:p>
        </w:tc>
      </w:tr>
      <w:bookmarkEnd w:id="9"/>
      <w:bookmarkEnd w:id="10"/>
      <w:bookmarkEnd w:id="11"/>
      <w:bookmarkEnd w:id="46"/>
      <w:bookmarkEnd w:id="47"/>
    </w:tbl>
    <w:p w14:paraId="55E69646" w14:textId="478B4075" w:rsidR="00B232ED" w:rsidRDefault="00B232ED"/>
    <w:sectPr w:rsidR="00B232ED" w:rsidSect="004F1CC5">
      <w:footerReference w:type="default" r:id="rId20"/>
      <w:pgSz w:w="11907" w:h="16840" w:code="9"/>
      <w:pgMar w:top="1418" w:right="1043" w:bottom="1418" w:left="1418" w:header="720" w:footer="3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6F3A7F" w14:textId="77777777" w:rsidR="001A3080" w:rsidRDefault="001A3080">
      <w:r>
        <w:separator/>
      </w:r>
    </w:p>
  </w:endnote>
  <w:endnote w:type="continuationSeparator" w:id="0">
    <w:p w14:paraId="01983573" w14:textId="77777777" w:rsidR="001A3080" w:rsidRDefault="001A3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가는각진제목체">
    <w:altName w:val="맑은 고딕"/>
    <w:charset w:val="81"/>
    <w:family w:val="roman"/>
    <w:pitch w:val="variable"/>
    <w:sig w:usb0="00000000" w:usb1="29D77CFB" w:usb2="00000010" w:usb3="00000000" w:csb0="00080000" w:csb1="00000000"/>
  </w:font>
  <w:font w:name="MS Serif">
    <w:altName w:val="MS Mincho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@DAUL-EQN2">
    <w:charset w:val="81"/>
    <w:family w:val="roman"/>
    <w:pitch w:val="variable"/>
    <w:sig w:usb0="800002A7" w:usb1="09D77CFB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Palatin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G Omeg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Optima"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utura Md">
    <w:altName w:val="Lucida Sans Unicode"/>
    <w:charset w:val="00"/>
    <w:family w:val="swiss"/>
    <w:pitch w:val="variable"/>
    <w:sig w:usb0="00000001" w:usb1="5000204A" w:usb2="00000000" w:usb3="00000000" w:csb0="0000009F" w:csb1="00000000"/>
  </w:font>
  <w:font w:name="HY울릉도M">
    <w:altName w:val="맑은 고딕"/>
    <w:charset w:val="81"/>
    <w:family w:val="roman"/>
    <w:pitch w:val="variable"/>
    <w:sig w:usb0="00000000" w:usb1="19D77CF9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6965B" w14:textId="77777777" w:rsidR="00F04100" w:rsidRDefault="00F04100">
    <w:pPr>
      <w:pStyle w:val="a8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xxvii</w:t>
    </w:r>
    <w:r>
      <w:rPr>
        <w:rStyle w:val="a9"/>
      </w:rPr>
      <w:fldChar w:fldCharType="end"/>
    </w:r>
  </w:p>
  <w:p w14:paraId="55E6965C" w14:textId="77777777" w:rsidR="00F04100" w:rsidRDefault="00F04100">
    <w:pPr>
      <w:pStyle w:val="a8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6965D" w14:textId="61E32D8C" w:rsidR="00F04100" w:rsidRPr="00C67881" w:rsidRDefault="00F04100" w:rsidP="00602B31">
    <w:pPr>
      <w:pStyle w:val="a8"/>
      <w:framePr w:h="218" w:hRule="exact" w:wrap="around" w:vAnchor="text" w:hAnchor="page" w:x="5926" w:y="-274"/>
      <w:rPr>
        <w:rStyle w:val="a9"/>
        <w:sz w:val="18"/>
        <w:szCs w:val="18"/>
      </w:rPr>
    </w:pPr>
    <w:r w:rsidRPr="00C67881">
      <w:rPr>
        <w:rStyle w:val="a9"/>
        <w:sz w:val="18"/>
        <w:szCs w:val="18"/>
      </w:rPr>
      <w:fldChar w:fldCharType="begin"/>
    </w:r>
    <w:r w:rsidRPr="00C67881">
      <w:rPr>
        <w:rStyle w:val="a9"/>
        <w:sz w:val="18"/>
        <w:szCs w:val="18"/>
      </w:rPr>
      <w:instrText xml:space="preserve">PAGE  </w:instrText>
    </w:r>
    <w:r w:rsidRPr="00C67881">
      <w:rPr>
        <w:rStyle w:val="a9"/>
        <w:sz w:val="18"/>
        <w:szCs w:val="18"/>
      </w:rPr>
      <w:fldChar w:fldCharType="separate"/>
    </w:r>
    <w:r w:rsidR="000813BC">
      <w:rPr>
        <w:rStyle w:val="a9"/>
        <w:noProof/>
        <w:sz w:val="18"/>
        <w:szCs w:val="18"/>
      </w:rPr>
      <w:t>２</w:t>
    </w:r>
    <w:r w:rsidRPr="00C67881">
      <w:rPr>
        <w:rStyle w:val="a9"/>
        <w:sz w:val="18"/>
        <w:szCs w:val="18"/>
      </w:rPr>
      <w:fldChar w:fldCharType="end"/>
    </w:r>
  </w:p>
  <w:p w14:paraId="55E6965E" w14:textId="6315124E" w:rsidR="00F04100" w:rsidRDefault="001A3080" w:rsidP="00602B31">
    <w:pPr>
      <w:pStyle w:val="a8"/>
      <w:tabs>
        <w:tab w:val="clear" w:pos="8640"/>
        <w:tab w:val="right" w:pos="8647"/>
        <w:tab w:val="right" w:pos="9180"/>
      </w:tabs>
      <w:ind w:rightChars="180" w:right="360" w:firstLineChars="2300" w:firstLine="4600"/>
      <w:rPr>
        <w:sz w:val="16"/>
      </w:rPr>
    </w:pPr>
    <w:r>
      <w:rPr>
        <w:noProof/>
      </w:rPr>
      <w:pict w14:anchorId="17E160AA"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left:0;text-align:left;margin-left:-22.2pt;margin-top:3.2pt;width:165.05pt;height:23.2pt;z-index:16" strokecolor="white" strokeweight="0">
          <v:textbox style="mso-next-textbox:#_x0000_s2072">
            <w:txbxContent>
              <w:p w14:paraId="1933D873" w14:textId="4044EFA4" w:rsidR="00F04100" w:rsidRPr="00982517" w:rsidRDefault="00F04100" w:rsidP="00094BD3">
                <w:pPr>
                  <w:rPr>
                    <w:b/>
                  </w:rPr>
                </w:pPr>
                <w:r w:rsidRPr="000712B7">
                  <w:rPr>
                    <w:b/>
                    <w:sz w:val="18"/>
                  </w:rPr>
                  <w:t>PJ명_</w:t>
                </w:r>
                <w:r w:rsidRPr="00094BD3">
                  <w:t xml:space="preserve"> </w:t>
                </w:r>
                <w:r w:rsidRPr="00094BD3">
                  <w:rPr>
                    <w:b/>
                    <w:sz w:val="18"/>
                  </w:rPr>
                  <w:t>PM01_과업명세서(SOW)</w:t>
                </w:r>
                <w:r>
                  <w:rPr>
                    <w:b/>
                    <w:sz w:val="18"/>
                  </w:rPr>
                  <w:t>.</w:t>
                </w:r>
                <w:r w:rsidRPr="00982517">
                  <w:rPr>
                    <w:rFonts w:hint="eastAsia"/>
                    <w:b/>
                    <w:sz w:val="18"/>
                  </w:rPr>
                  <w:t>docx</w:t>
                </w:r>
              </w:p>
              <w:p w14:paraId="75037C74" w14:textId="77777777" w:rsidR="00F04100" w:rsidRPr="000712B7" w:rsidRDefault="00F04100" w:rsidP="00094BD3"/>
            </w:txbxContent>
          </v:textbox>
        </v:shape>
      </w:pict>
    </w:r>
    <w:r>
      <w:rPr>
        <w:noProof/>
      </w:rPr>
      <w:pict w14:anchorId="7E73D5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73" type="#_x0000_t75" style="position:absolute;left:0;text-align:left;margin-left:422.7pt;margin-top:9pt;width:79.5pt;height:16.5pt;z-index:17;visibility:visible;mso-position-horizontal-relative:text;mso-position-vertical-relative:text">
          <v:imagedata r:id="rId1" o:title=""/>
        </v:shape>
      </w:pict>
    </w:r>
    <w:r w:rsidR="00F04100">
      <w:rPr>
        <w:sz w:val="16"/>
      </w:rPr>
      <w:tab/>
    </w:r>
    <w:r w:rsidR="00F04100">
      <w:rPr>
        <w:sz w:val="16"/>
      </w:rPr>
      <w:tab/>
    </w:r>
    <w:r w:rsidR="00F04100">
      <w:rPr>
        <w:rFonts w:hint="eastAsia"/>
        <w:sz w:val="16"/>
      </w:rPr>
      <w:tab/>
    </w:r>
    <w:r w:rsidR="00F04100">
      <w:rPr>
        <w:sz w:val="16"/>
      </w:rPr>
      <w:t xml:space="preserve"> </w:t>
    </w:r>
  </w:p>
  <w:p w14:paraId="55E6965F" w14:textId="77777777" w:rsidR="00F04100" w:rsidRDefault="00F04100">
    <w:pPr>
      <w:pStyle w:val="a8"/>
      <w:tabs>
        <w:tab w:val="clear" w:pos="8640"/>
        <w:tab w:val="right" w:pos="9000"/>
      </w:tabs>
      <w:ind w:right="-482"/>
      <w:rPr>
        <w:sz w:val="16"/>
      </w:rPr>
    </w:pPr>
  </w:p>
  <w:p w14:paraId="55E69660" w14:textId="60794EAE" w:rsidR="00F04100" w:rsidRDefault="00F04100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EA3BD6" w14:textId="42BF1243" w:rsidR="00F04100" w:rsidRDefault="001A3080">
    <w:pPr>
      <w:pStyle w:val="a8"/>
    </w:pPr>
    <w:r>
      <w:rPr>
        <w:noProof/>
      </w:rPr>
      <w:pict w14:anchorId="5AF6A2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3" o:spid="_x0000_s2067" type="#_x0000_t75" style="position:absolute;margin-left:407.6pt;margin-top:-28.05pt;width:97.55pt;height:20.25pt;z-index:15;visibility:visible;mso-position-horizontal-relative:text;mso-position-vertical-relative:text;mso-width-relative:page;mso-height-relative:page">
          <v:imagedata r:id="rId1" o:title=""/>
        </v:shape>
      </w:pict>
    </w:r>
    <w:r>
      <w:rPr>
        <w:noProof/>
      </w:rPr>
      <w:pict w14:anchorId="6DA233D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66" type="#_x0000_t32" style="position:absolute;margin-left:-51.4pt;margin-top:-34.8pt;width:558.45pt;height:0;z-index:14" o:connectortype="straight" strokecolor="#9cc2e5"/>
      </w:pict>
    </w:r>
    <w:r>
      <w:rPr>
        <w:noProof/>
      </w:rPr>
      <w:pict w14:anchorId="7D3F4B24">
        <v:shape id="_x0000_s2065" type="#_x0000_t75" style="position:absolute;margin-left:450pt;margin-top:781.5pt;width:111pt;height:21pt;z-index: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  <w:r>
      <w:rPr>
        <w:noProof/>
      </w:rPr>
      <w:pict w14:anchorId="1F5FF89F">
        <v:shape id="_x0000_s2064" type="#_x0000_t75" style="position:absolute;margin-left:450pt;margin-top:781.5pt;width:111pt;height:21pt;z-index: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  <w:r>
      <w:rPr>
        <w:noProof/>
      </w:rPr>
      <w:pict w14:anchorId="7C8F3F69">
        <v:shape id="_x0000_s2056" type="#_x0000_t75" style="position:absolute;margin-left:450pt;margin-top:781.5pt;width:111pt;height:21pt;z-index: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  <w:r>
      <w:rPr>
        <w:noProof/>
      </w:rPr>
      <w:pict w14:anchorId="2E375C31">
        <v:line id="직선 연결선 5" o:spid="_x0000_s2055" style="position:absolute;z-index: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5pt,770.7pt" to="558.05pt,7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" strokecolor="#5b9bd5" strokeweight=".5pt">
          <v:stroke joinstyle="miter"/>
        </v:line>
      </w:pict>
    </w:r>
    <w:r>
      <w:rPr>
        <w:noProof/>
      </w:rPr>
      <w:pict w14:anchorId="3F5BB1BB">
        <v:shape id="_x0000_s2058" type="#_x0000_t75" style="position:absolute;margin-left:450pt;margin-top:781.5pt;width:111pt;height:21pt;z-index: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  <w:r>
      <w:rPr>
        <w:noProof/>
      </w:rPr>
      <w:pict w14:anchorId="6C4711E5">
        <v:line id="_x0000_s2057" style="position:absolute;z-index: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5pt,770.7pt" to="558.05pt,7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" strokecolor="#5b9bd5" strokeweight=".5pt">
          <v:stroke joinstyle="miter"/>
        </v:line>
      </w:pict>
    </w:r>
    <w:r>
      <w:rPr>
        <w:noProof/>
      </w:rPr>
      <w:pict w14:anchorId="5C5F38D9">
        <v:shape id="_x0000_s2060" type="#_x0000_t75" style="position:absolute;margin-left:450pt;margin-top:781.5pt;width:111pt;height:21pt;z-index: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  <w:r>
      <w:rPr>
        <w:noProof/>
      </w:rPr>
      <w:pict w14:anchorId="17E0C058">
        <v:line id="_x0000_s2059" style="position:absolute;z-index: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5pt,770.7pt" to="558.05pt,7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" strokecolor="#5b9bd5" strokeweight=".5pt">
          <v:stroke joinstyle="miter"/>
        </v:line>
      </w:pict>
    </w:r>
    <w:r>
      <w:rPr>
        <w:noProof/>
      </w:rPr>
      <w:pict w14:anchorId="0F708C08">
        <v:shape id="_x0000_s2062" type="#_x0000_t75" style="position:absolute;margin-left:450pt;margin-top:781.5pt;width:111pt;height:21pt;z-index: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  <w:r>
      <w:rPr>
        <w:noProof/>
      </w:rPr>
      <w:pict w14:anchorId="2E997983">
        <v:line id="_x0000_s2061" style="position:absolute;z-index:1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0.65pt,770.7pt" to="558.05pt,7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" strokecolor="#5b9bd5" strokeweight=".5pt">
          <v:stroke joinstyle="miter"/>
        </v:line>
      </w:pict>
    </w:r>
    <w:r>
      <w:rPr>
        <w:noProof/>
      </w:rPr>
      <w:pict w14:anchorId="70D3D5D8">
        <v:shape id="_x0000_s2063" type="#_x0000_t75" style="position:absolute;margin-left:450pt;margin-top:781.5pt;width:111pt;height:21pt;z-index: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>
          <v:imagedata r:id="rId2" o:title="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69671" w14:textId="71379C02" w:rsidR="00F04100" w:rsidRDefault="00F04100" w:rsidP="00FC4F1E">
    <w:pPr>
      <w:pStyle w:val="a8"/>
      <w:tabs>
        <w:tab w:val="clear" w:pos="8640"/>
        <w:tab w:val="right" w:pos="9180"/>
        <w:tab w:val="right" w:pos="9214"/>
      </w:tabs>
      <w:ind w:right="-7"/>
      <w:rPr>
        <w:rFonts w:ascii="Arial" w:hAnsi="Arial"/>
        <w:b/>
        <w:sz w:val="16"/>
      </w:rPr>
    </w:pPr>
    <w:r>
      <w:rPr>
        <w:sz w:val="16"/>
      </w:rPr>
      <w:tab/>
    </w:r>
    <w:r>
      <w:rPr>
        <w:rStyle w:val="a9"/>
        <w:sz w:val="16"/>
      </w:rPr>
      <w:fldChar w:fldCharType="begin"/>
    </w:r>
    <w:r>
      <w:rPr>
        <w:rStyle w:val="a9"/>
        <w:sz w:val="16"/>
      </w:rPr>
      <w:instrText xml:space="preserve"> PAGE </w:instrText>
    </w:r>
    <w:r>
      <w:rPr>
        <w:rStyle w:val="a9"/>
        <w:sz w:val="16"/>
      </w:rPr>
      <w:fldChar w:fldCharType="separate"/>
    </w:r>
    <w:r w:rsidR="000813BC">
      <w:rPr>
        <w:rStyle w:val="a9"/>
        <w:noProof/>
        <w:sz w:val="16"/>
      </w:rPr>
      <w:t>11</w:t>
    </w:r>
    <w:r>
      <w:rPr>
        <w:rStyle w:val="a9"/>
        <w:sz w:val="16"/>
      </w:rPr>
      <w:fldChar w:fldCharType="end"/>
    </w:r>
    <w:r>
      <w:rPr>
        <w:sz w:val="16"/>
      </w:rPr>
      <w:tab/>
    </w:r>
  </w:p>
  <w:p w14:paraId="55E69672" w14:textId="35F891E4" w:rsidR="00F04100" w:rsidRPr="00775EB0" w:rsidRDefault="001A3080" w:rsidP="00775EB0">
    <w:pPr>
      <w:pStyle w:val="a8"/>
      <w:tabs>
        <w:tab w:val="clear" w:pos="4320"/>
        <w:tab w:val="clear" w:pos="8640"/>
        <w:tab w:val="right" w:pos="9446"/>
      </w:tabs>
      <w:ind w:right="-7"/>
      <w:rPr>
        <w:sz w:val="16"/>
      </w:rPr>
    </w:pPr>
    <w:r>
      <w:rPr>
        <w:noProof/>
        <w:sz w:val="16"/>
      </w:rPr>
      <w:pict w14:anchorId="64CA33F2">
        <v:shapetype id="_x0000_t202" coordsize="21600,21600" o:spt="202" path="m,l,21600r21600,l21600,xe">
          <v:stroke joinstyle="miter"/>
          <v:path gradientshapeok="t" o:connecttype="rect"/>
        </v:shapetype>
        <v:shape id="_x0000_s2076" type="#_x0000_t202" style="position:absolute;margin-left:-49.2pt;margin-top:15.65pt;width:165.05pt;height:23.2pt;z-index:19" strokecolor="white" strokeweight="0">
          <v:textbox style="mso-next-textbox:#_x0000_s2076">
            <w:txbxContent>
              <w:p w14:paraId="7B698F45" w14:textId="77777777" w:rsidR="00F04100" w:rsidRPr="00982517" w:rsidRDefault="00F04100" w:rsidP="00FE5CD6">
                <w:pPr>
                  <w:rPr>
                    <w:b/>
                  </w:rPr>
                </w:pPr>
                <w:r w:rsidRPr="000712B7">
                  <w:rPr>
                    <w:b/>
                    <w:sz w:val="18"/>
                  </w:rPr>
                  <w:t>PJ명_</w:t>
                </w:r>
                <w:r w:rsidRPr="00094BD3">
                  <w:t xml:space="preserve"> </w:t>
                </w:r>
                <w:r w:rsidRPr="00094BD3">
                  <w:rPr>
                    <w:b/>
                    <w:sz w:val="18"/>
                  </w:rPr>
                  <w:t>PM01_과업명세서(SOW)</w:t>
                </w:r>
                <w:r>
                  <w:rPr>
                    <w:b/>
                    <w:sz w:val="18"/>
                  </w:rPr>
                  <w:t>.</w:t>
                </w:r>
                <w:r w:rsidRPr="00982517">
                  <w:rPr>
                    <w:rFonts w:hint="eastAsia"/>
                    <w:b/>
                    <w:sz w:val="18"/>
                  </w:rPr>
                  <w:t>docx</w:t>
                </w:r>
              </w:p>
              <w:p w14:paraId="1BAA4686" w14:textId="77777777" w:rsidR="00F04100" w:rsidRPr="000712B7" w:rsidRDefault="00F04100" w:rsidP="00FE5CD6"/>
            </w:txbxContent>
          </v:textbox>
        </v:shape>
      </w:pict>
    </w:r>
    <w:r w:rsidR="00F04100">
      <w:rPr>
        <w:sz w:val="16"/>
      </w:rPr>
      <w:tab/>
    </w:r>
    <w:r w:rsidR="00F04100">
      <w:rPr>
        <w:rFonts w:hint="eastAsia"/>
        <w:sz w:val="16"/>
      </w:rPr>
      <w:tab/>
    </w:r>
    <w:r w:rsidR="00F04100">
      <w:rPr>
        <w:sz w:val="16"/>
      </w:rPr>
      <w:t xml:space="preserve">     </w:t>
    </w:r>
    <w:r w:rsidR="00F04100" w:rsidRPr="00C93284">
      <w:rPr>
        <w:noProof/>
      </w:rPr>
      <w:tab/>
    </w:r>
    <w:r w:rsidR="007A35EE" w:rsidRPr="007A35EE">
      <w:rPr>
        <w:noProof/>
        <w:szCs w:val="18"/>
      </w:rPr>
      <w:pict w14:anchorId="0F11B9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4" o:spid="_x0000_i1031" type="#_x0000_t75" style="width:75pt;height:12pt;visibility:visible;mso-wrap-style:square">
          <v:imagedata r:id="rId1" o:title="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9A394FE" w14:textId="77777777" w:rsidR="001A3080" w:rsidRDefault="001A3080">
      <w:r>
        <w:separator/>
      </w:r>
    </w:p>
  </w:footnote>
  <w:footnote w:type="continuationSeparator" w:id="0">
    <w:p w14:paraId="1C24EA0A" w14:textId="77777777" w:rsidR="001A3080" w:rsidRDefault="001A30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537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11"/>
      <w:gridCol w:w="869"/>
      <w:gridCol w:w="1115"/>
      <w:gridCol w:w="5142"/>
    </w:tblGrid>
    <w:tr w:rsidR="00F04100" w:rsidRPr="001B71FE" w14:paraId="55E69655" w14:textId="77777777" w:rsidTr="00094BD3">
      <w:trPr>
        <w:trHeight w:val="699"/>
      </w:trPr>
      <w:tc>
        <w:tcPr>
          <w:tcW w:w="2411" w:type="dxa"/>
          <w:vMerge w:val="restart"/>
          <w:vAlign w:val="center"/>
        </w:tcPr>
        <w:p w14:paraId="55E69650" w14:textId="661DDFB7" w:rsidR="00F04100" w:rsidRPr="006A4A6D" w:rsidRDefault="001A3080" w:rsidP="00552E97">
          <w:pPr>
            <w:pStyle w:val="a7"/>
            <w:jc w:val="center"/>
            <w:rPr>
              <w:rFonts w:ascii="맑은 고딕" w:hAnsi="맑은 고딕" w:cs="맑은 고딕"/>
              <w:lang w:val="en-US" w:eastAsia="ko-KR"/>
            </w:rPr>
          </w:pPr>
          <w:r>
            <w:rPr>
              <w:noProof/>
            </w:rPr>
            <w:pict w14:anchorId="776483B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그림 11" o:spid="_x0000_s2075" type="#_x0000_t75" style="position:absolute;left:0;text-align:left;margin-left:20.8pt;margin-top:4.2pt;width:74.25pt;height:42.75pt;z-index:18;visibility:visible;mso-position-horizontal-relative:text;mso-position-vertical-relative:text">
                <v:imagedata r:id="rId1" o:title=""/>
              </v:shape>
            </w:pict>
          </w:r>
        </w:p>
      </w:tc>
      <w:tc>
        <w:tcPr>
          <w:tcW w:w="869" w:type="dxa"/>
          <w:tcBorders>
            <w:right w:val="nil"/>
          </w:tcBorders>
        </w:tcPr>
        <w:p w14:paraId="55E69652" w14:textId="77777777" w:rsidR="00F04100" w:rsidRPr="006A4A6D" w:rsidRDefault="00F04100" w:rsidP="00094BD3">
          <w:pPr>
            <w:pStyle w:val="a7"/>
            <w:spacing w:line="240" w:lineRule="atLeast"/>
            <w:rPr>
              <w:rFonts w:ascii="맑은 고딕" w:hAnsi="맑은 고딕" w:cs="맑은 고딕"/>
              <w:b/>
              <w:sz w:val="32"/>
              <w:szCs w:val="32"/>
              <w:lang w:val="en-US" w:eastAsia="ko-KR"/>
            </w:rPr>
          </w:pPr>
        </w:p>
      </w:tc>
      <w:tc>
        <w:tcPr>
          <w:tcW w:w="6257" w:type="dxa"/>
          <w:gridSpan w:val="2"/>
          <w:tcBorders>
            <w:left w:val="nil"/>
          </w:tcBorders>
        </w:tcPr>
        <w:p w14:paraId="55E69654" w14:textId="72B8D958" w:rsidR="00F04100" w:rsidRPr="006A4A6D" w:rsidRDefault="00F04100" w:rsidP="00094BD3">
          <w:pPr>
            <w:pStyle w:val="a7"/>
            <w:spacing w:line="240" w:lineRule="atLeast"/>
            <w:ind w:firstLineChars="500" w:firstLine="1600"/>
            <w:rPr>
              <w:rFonts w:ascii="맑은 고딕" w:hAnsi="맑은 고딕" w:cs="맑은 고딕"/>
              <w:b/>
              <w:sz w:val="28"/>
              <w:szCs w:val="28"/>
              <w:lang w:val="en-US" w:eastAsia="ko-KR"/>
            </w:rPr>
          </w:pPr>
          <w:r w:rsidRPr="006A4A6D">
            <w:rPr>
              <w:rFonts w:ascii="맑은 고딕" w:hAnsi="맑은 고딕" w:cs="맑은 고딕" w:hint="eastAsia"/>
              <w:b/>
              <w:sz w:val="32"/>
              <w:szCs w:val="32"/>
              <w:lang w:val="en-US" w:eastAsia="ko-KR"/>
            </w:rPr>
            <w:t>과업명세서</w:t>
          </w:r>
        </w:p>
      </w:tc>
    </w:tr>
    <w:tr w:rsidR="00F04100" w:rsidRPr="001B71FE" w14:paraId="55E69659" w14:textId="77777777" w:rsidTr="00094BD3">
      <w:trPr>
        <w:trHeight w:val="273"/>
      </w:trPr>
      <w:tc>
        <w:tcPr>
          <w:tcW w:w="2411" w:type="dxa"/>
          <w:vMerge/>
        </w:tcPr>
        <w:p w14:paraId="55E69656" w14:textId="08D2BE24" w:rsidR="00F04100" w:rsidRPr="006A4A6D" w:rsidRDefault="00F04100" w:rsidP="00602B31">
          <w:pPr>
            <w:pStyle w:val="a7"/>
            <w:rPr>
              <w:rFonts w:ascii="맑은 고딕" w:hAnsi="맑은 고딕" w:cs="맑은 고딕"/>
              <w:sz w:val="16"/>
              <w:szCs w:val="16"/>
              <w:lang w:val="en-US" w:eastAsia="ko-KR"/>
            </w:rPr>
          </w:pPr>
        </w:p>
      </w:tc>
      <w:tc>
        <w:tcPr>
          <w:tcW w:w="1984" w:type="dxa"/>
          <w:gridSpan w:val="2"/>
        </w:tcPr>
        <w:p w14:paraId="55E69657" w14:textId="7A15CE51" w:rsidR="00F04100" w:rsidRPr="006A4A6D" w:rsidRDefault="00F04100" w:rsidP="00094BD3">
          <w:pPr>
            <w:pStyle w:val="a7"/>
            <w:jc w:val="right"/>
            <w:rPr>
              <w:rFonts w:ascii="맑은 고딕" w:hAnsi="맑은 고딕" w:cs="맑은 고딕"/>
              <w:sz w:val="16"/>
              <w:szCs w:val="16"/>
              <w:lang w:val="en-US" w:eastAsia="ko-KR"/>
            </w:rPr>
          </w:pPr>
          <w:r w:rsidRPr="00094BD3">
            <w:rPr>
              <w:rFonts w:ascii="맑은 고딕" w:hAnsi="맑은 고딕" w:cs="맑은 고딕" w:hint="eastAsia"/>
              <w:sz w:val="16"/>
              <w:szCs w:val="16"/>
              <w:lang w:val="en-US" w:eastAsia="ko-KR"/>
            </w:rPr>
            <w:t>프로젝트</w:t>
          </w:r>
          <w:r w:rsidRPr="00094BD3">
            <w:rPr>
              <w:rFonts w:ascii="맑은 고딕" w:hAnsi="맑은 고딕" w:cs="맑은 고딕"/>
              <w:sz w:val="16"/>
              <w:szCs w:val="16"/>
              <w:lang w:val="en-US" w:eastAsia="ko-KR"/>
            </w:rPr>
            <w:t xml:space="preserve"> 명</w:t>
          </w:r>
        </w:p>
      </w:tc>
      <w:tc>
        <w:tcPr>
          <w:tcW w:w="5142" w:type="dxa"/>
        </w:tcPr>
        <w:p w14:paraId="55E69658" w14:textId="57295C2E" w:rsidR="00F04100" w:rsidRPr="006A4A6D" w:rsidRDefault="00F04100" w:rsidP="00B00A49">
          <w:pPr>
            <w:pStyle w:val="a7"/>
            <w:jc w:val="center"/>
            <w:rPr>
              <w:rFonts w:ascii="맑은 고딕" w:hAnsi="맑은 고딕" w:cs="맑은 고딕"/>
              <w:sz w:val="16"/>
              <w:szCs w:val="16"/>
              <w:lang w:val="en-US" w:eastAsia="ko-KR"/>
            </w:rPr>
          </w:pPr>
          <w:r>
            <w:rPr>
              <w:rFonts w:ascii="맑은 고딕" w:hAnsi="맑은 고딕" w:cs="맑은 고딕" w:hint="eastAsia"/>
              <w:sz w:val="16"/>
              <w:szCs w:val="16"/>
              <w:lang w:val="en-US" w:eastAsia="ko-KR"/>
            </w:rPr>
            <w:t>PM01_과업명세서(SOW)</w:t>
          </w:r>
          <w:r w:rsidRPr="00094BD3">
            <w:rPr>
              <w:rFonts w:ascii="맑은 고딕" w:hAnsi="맑은 고딕" w:cs="맑은 고딕"/>
              <w:sz w:val="16"/>
              <w:szCs w:val="16"/>
              <w:lang w:val="en-US" w:eastAsia="ko-KR"/>
            </w:rPr>
            <w:t>Smart2 그룹웨어 구축</w:t>
          </w:r>
        </w:p>
      </w:tc>
    </w:tr>
  </w:tbl>
  <w:p w14:paraId="55E6965A" w14:textId="77777777" w:rsidR="00F04100" w:rsidRPr="00AB6E10" w:rsidRDefault="00F04100" w:rsidP="00AB6E1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E69661" w14:textId="76B8BE12" w:rsidR="00F04100" w:rsidRPr="00012CC2" w:rsidRDefault="001A3080" w:rsidP="00012CC2">
    <w:pPr>
      <w:pStyle w:val="a7"/>
      <w:tabs>
        <w:tab w:val="clear" w:pos="8640"/>
        <w:tab w:val="right" w:pos="8789"/>
      </w:tabs>
      <w:spacing w:before="2000"/>
      <w:rPr>
        <w:b/>
        <w:sz w:val="28"/>
        <w:szCs w:val="28"/>
        <w:lang w:eastAsia="ko-KR"/>
      </w:rPr>
    </w:pPr>
    <w:r>
      <w:rPr>
        <w:noProof/>
      </w:rPr>
      <w:pict w14:anchorId="1C8000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그림 1" o:spid="_x0000_s2054" type="#_x0000_t75" style="position:absolute;margin-left:-21.35pt;margin-top:7.5pt;width:74.25pt;height:42.75pt;z-index:1;visibility:visible;mso-wrap-style:square;mso-wrap-distance-left:9pt;mso-wrap-distance-top:0;mso-wrap-distance-right:9pt;mso-wrap-distance-bottom:0;mso-position-horizontal-relative:margin;mso-position-vertical-relative:text">
          <v:imagedata r:id="rId1" o:title=""/>
          <w10:wrap anchorx="margin"/>
        </v:shape>
      </w:pict>
    </w:r>
    <w:r>
      <w:rPr>
        <w:noProof/>
      </w:rPr>
      <w:pict w14:anchorId="0E5FA2CE">
        <v:line id="직선 연결선 4" o:spid="_x0000_s2053" style="position:absolute;z-index: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-17.25pt,61.5pt" to="490.15pt,6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" strokecolor="#5b9bd5" strokeweight=".5pt">
          <v:stroke joinstyle="miter"/>
        </v:line>
      </w:pict>
    </w:r>
  </w:p>
  <w:p w14:paraId="55E69662" w14:textId="77777777" w:rsidR="00F04100" w:rsidRDefault="00F04100" w:rsidP="002D77FA">
    <w:pPr>
      <w:pStyle w:val="a7"/>
      <w:jc w:val="right"/>
      <w:rPr>
        <w:sz w:val="56"/>
        <w:lang w:eastAsia="ko-KR"/>
      </w:rPr>
    </w:pPr>
    <w:r>
      <w:rPr>
        <w:rFonts w:hint="eastAsia"/>
        <w:sz w:val="56"/>
      </w:rPr>
      <w:t xml:space="preserve"> </w:t>
    </w:r>
  </w:p>
  <w:p w14:paraId="55E69663" w14:textId="77777777" w:rsidR="00F04100" w:rsidRPr="00187B8B" w:rsidRDefault="00F04100">
    <w:pPr>
      <w:pStyle w:val="a7"/>
      <w:spacing w:before="240"/>
      <w:jc w:val="right"/>
      <w:rPr>
        <w:b/>
        <w:sz w:val="56"/>
        <w:lang w:eastAsia="ko-KR"/>
      </w:rPr>
    </w:pPr>
    <w:proofErr w:type="spellStart"/>
    <w:r>
      <w:rPr>
        <w:rFonts w:hint="eastAsia"/>
        <w:b/>
        <w:sz w:val="56"/>
      </w:rPr>
      <w:t>과업명세서</w:t>
    </w:r>
    <w:proofErr w:type="spellEnd"/>
    <w:r>
      <w:rPr>
        <w:rFonts w:hint="eastAsia"/>
        <w:b/>
        <w:sz w:val="56"/>
        <w:lang w:eastAsia="ko-KR"/>
      </w:rPr>
      <w:t>(</w:t>
    </w:r>
    <w:r>
      <w:rPr>
        <w:b/>
        <w:sz w:val="56"/>
        <w:lang w:eastAsia="ko-KR"/>
      </w:rPr>
      <w:t>SOW)</w:t>
    </w:r>
  </w:p>
  <w:p w14:paraId="55E69664" w14:textId="06C0DC89" w:rsidR="00F04100" w:rsidRPr="00DD39B7" w:rsidRDefault="00F04100" w:rsidP="00EC689B">
    <w:pPr>
      <w:pStyle w:val="a7"/>
      <w:spacing w:before="240"/>
      <w:jc w:val="right"/>
      <w:rPr>
        <w:sz w:val="40"/>
        <w:lang w:eastAsia="ko-KR"/>
      </w:rPr>
    </w:pPr>
    <w:r>
      <w:rPr>
        <w:sz w:val="48"/>
        <w:lang w:eastAsia="ko-KR"/>
      </w:rPr>
      <w:t>[</w:t>
    </w:r>
    <w:proofErr w:type="spellStart"/>
    <w:r>
      <w:rPr>
        <w:rFonts w:hint="eastAsia"/>
        <w:sz w:val="48"/>
        <w:lang w:eastAsia="ko-KR"/>
      </w:rPr>
      <w:t>고</w:t>
    </w:r>
    <w:r>
      <w:rPr>
        <w:sz w:val="48"/>
        <w:lang w:eastAsia="ko-KR"/>
      </w:rPr>
      <w:t>객사</w:t>
    </w:r>
    <w:proofErr w:type="spellEnd"/>
    <w:r>
      <w:rPr>
        <w:rFonts w:hint="eastAsia"/>
        <w:sz w:val="48"/>
        <w:lang w:eastAsia="ko-KR"/>
      </w:rPr>
      <w:t xml:space="preserve">] </w:t>
    </w:r>
    <w:r>
      <w:rPr>
        <w:sz w:val="48"/>
        <w:lang w:eastAsia="ko-KR"/>
      </w:rPr>
      <w:t>Smart</w:t>
    </w:r>
    <w:r w:rsidRPr="00B00A49">
      <w:rPr>
        <w:sz w:val="48"/>
        <w:vertAlign w:val="superscript"/>
        <w:lang w:eastAsia="ko-KR"/>
      </w:rPr>
      <w:t>2</w:t>
    </w:r>
    <w:r>
      <w:rPr>
        <w:rFonts w:hint="eastAsia"/>
        <w:sz w:val="48"/>
        <w:lang w:eastAsia="ko-KR"/>
      </w:rPr>
      <w:t xml:space="preserve"> </w:t>
    </w:r>
    <w:r>
      <w:rPr>
        <w:rFonts w:hint="eastAsia"/>
        <w:sz w:val="48"/>
        <w:lang w:eastAsia="ko-KR"/>
      </w:rPr>
      <w:t>그룹웨어</w:t>
    </w:r>
    <w:r>
      <w:rPr>
        <w:rFonts w:hint="eastAsia"/>
        <w:sz w:val="48"/>
        <w:lang w:eastAsia="ko-KR"/>
      </w:rPr>
      <w:t xml:space="preserve"> </w:t>
    </w:r>
    <w:r>
      <w:rPr>
        <w:rFonts w:hint="eastAsia"/>
        <w:sz w:val="48"/>
        <w:lang w:eastAsia="ko-KR"/>
      </w:rPr>
      <w:t>구축</w:t>
    </w:r>
  </w:p>
  <w:p w14:paraId="55E69665" w14:textId="77777777" w:rsidR="00F04100" w:rsidRPr="00D25991" w:rsidRDefault="00F04100">
    <w:pPr>
      <w:pStyle w:val="a7"/>
      <w:spacing w:before="240"/>
      <w:jc w:val="right"/>
      <w:rPr>
        <w:sz w:val="48"/>
      </w:rPr>
    </w:pPr>
  </w:p>
  <w:p w14:paraId="55E69666" w14:textId="6F4A2AAE" w:rsidR="00F04100" w:rsidRDefault="00F04100">
    <w:pPr>
      <w:pStyle w:val="a7"/>
      <w:spacing w:before="240"/>
      <w:jc w:val="right"/>
      <w:rPr>
        <w:sz w:val="48"/>
        <w:lang w:eastAsia="ko-KR"/>
      </w:rPr>
    </w:pPr>
  </w:p>
  <w:p w14:paraId="55E69667" w14:textId="77777777" w:rsidR="00F04100" w:rsidRPr="00D25991" w:rsidRDefault="00F04100">
    <w:pPr>
      <w:pStyle w:val="a7"/>
      <w:spacing w:before="240"/>
      <w:jc w:val="right"/>
      <w:rPr>
        <w:sz w:val="48"/>
      </w:rPr>
    </w:pPr>
    <w:r w:rsidRPr="00D25991">
      <w:rPr>
        <w:sz w:val="48"/>
      </w:rPr>
      <w:br/>
    </w:r>
  </w:p>
  <w:tbl>
    <w:tblPr>
      <w:tblW w:w="2126" w:type="dxa"/>
      <w:tblInd w:w="6771" w:type="dxa"/>
      <w:tblLayout w:type="fixed"/>
      <w:tblLook w:val="0000" w:firstRow="0" w:lastRow="0" w:firstColumn="0" w:lastColumn="0" w:noHBand="0" w:noVBand="0"/>
    </w:tblPr>
    <w:tblGrid>
      <w:gridCol w:w="2126"/>
    </w:tblGrid>
    <w:tr w:rsidR="00F04100" w14:paraId="55E69669" w14:textId="77777777">
      <w:trPr>
        <w:cantSplit/>
        <w:trHeight w:val="1292"/>
      </w:trPr>
      <w:tc>
        <w:tcPr>
          <w:tcW w:w="2126" w:type="dxa"/>
        </w:tcPr>
        <w:p w14:paraId="55E69668" w14:textId="77777777" w:rsidR="00F04100" w:rsidRPr="006A4A6D" w:rsidRDefault="008F7CBD">
          <w:pPr>
            <w:pStyle w:val="a7"/>
            <w:spacing w:before="40" w:after="40"/>
            <w:jc w:val="center"/>
            <w:rPr>
              <w:rFonts w:ascii="맑은 고딕" w:hAnsi="맑은 고딕" w:cs="맑은 고딕"/>
              <w:lang w:val="en-US" w:eastAsia="ko-KR"/>
            </w:rPr>
          </w:pPr>
          <w:r>
            <w:rPr>
              <w:rFonts w:ascii="맑은 고딕" w:hAnsi="맑은 고딕" w:cs="맑은 고딕"/>
              <w:lang w:val="en-US" w:eastAsia="ko-KR"/>
            </w:rPr>
            <w:pict w14:anchorId="55E69675">
              <v:shape id="_x0000_i1026" type="#_x0000_t75" style="width:101.5pt;height:57pt">
                <v:imagedata r:id="rId2" o:title="크기변환_SK-cac-Comm-E_bg" croptop="1434f" cropbottom="36979f" cropleft="2953f" cropright="35664f"/>
              </v:shape>
            </w:pict>
          </w:r>
        </w:p>
      </w:tc>
    </w:tr>
  </w:tbl>
  <w:p w14:paraId="55E6966A" w14:textId="77777777" w:rsidR="00F04100" w:rsidRDefault="00F04100">
    <w:pPr>
      <w:pStyle w:val="Inden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pt;height:1pt" o:bullet="t">
        <v:imagedata r:id="rId1" o:title=""/>
      </v:shape>
    </w:pict>
  </w:numPicBullet>
  <w:abstractNum w:abstractNumId="0" w15:restartNumberingAfterBreak="0">
    <w:nsid w:val="FFFFFFFB"/>
    <w:multiLevelType w:val="multilevel"/>
    <w:tmpl w:val="23D896DC"/>
    <w:lvl w:ilvl="0">
      <w:start w:val="1"/>
      <w:numFmt w:val="upperRoman"/>
      <w:pStyle w:val="0"/>
      <w:lvlText w:val="%1."/>
      <w:lvlJc w:val="left"/>
      <w:pPr>
        <w:tabs>
          <w:tab w:val="num" w:pos="720"/>
        </w:tabs>
        <w:ind w:left="425" w:hanging="425"/>
      </w:pPr>
      <w:rPr>
        <w:rFonts w:hint="eastAsia"/>
        <w:b/>
        <w:i w:val="0"/>
        <w:sz w:val="28"/>
      </w:rPr>
    </w:lvl>
    <w:lvl w:ilvl="1">
      <w:start w:val="1"/>
      <w:numFmt w:val="decimal"/>
      <w:pStyle w:val="1"/>
      <w:lvlText w:val="%2."/>
      <w:lvlJc w:val="left"/>
      <w:pPr>
        <w:tabs>
          <w:tab w:val="num" w:pos="567"/>
        </w:tabs>
        <w:ind w:left="567" w:hanging="567"/>
      </w:pPr>
      <w:rPr>
        <w:rFonts w:hint="eastAsia"/>
        <w:color w:val="auto"/>
      </w:rPr>
    </w:lvl>
    <w:lvl w:ilvl="2">
      <w:start w:val="1"/>
      <w:numFmt w:val="decimal"/>
      <w:pStyle w:val="2"/>
      <w:lvlText w:val="%2.%3."/>
      <w:lvlJc w:val="left"/>
      <w:pPr>
        <w:tabs>
          <w:tab w:val="num" w:pos="709"/>
        </w:tabs>
        <w:ind w:left="709" w:hanging="709"/>
      </w:pPr>
      <w:rPr>
        <w:rFonts w:ascii="Times New Roman" w:eastAsia="굴림체" w:hAnsi="Times New Roman" w:cs="Times New Roman" w:hint="default"/>
      </w:rPr>
    </w:lvl>
    <w:lvl w:ilvl="3">
      <w:start w:val="1"/>
      <w:numFmt w:val="decimal"/>
      <w:pStyle w:val="3"/>
      <w:lvlText w:val="%2.%3.%4."/>
      <w:lvlJc w:val="left"/>
      <w:pPr>
        <w:tabs>
          <w:tab w:val="num" w:pos="851"/>
        </w:tabs>
        <w:ind w:left="851" w:hanging="851"/>
      </w:pPr>
      <w:rPr>
        <w:rFonts w:hint="eastAsia"/>
        <w:color w:val="auto"/>
      </w:rPr>
    </w:lvl>
    <w:lvl w:ilvl="4">
      <w:start w:val="1"/>
      <w:numFmt w:val="decimal"/>
      <w:pStyle w:val="4"/>
      <w:lvlText w:val="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pStyle w:val="5"/>
      <w:lvlText w:val="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2.%3.%4.%5.%6.%7.%8."/>
      <w:lvlJc w:val="left"/>
      <w:pPr>
        <w:tabs>
          <w:tab w:val="num" w:pos="1800"/>
        </w:tabs>
        <w:ind w:left="1418" w:hanging="1418"/>
      </w:pPr>
      <w:rPr>
        <w:rFonts w:hint="eastAsia"/>
      </w:rPr>
    </w:lvl>
    <w:lvl w:ilvl="8">
      <w:start w:val="1"/>
      <w:numFmt w:val="decimal"/>
      <w:lvlText w:val="%2.%3.%4.%5.%6.%7.%8.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a"/>
      <w:lvlText w:val="*"/>
      <w:lvlJc w:val="left"/>
    </w:lvl>
  </w:abstractNum>
  <w:abstractNum w:abstractNumId="2" w15:restartNumberingAfterBreak="0">
    <w:nsid w:val="007660D3"/>
    <w:multiLevelType w:val="multilevel"/>
    <w:tmpl w:val="A47E254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bullet"/>
      <w:lvlText w:val=""/>
      <w:lvlJc w:val="left"/>
      <w:pPr>
        <w:tabs>
          <w:tab w:val="num" w:pos="1120"/>
        </w:tabs>
        <w:ind w:left="1120" w:hanging="400"/>
      </w:pPr>
      <w:rPr>
        <w:rFonts w:ascii="Wingdings" w:hAnsi="Wingdings" w:hint="default"/>
      </w:rPr>
    </w:lvl>
    <w:lvl w:ilvl="3">
      <w:start w:val="1"/>
      <w:numFmt w:val="decimal"/>
      <w:suff w:val="space"/>
      <w:lvlText w:val="%1.%2.%3.%4 "/>
      <w:lvlJc w:val="left"/>
      <w:pPr>
        <w:ind w:left="24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09C749B1"/>
    <w:multiLevelType w:val="hybridMultilevel"/>
    <w:tmpl w:val="41E67E66"/>
    <w:lvl w:ilvl="0" w:tplc="607AB1D4">
      <w:start w:val="1"/>
      <w:numFmt w:val="ganada"/>
      <w:lvlText w:val="(%1)"/>
      <w:lvlJc w:val="left"/>
      <w:pPr>
        <w:tabs>
          <w:tab w:val="num" w:pos="910"/>
        </w:tabs>
        <w:ind w:left="910" w:hanging="510"/>
      </w:pPr>
      <w:rPr>
        <w:rFonts w:hint="eastAsia"/>
      </w:rPr>
    </w:lvl>
    <w:lvl w:ilvl="1" w:tplc="2A9E5108">
      <w:start w:val="1"/>
      <w:numFmt w:val="bullet"/>
      <w:pStyle w:val="-"/>
      <w:lvlText w:val="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DD3E0E62">
      <w:start w:val="1"/>
      <w:numFmt w:val="bullet"/>
      <w:lvlText w:val=""/>
      <w:lvlJc w:val="left"/>
      <w:pPr>
        <w:tabs>
          <w:tab w:val="num" w:pos="1100"/>
        </w:tabs>
        <w:ind w:left="1040" w:hanging="340"/>
      </w:pPr>
      <w:rPr>
        <w:rFonts w:ascii="Wingdings" w:hAnsi="Wingdings" w:hint="default"/>
      </w:rPr>
    </w:lvl>
    <w:lvl w:ilvl="3" w:tplc="AF168EE8">
      <w:start w:val="1"/>
      <w:numFmt w:val="decimalFullWidth"/>
      <w:pStyle w:val="-1"/>
      <w:lvlText w:val="(%4)"/>
      <w:lvlJc w:val="left"/>
      <w:pPr>
        <w:tabs>
          <w:tab w:val="num" w:pos="2140"/>
        </w:tabs>
        <w:ind w:left="2140" w:hanging="540"/>
      </w:pPr>
      <w:rPr>
        <w:rFonts w:hint="default"/>
      </w:rPr>
    </w:lvl>
    <w:lvl w:ilvl="4" w:tplc="FBEAC9A8">
      <w:start w:val="1"/>
      <w:numFmt w:val="decimal"/>
      <w:lvlText w:val="(%5)"/>
      <w:lvlJc w:val="left"/>
      <w:pPr>
        <w:tabs>
          <w:tab w:val="num" w:pos="2435"/>
        </w:tabs>
        <w:ind w:left="2435" w:hanging="435"/>
      </w:pPr>
      <w:rPr>
        <w:rFonts w:hint="default"/>
      </w:rPr>
    </w:lvl>
    <w:lvl w:ilvl="5" w:tplc="34143C50">
      <w:start w:val="1"/>
      <w:numFmt w:val="decimal"/>
      <w:suff w:val="space"/>
      <w:lvlText w:val="%6)"/>
      <w:lvlJc w:val="left"/>
      <w:pPr>
        <w:ind w:left="2730" w:hanging="330"/>
      </w:pPr>
      <w:rPr>
        <w:rFonts w:hint="eastAsia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A6F72BC"/>
    <w:multiLevelType w:val="hybridMultilevel"/>
    <w:tmpl w:val="08224594"/>
    <w:lvl w:ilvl="0" w:tplc="5B3EEBA0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F5B4B8D"/>
    <w:multiLevelType w:val="hybridMultilevel"/>
    <w:tmpl w:val="27E4A6BC"/>
    <w:lvl w:ilvl="0" w:tplc="FFFFFFFF">
      <w:numFmt w:val="bullet"/>
      <w:lvlText w:val="*"/>
      <w:lvlJc w:val="left"/>
      <w:pPr>
        <w:ind w:left="800" w:hanging="400"/>
      </w:pPr>
      <w:rPr>
        <w:rFonts w:ascii="Book Antiqua" w:eastAsia="굴림" w:hAnsi="Book Antiqua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F5D0A36"/>
    <w:multiLevelType w:val="hybridMultilevel"/>
    <w:tmpl w:val="EDDCAC00"/>
    <w:lvl w:ilvl="0" w:tplc="6E8A293A">
      <w:numFmt w:val="bullet"/>
      <w:lvlText w:val=""/>
      <w:lvlJc w:val="left"/>
      <w:pPr>
        <w:ind w:left="76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1EE7F90"/>
    <w:multiLevelType w:val="hybridMultilevel"/>
    <w:tmpl w:val="11EE28DE"/>
    <w:lvl w:ilvl="0" w:tplc="0326008A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9785949"/>
    <w:multiLevelType w:val="hybridMultilevel"/>
    <w:tmpl w:val="3D5A027C"/>
    <w:lvl w:ilvl="0" w:tplc="9FDAE816">
      <w:numFmt w:val="bullet"/>
      <w:lvlText w:val="-"/>
      <w:lvlJc w:val="left"/>
      <w:pPr>
        <w:ind w:left="800" w:hanging="400"/>
      </w:pPr>
      <w:rPr>
        <w:rFonts w:ascii="Book Antiqua" w:eastAsia="굴림" w:hAnsi="Book Antiqua" w:cs="Times New Roman" w:hint="default"/>
      </w:rPr>
    </w:lvl>
    <w:lvl w:ilvl="1" w:tplc="98D4A7FA">
      <w:start w:val="1"/>
      <w:numFmt w:val="bullet"/>
      <w:lvlText w:val="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AAB3A6E"/>
    <w:multiLevelType w:val="hybridMultilevel"/>
    <w:tmpl w:val="83E46828"/>
    <w:lvl w:ilvl="0" w:tplc="04090009">
      <w:numFmt w:val="bullet"/>
      <w:pStyle w:val="-0"/>
      <w:lvlText w:val="-"/>
      <w:lvlJc w:val="left"/>
      <w:pPr>
        <w:tabs>
          <w:tab w:val="num" w:pos="1040"/>
        </w:tabs>
        <w:ind w:left="1021" w:hanging="341"/>
      </w:pPr>
      <w:rPr>
        <w:rFonts w:ascii="Book Antiqua" w:eastAsia="굴림" w:hAnsi="Book Antiqua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FF001A6"/>
    <w:multiLevelType w:val="hybridMultilevel"/>
    <w:tmpl w:val="F1D03FCC"/>
    <w:lvl w:ilvl="0" w:tplc="B3B8099A">
      <w:numFmt w:val="bullet"/>
      <w:lvlText w:val="■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5036ED"/>
    <w:multiLevelType w:val="multilevel"/>
    <w:tmpl w:val="23D896DC"/>
    <w:lvl w:ilvl="0">
      <w:start w:val="1"/>
      <w:numFmt w:val="upperRoman"/>
      <w:lvlText w:val="%1."/>
      <w:lvlJc w:val="left"/>
      <w:pPr>
        <w:tabs>
          <w:tab w:val="num" w:pos="720"/>
        </w:tabs>
        <w:ind w:left="425" w:hanging="425"/>
      </w:pPr>
      <w:rPr>
        <w:rFonts w:hint="eastAsia"/>
        <w:b/>
        <w:i w:val="0"/>
        <w:sz w:val="28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567"/>
      </w:pPr>
      <w:rPr>
        <w:rFonts w:hint="eastAsia"/>
        <w:color w:val="auto"/>
      </w:rPr>
    </w:lvl>
    <w:lvl w:ilvl="2">
      <w:start w:val="1"/>
      <w:numFmt w:val="decimal"/>
      <w:lvlText w:val="%2.%3."/>
      <w:lvlJc w:val="left"/>
      <w:pPr>
        <w:tabs>
          <w:tab w:val="num" w:pos="709"/>
        </w:tabs>
        <w:ind w:left="709" w:hanging="709"/>
      </w:pPr>
      <w:rPr>
        <w:rFonts w:ascii="Times New Roman" w:eastAsia="굴림체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851"/>
        </w:tabs>
        <w:ind w:left="851" w:hanging="851"/>
      </w:pPr>
      <w:rPr>
        <w:rFonts w:hint="eastAsia"/>
        <w:color w:val="auto"/>
      </w:rPr>
    </w:lvl>
    <w:lvl w:ilvl="4">
      <w:start w:val="1"/>
      <w:numFmt w:val="decimal"/>
      <w:lvlText w:val="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2.%3.%4.%5.%6.%7.%8."/>
      <w:lvlJc w:val="left"/>
      <w:pPr>
        <w:tabs>
          <w:tab w:val="num" w:pos="1800"/>
        </w:tabs>
        <w:ind w:left="1418" w:hanging="1418"/>
      </w:pPr>
      <w:rPr>
        <w:rFonts w:hint="eastAsia"/>
      </w:rPr>
    </w:lvl>
    <w:lvl w:ilvl="8">
      <w:start w:val="1"/>
      <w:numFmt w:val="decimal"/>
      <w:lvlText w:val="%2.%3.%4.%5.%6.%7.%8.%9."/>
      <w:lvlJc w:val="left"/>
      <w:pPr>
        <w:tabs>
          <w:tab w:val="num" w:pos="1800"/>
        </w:tabs>
        <w:ind w:left="1559" w:hanging="1559"/>
      </w:pPr>
      <w:rPr>
        <w:rFonts w:hint="eastAsia"/>
      </w:rPr>
    </w:lvl>
  </w:abstractNum>
  <w:abstractNum w:abstractNumId="12" w15:restartNumberingAfterBreak="0">
    <w:nsid w:val="24F86488"/>
    <w:multiLevelType w:val="hybridMultilevel"/>
    <w:tmpl w:val="6EAE7BDE"/>
    <w:lvl w:ilvl="0" w:tplc="5608FA0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526BE0"/>
    <w:multiLevelType w:val="hybridMultilevel"/>
    <w:tmpl w:val="2F5E7F26"/>
    <w:lvl w:ilvl="0" w:tplc="5608FA0E">
      <w:start w:val="1"/>
      <w:numFmt w:val="bullet"/>
      <w:lvlText w:val=""/>
      <w:lvlJc w:val="left"/>
      <w:pPr>
        <w:tabs>
          <w:tab w:val="num" w:pos="1308"/>
        </w:tabs>
        <w:ind w:left="1308" w:hanging="546"/>
      </w:pPr>
      <w:rPr>
        <w:rFonts w:ascii="Wingdings" w:hAnsi="Wingdings" w:hint="default"/>
      </w:rPr>
    </w:lvl>
    <w:lvl w:ilvl="1" w:tplc="04090019">
      <w:start w:val="1"/>
      <w:numFmt w:val="bullet"/>
      <w:pStyle w:val="ifrs"/>
      <w:lvlText w:val=""/>
      <w:lvlJc w:val="left"/>
      <w:pPr>
        <w:tabs>
          <w:tab w:val="num" w:pos="974"/>
        </w:tabs>
        <w:ind w:left="974" w:hanging="546"/>
      </w:pPr>
      <w:rPr>
        <w:rFonts w:ascii="Wingdings" w:hAnsi="Wingdings" w:hint="default"/>
      </w:rPr>
    </w:lvl>
    <w:lvl w:ilvl="2" w:tplc="0409001B">
      <w:start w:val="1"/>
      <w:numFmt w:val="bullet"/>
      <w:lvlText w:val=""/>
      <w:lvlJc w:val="left"/>
      <w:pPr>
        <w:tabs>
          <w:tab w:val="num" w:pos="1228"/>
        </w:tabs>
        <w:ind w:left="1228" w:hanging="400"/>
      </w:pPr>
      <w:rPr>
        <w:rFonts w:ascii="Wingdings" w:hAnsi="Wingdings" w:hint="default"/>
      </w:rPr>
    </w:lvl>
    <w:lvl w:ilvl="3" w:tplc="0409000F">
      <w:start w:val="1"/>
      <w:numFmt w:val="bullet"/>
      <w:lvlText w:val=""/>
      <w:lvlJc w:val="left"/>
      <w:pPr>
        <w:tabs>
          <w:tab w:val="num" w:pos="1628"/>
        </w:tabs>
        <w:ind w:left="1628" w:hanging="400"/>
      </w:pPr>
      <w:rPr>
        <w:rFonts w:ascii="Wingdings" w:hAnsi="Wingdings" w:hint="default"/>
      </w:rPr>
    </w:lvl>
    <w:lvl w:ilvl="4" w:tplc="04090019">
      <w:start w:val="1"/>
      <w:numFmt w:val="bullet"/>
      <w:lvlText w:val=""/>
      <w:lvlJc w:val="left"/>
      <w:pPr>
        <w:tabs>
          <w:tab w:val="num" w:pos="2028"/>
        </w:tabs>
        <w:ind w:left="2028" w:hanging="400"/>
      </w:pPr>
      <w:rPr>
        <w:rFonts w:ascii="Wingdings" w:hAnsi="Wingdings" w:hint="default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B32922"/>
    <w:multiLevelType w:val="hybridMultilevel"/>
    <w:tmpl w:val="45A89AF6"/>
    <w:lvl w:ilvl="0" w:tplc="75CA580C">
      <w:numFmt w:val="bullet"/>
      <w:lvlText w:val=""/>
      <w:lvlJc w:val="left"/>
      <w:pPr>
        <w:ind w:left="760" w:hanging="360"/>
      </w:pPr>
      <w:rPr>
        <w:rFonts w:ascii="Wingdings" w:eastAsia="가는각진제목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3F4587F"/>
    <w:multiLevelType w:val="hybridMultilevel"/>
    <w:tmpl w:val="9CB2C5DC"/>
    <w:lvl w:ilvl="0" w:tplc="9FDAE816">
      <w:numFmt w:val="bullet"/>
      <w:lvlText w:val="-"/>
      <w:lvlJc w:val="left"/>
      <w:pPr>
        <w:ind w:left="800" w:hanging="400"/>
      </w:pPr>
      <w:rPr>
        <w:rFonts w:ascii="Book Antiqua" w:eastAsia="굴림" w:hAnsi="Book Antiqua" w:cs="Times New Roman" w:hint="default"/>
      </w:rPr>
    </w:lvl>
    <w:lvl w:ilvl="1" w:tplc="04090009">
      <w:start w:val="1"/>
      <w:numFmt w:val="bullet"/>
      <w:lvlText w:val="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6C675B8"/>
    <w:multiLevelType w:val="hybridMultilevel"/>
    <w:tmpl w:val="C13E1930"/>
    <w:lvl w:ilvl="0" w:tplc="B3B8099A">
      <w:numFmt w:val="bullet"/>
      <w:lvlText w:val="■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7805C0B"/>
    <w:multiLevelType w:val="hybridMultilevel"/>
    <w:tmpl w:val="DDF483A2"/>
    <w:lvl w:ilvl="0" w:tplc="FFFFFFFF">
      <w:start w:val="1"/>
      <w:numFmt w:val="bullet"/>
      <w:lvlText w:val="-"/>
      <w:lvlJc w:val="left"/>
      <w:pPr>
        <w:ind w:left="1201" w:hanging="400"/>
      </w:pPr>
      <w:rPr>
        <w:rFonts w:ascii="굴림" w:eastAsia="굴림" w:hAnsi="굴림" w:hint="eastAsia"/>
      </w:rPr>
    </w:lvl>
    <w:lvl w:ilvl="1" w:tplc="FFFFFFFF">
      <w:start w:val="1"/>
      <w:numFmt w:val="bullet"/>
      <w:lvlText w:val=""/>
      <w:lvlJc w:val="left"/>
      <w:pPr>
        <w:ind w:left="1601" w:hanging="400"/>
      </w:pPr>
      <w:rPr>
        <w:rFonts w:ascii="Wingdings" w:hAnsi="Wingdings" w:hint="default"/>
      </w:rPr>
    </w:lvl>
    <w:lvl w:ilvl="2" w:tplc="FFFFFFFF">
      <w:start w:val="1"/>
      <w:numFmt w:val="bullet"/>
      <w:lvlText w:val=""/>
      <w:lvlJc w:val="left"/>
      <w:pPr>
        <w:ind w:left="2001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401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801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201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601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1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1" w:hanging="400"/>
      </w:pPr>
      <w:rPr>
        <w:rFonts w:ascii="Wingdings" w:hAnsi="Wingdings" w:hint="default"/>
      </w:rPr>
    </w:lvl>
  </w:abstractNum>
  <w:abstractNum w:abstractNumId="18" w15:restartNumberingAfterBreak="0">
    <w:nsid w:val="3BD47AA0"/>
    <w:multiLevelType w:val="hybridMultilevel"/>
    <w:tmpl w:val="4B6000E2"/>
    <w:lvl w:ilvl="0" w:tplc="92DED32C">
      <w:start w:val="1"/>
      <w:numFmt w:val="bullet"/>
      <w:pStyle w:val="-2"/>
      <w:lvlText w:val="–"/>
      <w:lvlJc w:val="left"/>
      <w:pPr>
        <w:tabs>
          <w:tab w:val="num" w:pos="2058"/>
        </w:tabs>
        <w:ind w:left="2039" w:hanging="341"/>
      </w:pPr>
      <w:rPr>
        <w:rFonts w:ascii="MS Serif" w:eastAsia="바탕체" w:hAnsi="MS Serif" w:hint="default"/>
        <w:b w:val="0"/>
        <w:i w:val="0"/>
        <w:sz w:val="24"/>
      </w:rPr>
    </w:lvl>
    <w:lvl w:ilvl="1" w:tplc="04090003">
      <w:start w:val="1"/>
      <w:numFmt w:val="bullet"/>
      <w:lvlText w:val=""/>
      <w:lvlJc w:val="left"/>
      <w:pPr>
        <w:tabs>
          <w:tab w:val="num" w:pos="1651"/>
        </w:tabs>
        <w:ind w:left="1651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51"/>
        </w:tabs>
        <w:ind w:left="2051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51"/>
        </w:tabs>
        <w:ind w:left="2451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851"/>
        </w:tabs>
        <w:ind w:left="2851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3251"/>
        </w:tabs>
        <w:ind w:left="3251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651"/>
        </w:tabs>
        <w:ind w:left="3651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4051"/>
        </w:tabs>
        <w:ind w:left="4051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451"/>
        </w:tabs>
        <w:ind w:left="4451" w:hanging="400"/>
      </w:pPr>
      <w:rPr>
        <w:rFonts w:ascii="Wingdings" w:hAnsi="Wingdings" w:hint="default"/>
      </w:rPr>
    </w:lvl>
  </w:abstractNum>
  <w:abstractNum w:abstractNumId="19" w15:restartNumberingAfterBreak="0">
    <w:nsid w:val="3D4075EE"/>
    <w:multiLevelType w:val="hybridMultilevel"/>
    <w:tmpl w:val="4F9C7ACA"/>
    <w:lvl w:ilvl="0" w:tplc="3A68108C">
      <w:numFmt w:val="bullet"/>
      <w:lvlText w:val="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43FB3819"/>
    <w:multiLevelType w:val="multilevel"/>
    <w:tmpl w:val="AF96A5E6"/>
    <w:lvl w:ilvl="0">
      <w:start w:val="1"/>
      <w:numFmt w:val="upperRoman"/>
      <w:pStyle w:val="a0"/>
      <w:lvlText w:val="%1."/>
      <w:legacy w:legacy="1" w:legacySpace="0" w:legacyIndent="680"/>
      <w:lvlJc w:val="left"/>
      <w:pPr>
        <w:ind w:left="680" w:hanging="680"/>
      </w:pPr>
    </w:lvl>
    <w:lvl w:ilvl="1">
      <w:start w:val="1"/>
      <w:numFmt w:val="aiueo"/>
      <w:lvlText w:val="%2)"/>
      <w:legacy w:legacy="1" w:legacySpace="0" w:legacyIndent="708"/>
      <w:lvlJc w:val="left"/>
      <w:pPr>
        <w:ind w:left="1388" w:hanging="708"/>
      </w:pPr>
    </w:lvl>
    <w:lvl w:ilvl="2">
      <w:start w:val="1"/>
      <w:numFmt w:val="decimalEnclosedCircle"/>
      <w:lvlText w:val="%3"/>
      <w:legacy w:legacy="1" w:legacySpace="0" w:legacyIndent="708"/>
      <w:lvlJc w:val="left"/>
      <w:pPr>
        <w:ind w:left="2096" w:hanging="708"/>
      </w:pPr>
    </w:lvl>
    <w:lvl w:ilvl="3">
      <w:start w:val="1"/>
      <w:numFmt w:val="iroha"/>
      <w:lvlText w:val="(%4)"/>
      <w:legacy w:legacy="1" w:legacySpace="0" w:legacyIndent="708"/>
      <w:lvlJc w:val="left"/>
      <w:pPr>
        <w:ind w:left="2804" w:hanging="708"/>
      </w:pPr>
    </w:lvl>
    <w:lvl w:ilvl="4">
      <w:start w:val="1"/>
      <w:numFmt w:val="none"/>
      <w:lvlText w:val=""/>
      <w:legacy w:legacy="1" w:legacySpace="0" w:legacyIndent="708"/>
      <w:lvlJc w:val="left"/>
      <w:pPr>
        <w:ind w:left="3512" w:hanging="708"/>
      </w:pPr>
    </w:lvl>
    <w:lvl w:ilvl="5">
      <w:start w:val="1"/>
      <w:numFmt w:val="none"/>
      <w:lvlText w:val=""/>
      <w:legacy w:legacy="1" w:legacySpace="0" w:legacyIndent="708"/>
      <w:lvlJc w:val="left"/>
      <w:pPr>
        <w:ind w:left="4220" w:hanging="708"/>
      </w:pPr>
    </w:lvl>
    <w:lvl w:ilvl="6">
      <w:start w:val="1"/>
      <w:numFmt w:val="none"/>
      <w:lvlText w:val=""/>
      <w:legacy w:legacy="1" w:legacySpace="0" w:legacyIndent="708"/>
      <w:lvlJc w:val="left"/>
      <w:pPr>
        <w:ind w:left="4928" w:hanging="708"/>
      </w:pPr>
    </w:lvl>
    <w:lvl w:ilvl="7">
      <w:start w:val="1"/>
      <w:numFmt w:val="none"/>
      <w:lvlText w:val=""/>
      <w:legacy w:legacy="1" w:legacySpace="0" w:legacyIndent="708"/>
      <w:lvlJc w:val="left"/>
      <w:pPr>
        <w:ind w:left="5636" w:hanging="708"/>
      </w:pPr>
    </w:lvl>
    <w:lvl w:ilvl="8">
      <w:start w:val="1"/>
      <w:numFmt w:val="none"/>
      <w:lvlText w:val=""/>
      <w:legacy w:legacy="1" w:legacySpace="0" w:legacyIndent="708"/>
      <w:lvlJc w:val="left"/>
      <w:pPr>
        <w:ind w:left="6344" w:hanging="708"/>
      </w:pPr>
    </w:lvl>
  </w:abstractNum>
  <w:abstractNum w:abstractNumId="21" w15:restartNumberingAfterBreak="0">
    <w:nsid w:val="4AAD176D"/>
    <w:multiLevelType w:val="hybridMultilevel"/>
    <w:tmpl w:val="EFF647BC"/>
    <w:lvl w:ilvl="0" w:tplc="B3B8099A">
      <w:numFmt w:val="bullet"/>
      <w:lvlText w:val="■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4C384DB4"/>
    <w:multiLevelType w:val="singleLevel"/>
    <w:tmpl w:val="7A0C7D70"/>
    <w:lvl w:ilvl="0">
      <w:start w:val="1"/>
      <w:numFmt w:val="decimal"/>
      <w:pStyle w:val="a1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4CCA168D"/>
    <w:multiLevelType w:val="hybridMultilevel"/>
    <w:tmpl w:val="AE5C86A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4D57351E"/>
    <w:multiLevelType w:val="multilevel"/>
    <w:tmpl w:val="C1D0DC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720" w:firstLine="0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24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25" w15:restartNumberingAfterBreak="0">
    <w:nsid w:val="4EB943C3"/>
    <w:multiLevelType w:val="hybridMultilevel"/>
    <w:tmpl w:val="D0DC258A"/>
    <w:lvl w:ilvl="0" w:tplc="FFFFFFFF">
      <w:start w:val="1"/>
      <w:numFmt w:val="decimal"/>
      <w:pStyle w:val="10"/>
      <w:lvlText w:val="%1)"/>
      <w:lvlJc w:val="left"/>
      <w:pPr>
        <w:ind w:left="76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decimal"/>
      <w:lvlText w:val="%3."/>
      <w:lvlJc w:val="left"/>
      <w:pPr>
        <w:ind w:left="156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2137C3D"/>
    <w:multiLevelType w:val="hybridMultilevel"/>
    <w:tmpl w:val="A250778A"/>
    <w:lvl w:ilvl="0" w:tplc="9FDAE816">
      <w:numFmt w:val="bullet"/>
      <w:lvlText w:val="-"/>
      <w:lvlJc w:val="left"/>
      <w:pPr>
        <w:ind w:left="800" w:hanging="400"/>
      </w:pPr>
      <w:rPr>
        <w:rFonts w:ascii="Book Antiqua" w:eastAsia="굴림" w:hAnsi="Book Antiqu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52E85344"/>
    <w:multiLevelType w:val="hybridMultilevel"/>
    <w:tmpl w:val="503CA5E0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31C1194"/>
    <w:multiLevelType w:val="hybridMultilevel"/>
    <w:tmpl w:val="4B0A166E"/>
    <w:lvl w:ilvl="0" w:tplc="AFCEFDD0">
      <w:start w:val="1"/>
      <w:numFmt w:val="decimal"/>
      <w:lvlText w:val="%1)"/>
      <w:lvlJc w:val="left"/>
      <w:pPr>
        <w:tabs>
          <w:tab w:val="num" w:pos="757"/>
        </w:tabs>
        <w:ind w:left="737" w:hanging="340"/>
      </w:pPr>
      <w:rPr>
        <w:rFonts w:hint="eastAsia"/>
      </w:rPr>
    </w:lvl>
    <w:lvl w:ilvl="1" w:tplc="A726E0E8">
      <w:start w:val="1"/>
      <w:numFmt w:val="bullet"/>
      <w:pStyle w:val="a2"/>
      <w:lvlText w:val=""/>
      <w:lvlJc w:val="left"/>
      <w:pPr>
        <w:tabs>
          <w:tab w:val="num" w:pos="814"/>
        </w:tabs>
        <w:ind w:left="794" w:hanging="340"/>
      </w:pPr>
      <w:rPr>
        <w:rFonts w:ascii="Wingdings" w:hAnsi="Wingdings" w:hint="default"/>
      </w:rPr>
    </w:lvl>
    <w:lvl w:ilvl="2" w:tplc="BC42CBA2">
      <w:start w:val="1"/>
      <w:numFmt w:val="decimal"/>
      <w:lvlText w:val="%3)"/>
      <w:lvlJc w:val="left"/>
      <w:pPr>
        <w:tabs>
          <w:tab w:val="num" w:pos="794"/>
        </w:tabs>
        <w:ind w:left="794" w:hanging="397"/>
      </w:pPr>
      <w:rPr>
        <w:rFonts w:hint="eastAsia"/>
      </w:rPr>
    </w:lvl>
    <w:lvl w:ilvl="3" w:tplc="839A1D7E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DC54054E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D910BC9A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F41EE0B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7D58FCFC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72EC76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9" w15:restartNumberingAfterBreak="0">
    <w:nsid w:val="552D6121"/>
    <w:multiLevelType w:val="multilevel"/>
    <w:tmpl w:val="E61C51D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bullet"/>
      <w:lvlText w:val=""/>
      <w:lvlJc w:val="left"/>
      <w:pPr>
        <w:ind w:left="0" w:firstLine="0"/>
      </w:pPr>
      <w:rPr>
        <w:rFonts w:ascii="Wingdings" w:hAnsi="Wingdings" w:hint="default"/>
      </w:rPr>
    </w:lvl>
    <w:lvl w:ilvl="3">
      <w:start w:val="1"/>
      <w:numFmt w:val="decimal"/>
      <w:suff w:val="space"/>
      <w:lvlText w:val="%1.%2.%3.%4 "/>
      <w:lvlJc w:val="left"/>
      <w:pPr>
        <w:ind w:left="24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0" w15:restartNumberingAfterBreak="0">
    <w:nsid w:val="56874492"/>
    <w:multiLevelType w:val="hybridMultilevel"/>
    <w:tmpl w:val="A940AE68"/>
    <w:lvl w:ilvl="0" w:tplc="0409000F">
      <w:start w:val="1"/>
      <w:numFmt w:val="decimal"/>
      <w:lvlText w:val="%1."/>
      <w:lvlJc w:val="left"/>
      <w:pPr>
        <w:tabs>
          <w:tab w:val="num" w:pos="800"/>
        </w:tabs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1" w15:restartNumberingAfterBreak="0">
    <w:nsid w:val="5A2915D4"/>
    <w:multiLevelType w:val="hybridMultilevel"/>
    <w:tmpl w:val="7FE6032E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0A3215A"/>
    <w:multiLevelType w:val="multilevel"/>
    <w:tmpl w:val="C1D0DC8C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suff w:val="space"/>
      <w:lvlText w:val="%1.%2.%3 "/>
      <w:lvlJc w:val="left"/>
      <w:pPr>
        <w:ind w:left="600" w:firstLine="0"/>
      </w:pPr>
      <w:rPr>
        <w:rFonts w:hint="eastAsia"/>
      </w:rPr>
    </w:lvl>
    <w:lvl w:ilvl="3">
      <w:start w:val="1"/>
      <w:numFmt w:val="decimal"/>
      <w:suff w:val="space"/>
      <w:lvlText w:val="%1.%2.%3.%4 "/>
      <w:lvlJc w:val="left"/>
      <w:pPr>
        <w:ind w:left="24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33" w15:restartNumberingAfterBreak="0">
    <w:nsid w:val="64CA63CF"/>
    <w:multiLevelType w:val="hybridMultilevel"/>
    <w:tmpl w:val="876A6FAA"/>
    <w:lvl w:ilvl="0" w:tplc="B3B8099A">
      <w:numFmt w:val="bullet"/>
      <w:lvlText w:val="■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BC24B8C"/>
    <w:multiLevelType w:val="hybridMultilevel"/>
    <w:tmpl w:val="FC3C183C"/>
    <w:lvl w:ilvl="0" w:tplc="B3B8099A">
      <w:numFmt w:val="bullet"/>
      <w:lvlText w:val="■"/>
      <w:lvlJc w:val="left"/>
      <w:pPr>
        <w:ind w:left="800" w:hanging="400"/>
      </w:pPr>
      <w:rPr>
        <w:rFonts w:ascii="굴림" w:eastAsia="굴림" w:hAnsi="굴림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1DD7357"/>
    <w:multiLevelType w:val="hybridMultilevel"/>
    <w:tmpl w:val="337EE97E"/>
    <w:lvl w:ilvl="0" w:tplc="FFFFFFFF">
      <w:numFmt w:val="bullet"/>
      <w:lvlText w:val="-"/>
      <w:lvlJc w:val="left"/>
      <w:pPr>
        <w:ind w:left="800" w:hanging="400"/>
      </w:pPr>
      <w:rPr>
        <w:rFonts w:ascii="Book Antiqua" w:eastAsia="굴림" w:hAnsi="Book Antiqua" w:cs="Times New Roman" w:hint="default"/>
      </w:rPr>
    </w:lvl>
    <w:lvl w:ilvl="1" w:tplc="FFFFFFFF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4011E05"/>
    <w:multiLevelType w:val="hybridMultilevel"/>
    <w:tmpl w:val="6EF06E44"/>
    <w:lvl w:ilvl="0" w:tplc="2C5C271A">
      <w:start w:val="1"/>
      <w:numFmt w:val="decimal"/>
      <w:lvlText w:val="%1)"/>
      <w:lvlJc w:val="left"/>
      <w:pPr>
        <w:ind w:left="655" w:hanging="25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FD565E0"/>
    <w:multiLevelType w:val="multilevel"/>
    <w:tmpl w:val="239680F8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바탕" w:eastAsia="바탕" w:hAnsi="바탕" w:cs="@DAUL-EQN2" w:hint="eastAsia"/>
      </w:rPr>
    </w:lvl>
    <w:lvl w:ilvl="3">
      <w:start w:val="1"/>
      <w:numFmt w:val="decimal"/>
      <w:suff w:val="space"/>
      <w:lvlText w:val="%1.%2.%3.%4 "/>
      <w:lvlJc w:val="left"/>
      <w:pPr>
        <w:ind w:left="240" w:firstLine="0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num w:numId="1">
    <w:abstractNumId w:val="0"/>
  </w:num>
  <w:num w:numId="2">
    <w:abstractNumId w:val="20"/>
  </w:num>
  <w:num w:numId="3">
    <w:abstractNumId w:val="28"/>
  </w:num>
  <w:num w:numId="4">
    <w:abstractNumId w:val="9"/>
  </w:num>
  <w:num w:numId="5">
    <w:abstractNumId w:val="1"/>
    <w:lvlOverride w:ilvl="0">
      <w:lvl w:ilvl="0">
        <w:start w:val="1"/>
        <w:numFmt w:val="bullet"/>
        <w:pStyle w:val="a"/>
        <w:lvlText w:val=""/>
        <w:legacy w:legacy="1" w:legacySpace="0" w:legacyIndent="425"/>
        <w:lvlJc w:val="left"/>
        <w:pPr>
          <w:ind w:left="425" w:hanging="425"/>
        </w:pPr>
        <w:rPr>
          <w:rFonts w:ascii="Wingdings" w:hAnsi="Wingdings" w:hint="default"/>
        </w:rPr>
      </w:lvl>
    </w:lvlOverride>
  </w:num>
  <w:num w:numId="6">
    <w:abstractNumId w:val="18"/>
  </w:num>
  <w:num w:numId="7">
    <w:abstractNumId w:val="22"/>
  </w:num>
  <w:num w:numId="8">
    <w:abstractNumId w:val="13"/>
    <w:lvlOverride w:ilvl="0"/>
    <w:lvlOverride w:ilvl="1"/>
    <w:lvlOverride w:ilvl="2"/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5"/>
  </w:num>
  <w:num w:numId="10">
    <w:abstractNumId w:val="25"/>
    <w:lvlOverride w:ilvl="0">
      <w:startOverride w:val="1"/>
    </w:lvlOverride>
  </w:num>
  <w:num w:numId="11">
    <w:abstractNumId w:val="17"/>
  </w:num>
  <w:num w:numId="12">
    <w:abstractNumId w:val="25"/>
    <w:lvlOverride w:ilvl="0">
      <w:startOverride w:val="1"/>
    </w:lvlOverride>
  </w:num>
  <w:num w:numId="13">
    <w:abstractNumId w:val="35"/>
  </w:num>
  <w:num w:numId="14">
    <w:abstractNumId w:val="5"/>
  </w:num>
  <w:num w:numId="15">
    <w:abstractNumId w:val="7"/>
  </w:num>
  <w:num w:numId="16">
    <w:abstractNumId w:val="3"/>
  </w:num>
  <w:num w:numId="17">
    <w:abstractNumId w:val="34"/>
  </w:num>
  <w:num w:numId="18">
    <w:abstractNumId w:val="16"/>
  </w:num>
  <w:num w:numId="19">
    <w:abstractNumId w:val="33"/>
  </w:num>
  <w:num w:numId="20">
    <w:abstractNumId w:val="10"/>
  </w:num>
  <w:num w:numId="21">
    <w:abstractNumId w:val="21"/>
  </w:num>
  <w:num w:numId="22">
    <w:abstractNumId w:val="31"/>
  </w:num>
  <w:num w:numId="23">
    <w:abstractNumId w:val="26"/>
  </w:num>
  <w:num w:numId="24">
    <w:abstractNumId w:val="29"/>
  </w:num>
  <w:num w:numId="25">
    <w:abstractNumId w:val="12"/>
  </w:num>
  <w:num w:numId="26">
    <w:abstractNumId w:val="30"/>
  </w:num>
  <w:num w:numId="27">
    <w:abstractNumId w:val="32"/>
  </w:num>
  <w:num w:numId="28">
    <w:abstractNumId w:val="24"/>
  </w:num>
  <w:num w:numId="29">
    <w:abstractNumId w:val="2"/>
  </w:num>
  <w:num w:numId="30">
    <w:abstractNumId w:val="37"/>
  </w:num>
  <w:num w:numId="31">
    <w:abstractNumId w:val="14"/>
  </w:num>
  <w:num w:numId="32">
    <w:abstractNumId w:val="15"/>
  </w:num>
  <w:num w:numId="33">
    <w:abstractNumId w:val="8"/>
  </w:num>
  <w:num w:numId="34">
    <w:abstractNumId w:val="19"/>
  </w:num>
  <w:num w:numId="35">
    <w:abstractNumId w:val="36"/>
  </w:num>
  <w:num w:numId="36">
    <w:abstractNumId w:val="0"/>
  </w:num>
  <w:num w:numId="37">
    <w:abstractNumId w:val="27"/>
  </w:num>
  <w:num w:numId="38">
    <w:abstractNumId w:val="23"/>
  </w:num>
  <w:num w:numId="39">
    <w:abstractNumId w:val="0"/>
  </w:num>
  <w:num w:numId="40">
    <w:abstractNumId w:val="11"/>
  </w:num>
  <w:num w:numId="41">
    <w:abstractNumId w:val="0"/>
  </w:num>
  <w:num w:numId="42">
    <w:abstractNumId w:val="0"/>
  </w:num>
  <w:num w:numId="43">
    <w:abstractNumId w:val="25"/>
  </w:num>
  <w:num w:numId="44">
    <w:abstractNumId w:val="4"/>
  </w:num>
  <w:num w:numId="45">
    <w:abstractNumId w:val="6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hideSpelling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0"/>
  <w:drawingGridVerticalSpacing w:val="120"/>
  <w:displayHorizontalDrawingGridEvery w:val="0"/>
  <w:displayVerticalDrawingGridEvery w:val="0"/>
  <w:noPunctuationKerning/>
  <w:characterSpacingControl w:val="doNotCompress"/>
  <w:hdrShapeDefaults>
    <o:shapedefaults v:ext="edit" spidmax="2077" fillcolor="white">
      <v:fill color="white"/>
    </o:shapedefaults>
    <o:shapelayout v:ext="edit">
      <o:idmap v:ext="edit" data="2"/>
      <o:rules v:ext="edit">
        <o:r id="V:Rule1" type="connector" idref="#_x0000_s2066"/>
      </o:rules>
    </o:shapelayout>
  </w:hdrShapeDefaults>
  <w:footnotePr>
    <w:footnote w:id="-1"/>
    <w:footnote w:id="0"/>
  </w:footnotePr>
  <w:endnotePr>
    <w:endnote w:id="-1"/>
    <w:endnote w:id="0"/>
  </w:endnotePr>
  <w:compat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1311"/>
    <w:rsid w:val="000020A5"/>
    <w:rsid w:val="0000338C"/>
    <w:rsid w:val="00012CC2"/>
    <w:rsid w:val="00012DEA"/>
    <w:rsid w:val="00013A90"/>
    <w:rsid w:val="00015274"/>
    <w:rsid w:val="000166A4"/>
    <w:rsid w:val="00022C83"/>
    <w:rsid w:val="00023B07"/>
    <w:rsid w:val="00031258"/>
    <w:rsid w:val="00031B28"/>
    <w:rsid w:val="000321B9"/>
    <w:rsid w:val="000375DB"/>
    <w:rsid w:val="00040327"/>
    <w:rsid w:val="00040740"/>
    <w:rsid w:val="0004204E"/>
    <w:rsid w:val="000431F1"/>
    <w:rsid w:val="0005157B"/>
    <w:rsid w:val="00057409"/>
    <w:rsid w:val="00057561"/>
    <w:rsid w:val="00060B91"/>
    <w:rsid w:val="00060D77"/>
    <w:rsid w:val="0006136C"/>
    <w:rsid w:val="000630EF"/>
    <w:rsid w:val="00064747"/>
    <w:rsid w:val="000726DB"/>
    <w:rsid w:val="0008130F"/>
    <w:rsid w:val="000813BC"/>
    <w:rsid w:val="0008232F"/>
    <w:rsid w:val="00082523"/>
    <w:rsid w:val="00087EE9"/>
    <w:rsid w:val="00092574"/>
    <w:rsid w:val="000932D7"/>
    <w:rsid w:val="00094BD3"/>
    <w:rsid w:val="000968A0"/>
    <w:rsid w:val="000A16E9"/>
    <w:rsid w:val="000A1CDC"/>
    <w:rsid w:val="000A38BB"/>
    <w:rsid w:val="000A4941"/>
    <w:rsid w:val="000A55B6"/>
    <w:rsid w:val="000B014B"/>
    <w:rsid w:val="000B0B05"/>
    <w:rsid w:val="000B1195"/>
    <w:rsid w:val="000B7950"/>
    <w:rsid w:val="000C084D"/>
    <w:rsid w:val="000C2855"/>
    <w:rsid w:val="000C3746"/>
    <w:rsid w:val="000C484C"/>
    <w:rsid w:val="000C4987"/>
    <w:rsid w:val="000C6282"/>
    <w:rsid w:val="000C6583"/>
    <w:rsid w:val="000C73D7"/>
    <w:rsid w:val="000D0AFD"/>
    <w:rsid w:val="000D1BDB"/>
    <w:rsid w:val="000D3416"/>
    <w:rsid w:val="000D56DD"/>
    <w:rsid w:val="000D6A14"/>
    <w:rsid w:val="000E1E2F"/>
    <w:rsid w:val="000E4D37"/>
    <w:rsid w:val="000E50DE"/>
    <w:rsid w:val="000E6822"/>
    <w:rsid w:val="000E6BA0"/>
    <w:rsid w:val="000E709C"/>
    <w:rsid w:val="000F0084"/>
    <w:rsid w:val="000F0E82"/>
    <w:rsid w:val="000F332B"/>
    <w:rsid w:val="00102580"/>
    <w:rsid w:val="001042F3"/>
    <w:rsid w:val="0010496C"/>
    <w:rsid w:val="00113886"/>
    <w:rsid w:val="00120967"/>
    <w:rsid w:val="001239A1"/>
    <w:rsid w:val="00124104"/>
    <w:rsid w:val="001360BC"/>
    <w:rsid w:val="00137EBB"/>
    <w:rsid w:val="00141F83"/>
    <w:rsid w:val="00143D5F"/>
    <w:rsid w:val="001443EC"/>
    <w:rsid w:val="001460D4"/>
    <w:rsid w:val="00152A10"/>
    <w:rsid w:val="0015359F"/>
    <w:rsid w:val="001540E2"/>
    <w:rsid w:val="00154795"/>
    <w:rsid w:val="001555C9"/>
    <w:rsid w:val="00160894"/>
    <w:rsid w:val="00166D50"/>
    <w:rsid w:val="00170F5A"/>
    <w:rsid w:val="0017100A"/>
    <w:rsid w:val="001769E5"/>
    <w:rsid w:val="00177B93"/>
    <w:rsid w:val="00186271"/>
    <w:rsid w:val="00187AD4"/>
    <w:rsid w:val="00187B8B"/>
    <w:rsid w:val="00195348"/>
    <w:rsid w:val="001A0C59"/>
    <w:rsid w:val="001A2FB8"/>
    <w:rsid w:val="001A3080"/>
    <w:rsid w:val="001A4AE1"/>
    <w:rsid w:val="001A51C6"/>
    <w:rsid w:val="001B1F33"/>
    <w:rsid w:val="001B27F3"/>
    <w:rsid w:val="001B6C63"/>
    <w:rsid w:val="001C08B7"/>
    <w:rsid w:val="001C0AB0"/>
    <w:rsid w:val="001C1F74"/>
    <w:rsid w:val="001C4012"/>
    <w:rsid w:val="001C5392"/>
    <w:rsid w:val="001C5C88"/>
    <w:rsid w:val="001C7B56"/>
    <w:rsid w:val="001D12C8"/>
    <w:rsid w:val="001E0216"/>
    <w:rsid w:val="001E2896"/>
    <w:rsid w:val="001E42EF"/>
    <w:rsid w:val="001E4C95"/>
    <w:rsid w:val="001E6479"/>
    <w:rsid w:val="001E6B9E"/>
    <w:rsid w:val="001F189D"/>
    <w:rsid w:val="001F399E"/>
    <w:rsid w:val="001F5E44"/>
    <w:rsid w:val="001F7A50"/>
    <w:rsid w:val="00201052"/>
    <w:rsid w:val="00206A84"/>
    <w:rsid w:val="00206DE5"/>
    <w:rsid w:val="00214072"/>
    <w:rsid w:val="002208AB"/>
    <w:rsid w:val="00224E65"/>
    <w:rsid w:val="00230C97"/>
    <w:rsid w:val="002334E1"/>
    <w:rsid w:val="002339DC"/>
    <w:rsid w:val="00233D17"/>
    <w:rsid w:val="00236059"/>
    <w:rsid w:val="00237463"/>
    <w:rsid w:val="00237C5F"/>
    <w:rsid w:val="00242746"/>
    <w:rsid w:val="00242F61"/>
    <w:rsid w:val="002431A7"/>
    <w:rsid w:val="00252254"/>
    <w:rsid w:val="00252599"/>
    <w:rsid w:val="00255264"/>
    <w:rsid w:val="002558BD"/>
    <w:rsid w:val="00256FD3"/>
    <w:rsid w:val="00257DE5"/>
    <w:rsid w:val="002619CC"/>
    <w:rsid w:val="002658E1"/>
    <w:rsid w:val="002712EE"/>
    <w:rsid w:val="00274076"/>
    <w:rsid w:val="00276C10"/>
    <w:rsid w:val="00286F09"/>
    <w:rsid w:val="00290E9D"/>
    <w:rsid w:val="002911CA"/>
    <w:rsid w:val="00294C48"/>
    <w:rsid w:val="00295064"/>
    <w:rsid w:val="00296B12"/>
    <w:rsid w:val="002973D0"/>
    <w:rsid w:val="00297722"/>
    <w:rsid w:val="002A35BD"/>
    <w:rsid w:val="002A4D2E"/>
    <w:rsid w:val="002A5321"/>
    <w:rsid w:val="002A6F61"/>
    <w:rsid w:val="002A797E"/>
    <w:rsid w:val="002B2293"/>
    <w:rsid w:val="002B44E7"/>
    <w:rsid w:val="002B4565"/>
    <w:rsid w:val="002B493D"/>
    <w:rsid w:val="002B4E48"/>
    <w:rsid w:val="002B6D16"/>
    <w:rsid w:val="002C2042"/>
    <w:rsid w:val="002C430D"/>
    <w:rsid w:val="002D0C33"/>
    <w:rsid w:val="002D1599"/>
    <w:rsid w:val="002D3BDE"/>
    <w:rsid w:val="002D40C5"/>
    <w:rsid w:val="002D5A70"/>
    <w:rsid w:val="002D6D66"/>
    <w:rsid w:val="002D6D9D"/>
    <w:rsid w:val="002D77FA"/>
    <w:rsid w:val="002D7DE3"/>
    <w:rsid w:val="002D7F4D"/>
    <w:rsid w:val="002E4806"/>
    <w:rsid w:val="002F0AA3"/>
    <w:rsid w:val="002F1B7A"/>
    <w:rsid w:val="002F583B"/>
    <w:rsid w:val="0030000B"/>
    <w:rsid w:val="00301ACC"/>
    <w:rsid w:val="00303648"/>
    <w:rsid w:val="00304471"/>
    <w:rsid w:val="00306C30"/>
    <w:rsid w:val="0030709D"/>
    <w:rsid w:val="00307570"/>
    <w:rsid w:val="00314276"/>
    <w:rsid w:val="00314D1D"/>
    <w:rsid w:val="00317AB8"/>
    <w:rsid w:val="00320A16"/>
    <w:rsid w:val="00322FD0"/>
    <w:rsid w:val="00324452"/>
    <w:rsid w:val="00324F4E"/>
    <w:rsid w:val="00327877"/>
    <w:rsid w:val="00327F0F"/>
    <w:rsid w:val="00327F91"/>
    <w:rsid w:val="00330F9F"/>
    <w:rsid w:val="003339A8"/>
    <w:rsid w:val="00336476"/>
    <w:rsid w:val="003368DA"/>
    <w:rsid w:val="003373F0"/>
    <w:rsid w:val="00337B20"/>
    <w:rsid w:val="003414C4"/>
    <w:rsid w:val="00341B39"/>
    <w:rsid w:val="00342FD0"/>
    <w:rsid w:val="003432D4"/>
    <w:rsid w:val="003461A8"/>
    <w:rsid w:val="0034638C"/>
    <w:rsid w:val="00346CC2"/>
    <w:rsid w:val="003476FA"/>
    <w:rsid w:val="00352484"/>
    <w:rsid w:val="003540E5"/>
    <w:rsid w:val="00356706"/>
    <w:rsid w:val="0035757D"/>
    <w:rsid w:val="00360044"/>
    <w:rsid w:val="003617CC"/>
    <w:rsid w:val="003629BF"/>
    <w:rsid w:val="00362E79"/>
    <w:rsid w:val="00365D83"/>
    <w:rsid w:val="00366000"/>
    <w:rsid w:val="00366002"/>
    <w:rsid w:val="0036753F"/>
    <w:rsid w:val="00370F11"/>
    <w:rsid w:val="00372297"/>
    <w:rsid w:val="00372B14"/>
    <w:rsid w:val="003730B4"/>
    <w:rsid w:val="003732B8"/>
    <w:rsid w:val="0037771E"/>
    <w:rsid w:val="0037795C"/>
    <w:rsid w:val="003804E1"/>
    <w:rsid w:val="00382AD9"/>
    <w:rsid w:val="00383809"/>
    <w:rsid w:val="0038411E"/>
    <w:rsid w:val="0038549D"/>
    <w:rsid w:val="00387C34"/>
    <w:rsid w:val="003961DA"/>
    <w:rsid w:val="00397180"/>
    <w:rsid w:val="003A3D74"/>
    <w:rsid w:val="003A43F9"/>
    <w:rsid w:val="003A77DA"/>
    <w:rsid w:val="003B1607"/>
    <w:rsid w:val="003B25AC"/>
    <w:rsid w:val="003C6093"/>
    <w:rsid w:val="003D00AD"/>
    <w:rsid w:val="003D084D"/>
    <w:rsid w:val="003D0B3C"/>
    <w:rsid w:val="003D3FC7"/>
    <w:rsid w:val="003D4C07"/>
    <w:rsid w:val="003D52AC"/>
    <w:rsid w:val="003D5BB2"/>
    <w:rsid w:val="003E20DD"/>
    <w:rsid w:val="003E3833"/>
    <w:rsid w:val="003E44A8"/>
    <w:rsid w:val="003E500E"/>
    <w:rsid w:val="003E5A56"/>
    <w:rsid w:val="003E6577"/>
    <w:rsid w:val="003F0744"/>
    <w:rsid w:val="003F0FFF"/>
    <w:rsid w:val="003F1F55"/>
    <w:rsid w:val="003F293D"/>
    <w:rsid w:val="003F784F"/>
    <w:rsid w:val="003F7CE4"/>
    <w:rsid w:val="00400164"/>
    <w:rsid w:val="00401C2B"/>
    <w:rsid w:val="00404F0B"/>
    <w:rsid w:val="00410879"/>
    <w:rsid w:val="004115E3"/>
    <w:rsid w:val="00411AEA"/>
    <w:rsid w:val="00414EBE"/>
    <w:rsid w:val="00420532"/>
    <w:rsid w:val="0042277A"/>
    <w:rsid w:val="0042596E"/>
    <w:rsid w:val="00432C60"/>
    <w:rsid w:val="00434158"/>
    <w:rsid w:val="004341C9"/>
    <w:rsid w:val="004410AB"/>
    <w:rsid w:val="0044190E"/>
    <w:rsid w:val="0044388A"/>
    <w:rsid w:val="00445962"/>
    <w:rsid w:val="00446E00"/>
    <w:rsid w:val="00450D25"/>
    <w:rsid w:val="00451609"/>
    <w:rsid w:val="004536EE"/>
    <w:rsid w:val="00454CEC"/>
    <w:rsid w:val="00460C3E"/>
    <w:rsid w:val="004615AD"/>
    <w:rsid w:val="00466E38"/>
    <w:rsid w:val="00470A18"/>
    <w:rsid w:val="004727EC"/>
    <w:rsid w:val="00476111"/>
    <w:rsid w:val="00482327"/>
    <w:rsid w:val="00487781"/>
    <w:rsid w:val="00490A86"/>
    <w:rsid w:val="00491FAD"/>
    <w:rsid w:val="0049374E"/>
    <w:rsid w:val="00495FE1"/>
    <w:rsid w:val="004A2A64"/>
    <w:rsid w:val="004A339A"/>
    <w:rsid w:val="004A4053"/>
    <w:rsid w:val="004A41D5"/>
    <w:rsid w:val="004A538B"/>
    <w:rsid w:val="004A6998"/>
    <w:rsid w:val="004A7BC7"/>
    <w:rsid w:val="004B08C6"/>
    <w:rsid w:val="004B2F30"/>
    <w:rsid w:val="004B2F43"/>
    <w:rsid w:val="004B3375"/>
    <w:rsid w:val="004B468F"/>
    <w:rsid w:val="004B4C38"/>
    <w:rsid w:val="004B6560"/>
    <w:rsid w:val="004B6897"/>
    <w:rsid w:val="004C12D9"/>
    <w:rsid w:val="004C2C68"/>
    <w:rsid w:val="004C35E7"/>
    <w:rsid w:val="004C4DF2"/>
    <w:rsid w:val="004C6666"/>
    <w:rsid w:val="004C78EB"/>
    <w:rsid w:val="004D4358"/>
    <w:rsid w:val="004D5697"/>
    <w:rsid w:val="004D7D2D"/>
    <w:rsid w:val="004E153F"/>
    <w:rsid w:val="004E1F35"/>
    <w:rsid w:val="004E2112"/>
    <w:rsid w:val="004E2EC7"/>
    <w:rsid w:val="004E48C2"/>
    <w:rsid w:val="004E6391"/>
    <w:rsid w:val="004F1BFB"/>
    <w:rsid w:val="004F1CC5"/>
    <w:rsid w:val="004F28BB"/>
    <w:rsid w:val="004F2F71"/>
    <w:rsid w:val="004F32D9"/>
    <w:rsid w:val="004F3FD5"/>
    <w:rsid w:val="004F5B5B"/>
    <w:rsid w:val="004F7433"/>
    <w:rsid w:val="00501564"/>
    <w:rsid w:val="00503C6C"/>
    <w:rsid w:val="00506E23"/>
    <w:rsid w:val="005132A8"/>
    <w:rsid w:val="005203D2"/>
    <w:rsid w:val="005223E4"/>
    <w:rsid w:val="00522AC3"/>
    <w:rsid w:val="00523A6F"/>
    <w:rsid w:val="00525782"/>
    <w:rsid w:val="00526136"/>
    <w:rsid w:val="005275B9"/>
    <w:rsid w:val="0053435C"/>
    <w:rsid w:val="00535399"/>
    <w:rsid w:val="0054061B"/>
    <w:rsid w:val="0054239B"/>
    <w:rsid w:val="00542701"/>
    <w:rsid w:val="00543D66"/>
    <w:rsid w:val="00546467"/>
    <w:rsid w:val="00546B01"/>
    <w:rsid w:val="00547448"/>
    <w:rsid w:val="005510CE"/>
    <w:rsid w:val="0055256A"/>
    <w:rsid w:val="00552E38"/>
    <w:rsid w:val="00552E97"/>
    <w:rsid w:val="00554768"/>
    <w:rsid w:val="00560D14"/>
    <w:rsid w:val="005612D0"/>
    <w:rsid w:val="00561696"/>
    <w:rsid w:val="00565E96"/>
    <w:rsid w:val="00573B66"/>
    <w:rsid w:val="0057471F"/>
    <w:rsid w:val="00574B91"/>
    <w:rsid w:val="0057635F"/>
    <w:rsid w:val="005779A8"/>
    <w:rsid w:val="00580787"/>
    <w:rsid w:val="00585054"/>
    <w:rsid w:val="00585CB9"/>
    <w:rsid w:val="00587DD8"/>
    <w:rsid w:val="005912E4"/>
    <w:rsid w:val="00592CCE"/>
    <w:rsid w:val="005939FF"/>
    <w:rsid w:val="00597205"/>
    <w:rsid w:val="00597630"/>
    <w:rsid w:val="00597F2E"/>
    <w:rsid w:val="005A2674"/>
    <w:rsid w:val="005A402E"/>
    <w:rsid w:val="005A5E02"/>
    <w:rsid w:val="005A6556"/>
    <w:rsid w:val="005B0CB1"/>
    <w:rsid w:val="005B26E5"/>
    <w:rsid w:val="005B6625"/>
    <w:rsid w:val="005C0341"/>
    <w:rsid w:val="005C0980"/>
    <w:rsid w:val="005C1623"/>
    <w:rsid w:val="005C2750"/>
    <w:rsid w:val="005C39A1"/>
    <w:rsid w:val="005C46B9"/>
    <w:rsid w:val="005C7440"/>
    <w:rsid w:val="005D07CB"/>
    <w:rsid w:val="005D12BA"/>
    <w:rsid w:val="005D366A"/>
    <w:rsid w:val="005D6767"/>
    <w:rsid w:val="005D7397"/>
    <w:rsid w:val="005E0F10"/>
    <w:rsid w:val="005E2D19"/>
    <w:rsid w:val="005F1DF2"/>
    <w:rsid w:val="005F62FD"/>
    <w:rsid w:val="005F7E96"/>
    <w:rsid w:val="005F7FA9"/>
    <w:rsid w:val="006021B4"/>
    <w:rsid w:val="006022EF"/>
    <w:rsid w:val="00602B31"/>
    <w:rsid w:val="006051B8"/>
    <w:rsid w:val="00605DF8"/>
    <w:rsid w:val="00610546"/>
    <w:rsid w:val="00611123"/>
    <w:rsid w:val="006122F2"/>
    <w:rsid w:val="006143DC"/>
    <w:rsid w:val="0061442F"/>
    <w:rsid w:val="00617813"/>
    <w:rsid w:val="00622D10"/>
    <w:rsid w:val="00623B35"/>
    <w:rsid w:val="00624DE7"/>
    <w:rsid w:val="00625FEF"/>
    <w:rsid w:val="00627D28"/>
    <w:rsid w:val="006309E9"/>
    <w:rsid w:val="006313AC"/>
    <w:rsid w:val="00631E64"/>
    <w:rsid w:val="00641370"/>
    <w:rsid w:val="00644AF5"/>
    <w:rsid w:val="00645E55"/>
    <w:rsid w:val="00660B31"/>
    <w:rsid w:val="00661A2E"/>
    <w:rsid w:val="00665FA1"/>
    <w:rsid w:val="00670017"/>
    <w:rsid w:val="006708D9"/>
    <w:rsid w:val="00673D6A"/>
    <w:rsid w:val="00673D9F"/>
    <w:rsid w:val="00674104"/>
    <w:rsid w:val="00677609"/>
    <w:rsid w:val="00677DBF"/>
    <w:rsid w:val="00681065"/>
    <w:rsid w:val="0068127A"/>
    <w:rsid w:val="0068769E"/>
    <w:rsid w:val="00693677"/>
    <w:rsid w:val="0069427B"/>
    <w:rsid w:val="0069486C"/>
    <w:rsid w:val="00694E06"/>
    <w:rsid w:val="00697655"/>
    <w:rsid w:val="006A1128"/>
    <w:rsid w:val="006A2DF2"/>
    <w:rsid w:val="006A4A6D"/>
    <w:rsid w:val="006A5FB1"/>
    <w:rsid w:val="006A6106"/>
    <w:rsid w:val="006A640A"/>
    <w:rsid w:val="006A7289"/>
    <w:rsid w:val="006B08BE"/>
    <w:rsid w:val="006B26FA"/>
    <w:rsid w:val="006B46B1"/>
    <w:rsid w:val="006C1AA9"/>
    <w:rsid w:val="006C28F7"/>
    <w:rsid w:val="006E071E"/>
    <w:rsid w:val="006E130D"/>
    <w:rsid w:val="006E3C7B"/>
    <w:rsid w:val="006E7AF3"/>
    <w:rsid w:val="006F1E44"/>
    <w:rsid w:val="006F4148"/>
    <w:rsid w:val="006F63A5"/>
    <w:rsid w:val="006F6729"/>
    <w:rsid w:val="00701911"/>
    <w:rsid w:val="00710449"/>
    <w:rsid w:val="00714380"/>
    <w:rsid w:val="00714F9A"/>
    <w:rsid w:val="00715760"/>
    <w:rsid w:val="00720C30"/>
    <w:rsid w:val="00723571"/>
    <w:rsid w:val="00723CDE"/>
    <w:rsid w:val="0072420B"/>
    <w:rsid w:val="007245F1"/>
    <w:rsid w:val="0072636E"/>
    <w:rsid w:val="007320F7"/>
    <w:rsid w:val="0073419A"/>
    <w:rsid w:val="0073487F"/>
    <w:rsid w:val="007349EE"/>
    <w:rsid w:val="00734D50"/>
    <w:rsid w:val="00735A2F"/>
    <w:rsid w:val="0074143F"/>
    <w:rsid w:val="00743420"/>
    <w:rsid w:val="007438B7"/>
    <w:rsid w:val="00743C5C"/>
    <w:rsid w:val="00751112"/>
    <w:rsid w:val="00753829"/>
    <w:rsid w:val="00753BA0"/>
    <w:rsid w:val="00757A56"/>
    <w:rsid w:val="00762810"/>
    <w:rsid w:val="007648E3"/>
    <w:rsid w:val="00765235"/>
    <w:rsid w:val="00765D3B"/>
    <w:rsid w:val="00765EBA"/>
    <w:rsid w:val="007677B2"/>
    <w:rsid w:val="007715F2"/>
    <w:rsid w:val="00773178"/>
    <w:rsid w:val="00774FA0"/>
    <w:rsid w:val="00775EB0"/>
    <w:rsid w:val="00781B7A"/>
    <w:rsid w:val="00781DD3"/>
    <w:rsid w:val="00784260"/>
    <w:rsid w:val="00784A03"/>
    <w:rsid w:val="00793102"/>
    <w:rsid w:val="00793D36"/>
    <w:rsid w:val="00795619"/>
    <w:rsid w:val="007A0A53"/>
    <w:rsid w:val="007A35EE"/>
    <w:rsid w:val="007A4D0E"/>
    <w:rsid w:val="007A5EB3"/>
    <w:rsid w:val="007A7913"/>
    <w:rsid w:val="007B21A0"/>
    <w:rsid w:val="007B22EF"/>
    <w:rsid w:val="007B44B9"/>
    <w:rsid w:val="007B5D46"/>
    <w:rsid w:val="007B7118"/>
    <w:rsid w:val="007B7E6F"/>
    <w:rsid w:val="007C22C5"/>
    <w:rsid w:val="007C33BF"/>
    <w:rsid w:val="007C6437"/>
    <w:rsid w:val="007C737F"/>
    <w:rsid w:val="007C7A46"/>
    <w:rsid w:val="007D576A"/>
    <w:rsid w:val="007E1A89"/>
    <w:rsid w:val="007E5EAC"/>
    <w:rsid w:val="007E77F5"/>
    <w:rsid w:val="007F16BA"/>
    <w:rsid w:val="007F1D12"/>
    <w:rsid w:val="007F2B79"/>
    <w:rsid w:val="007F45A5"/>
    <w:rsid w:val="007F5689"/>
    <w:rsid w:val="00801D8B"/>
    <w:rsid w:val="0081056B"/>
    <w:rsid w:val="00810E17"/>
    <w:rsid w:val="008113F2"/>
    <w:rsid w:val="00812806"/>
    <w:rsid w:val="008134F4"/>
    <w:rsid w:val="00813B5D"/>
    <w:rsid w:val="00813B95"/>
    <w:rsid w:val="008150BA"/>
    <w:rsid w:val="00815DAB"/>
    <w:rsid w:val="00816BBF"/>
    <w:rsid w:val="0082445D"/>
    <w:rsid w:val="0082590E"/>
    <w:rsid w:val="00825F90"/>
    <w:rsid w:val="00827504"/>
    <w:rsid w:val="00833295"/>
    <w:rsid w:val="00835C2E"/>
    <w:rsid w:val="00836890"/>
    <w:rsid w:val="00837530"/>
    <w:rsid w:val="008405C6"/>
    <w:rsid w:val="008411DE"/>
    <w:rsid w:val="00841447"/>
    <w:rsid w:val="00841C3E"/>
    <w:rsid w:val="00844194"/>
    <w:rsid w:val="008456E0"/>
    <w:rsid w:val="00847B39"/>
    <w:rsid w:val="0085198B"/>
    <w:rsid w:val="00853106"/>
    <w:rsid w:val="0085560E"/>
    <w:rsid w:val="00855F49"/>
    <w:rsid w:val="008564D3"/>
    <w:rsid w:val="00857BCE"/>
    <w:rsid w:val="0086298F"/>
    <w:rsid w:val="00863208"/>
    <w:rsid w:val="00864CD2"/>
    <w:rsid w:val="00864ED6"/>
    <w:rsid w:val="00865A26"/>
    <w:rsid w:val="00866060"/>
    <w:rsid w:val="008710CA"/>
    <w:rsid w:val="008724CE"/>
    <w:rsid w:val="008738A1"/>
    <w:rsid w:val="00873B8A"/>
    <w:rsid w:val="0087641B"/>
    <w:rsid w:val="008765F4"/>
    <w:rsid w:val="00876A49"/>
    <w:rsid w:val="008772C9"/>
    <w:rsid w:val="00877405"/>
    <w:rsid w:val="0087761C"/>
    <w:rsid w:val="00882907"/>
    <w:rsid w:val="008834EA"/>
    <w:rsid w:val="00887FED"/>
    <w:rsid w:val="0089030D"/>
    <w:rsid w:val="0089047B"/>
    <w:rsid w:val="00890D20"/>
    <w:rsid w:val="0089202F"/>
    <w:rsid w:val="00892793"/>
    <w:rsid w:val="00892FD1"/>
    <w:rsid w:val="008947BD"/>
    <w:rsid w:val="00894ED7"/>
    <w:rsid w:val="00895D80"/>
    <w:rsid w:val="00896B1D"/>
    <w:rsid w:val="00897C3B"/>
    <w:rsid w:val="008A47D4"/>
    <w:rsid w:val="008A631D"/>
    <w:rsid w:val="008A63A2"/>
    <w:rsid w:val="008B1F78"/>
    <w:rsid w:val="008B2DA3"/>
    <w:rsid w:val="008B7164"/>
    <w:rsid w:val="008C0A01"/>
    <w:rsid w:val="008C3AE0"/>
    <w:rsid w:val="008C4C41"/>
    <w:rsid w:val="008C78EB"/>
    <w:rsid w:val="008C7CBF"/>
    <w:rsid w:val="008D0F42"/>
    <w:rsid w:val="008D2F8C"/>
    <w:rsid w:val="008D313A"/>
    <w:rsid w:val="008D55C4"/>
    <w:rsid w:val="008D60D2"/>
    <w:rsid w:val="008E303C"/>
    <w:rsid w:val="008E6C5C"/>
    <w:rsid w:val="008E6D70"/>
    <w:rsid w:val="008F2D1F"/>
    <w:rsid w:val="008F3ACC"/>
    <w:rsid w:val="008F5F19"/>
    <w:rsid w:val="008F76DC"/>
    <w:rsid w:val="008F7CBD"/>
    <w:rsid w:val="009039A1"/>
    <w:rsid w:val="009062B6"/>
    <w:rsid w:val="009124BD"/>
    <w:rsid w:val="00913A8A"/>
    <w:rsid w:val="00916B7C"/>
    <w:rsid w:val="00921ACC"/>
    <w:rsid w:val="009229E7"/>
    <w:rsid w:val="00922CFE"/>
    <w:rsid w:val="00927DD2"/>
    <w:rsid w:val="009302F3"/>
    <w:rsid w:val="00931C85"/>
    <w:rsid w:val="0093231E"/>
    <w:rsid w:val="00932776"/>
    <w:rsid w:val="009358BE"/>
    <w:rsid w:val="0093590A"/>
    <w:rsid w:val="00937DC0"/>
    <w:rsid w:val="00940662"/>
    <w:rsid w:val="00947710"/>
    <w:rsid w:val="00953D0A"/>
    <w:rsid w:val="00955041"/>
    <w:rsid w:val="00956E45"/>
    <w:rsid w:val="00975513"/>
    <w:rsid w:val="0097611D"/>
    <w:rsid w:val="009871A3"/>
    <w:rsid w:val="0099195D"/>
    <w:rsid w:val="00992C8F"/>
    <w:rsid w:val="009931D9"/>
    <w:rsid w:val="00994CCD"/>
    <w:rsid w:val="00997527"/>
    <w:rsid w:val="009A01C8"/>
    <w:rsid w:val="009A0611"/>
    <w:rsid w:val="009A2C9C"/>
    <w:rsid w:val="009A304D"/>
    <w:rsid w:val="009A5ECF"/>
    <w:rsid w:val="009B33E5"/>
    <w:rsid w:val="009B574D"/>
    <w:rsid w:val="009C1311"/>
    <w:rsid w:val="009C3EFA"/>
    <w:rsid w:val="009C6D71"/>
    <w:rsid w:val="009D05CB"/>
    <w:rsid w:val="009D3F56"/>
    <w:rsid w:val="009D5542"/>
    <w:rsid w:val="009D5706"/>
    <w:rsid w:val="009D652B"/>
    <w:rsid w:val="009E03D5"/>
    <w:rsid w:val="009E69EB"/>
    <w:rsid w:val="009E6E1E"/>
    <w:rsid w:val="009F0D4C"/>
    <w:rsid w:val="009F1667"/>
    <w:rsid w:val="009F1697"/>
    <w:rsid w:val="009F192D"/>
    <w:rsid w:val="009F3285"/>
    <w:rsid w:val="009F3F31"/>
    <w:rsid w:val="009F4049"/>
    <w:rsid w:val="009F6D2C"/>
    <w:rsid w:val="009F7AF3"/>
    <w:rsid w:val="00A035D0"/>
    <w:rsid w:val="00A11E42"/>
    <w:rsid w:val="00A12406"/>
    <w:rsid w:val="00A126F5"/>
    <w:rsid w:val="00A13BE5"/>
    <w:rsid w:val="00A16F1B"/>
    <w:rsid w:val="00A20CD0"/>
    <w:rsid w:val="00A2270A"/>
    <w:rsid w:val="00A269D7"/>
    <w:rsid w:val="00A274AE"/>
    <w:rsid w:val="00A30D1B"/>
    <w:rsid w:val="00A3124E"/>
    <w:rsid w:val="00A31635"/>
    <w:rsid w:val="00A403AD"/>
    <w:rsid w:val="00A44FE9"/>
    <w:rsid w:val="00A45A1B"/>
    <w:rsid w:val="00A4720F"/>
    <w:rsid w:val="00A47A5E"/>
    <w:rsid w:val="00A51C19"/>
    <w:rsid w:val="00A52F7D"/>
    <w:rsid w:val="00A53014"/>
    <w:rsid w:val="00A5311E"/>
    <w:rsid w:val="00A53E40"/>
    <w:rsid w:val="00A5541D"/>
    <w:rsid w:val="00A559A1"/>
    <w:rsid w:val="00A5626A"/>
    <w:rsid w:val="00A6163A"/>
    <w:rsid w:val="00A61BD6"/>
    <w:rsid w:val="00A63135"/>
    <w:rsid w:val="00A6401C"/>
    <w:rsid w:val="00A649E0"/>
    <w:rsid w:val="00A66BBB"/>
    <w:rsid w:val="00A706A1"/>
    <w:rsid w:val="00A70DBF"/>
    <w:rsid w:val="00A77182"/>
    <w:rsid w:val="00A80E5A"/>
    <w:rsid w:val="00A81B02"/>
    <w:rsid w:val="00A81EA6"/>
    <w:rsid w:val="00A82C83"/>
    <w:rsid w:val="00A841D4"/>
    <w:rsid w:val="00A842F3"/>
    <w:rsid w:val="00A8658B"/>
    <w:rsid w:val="00A86FCD"/>
    <w:rsid w:val="00A92440"/>
    <w:rsid w:val="00A9522F"/>
    <w:rsid w:val="00A96477"/>
    <w:rsid w:val="00AA17A7"/>
    <w:rsid w:val="00AA18C0"/>
    <w:rsid w:val="00AA4E8B"/>
    <w:rsid w:val="00AA5F7E"/>
    <w:rsid w:val="00AA64AA"/>
    <w:rsid w:val="00AA79A5"/>
    <w:rsid w:val="00AB3904"/>
    <w:rsid w:val="00AB52E6"/>
    <w:rsid w:val="00AB6E10"/>
    <w:rsid w:val="00AC05A4"/>
    <w:rsid w:val="00AC063F"/>
    <w:rsid w:val="00AC4A08"/>
    <w:rsid w:val="00AD1D57"/>
    <w:rsid w:val="00AD21AB"/>
    <w:rsid w:val="00AD506F"/>
    <w:rsid w:val="00AD71C5"/>
    <w:rsid w:val="00AE637F"/>
    <w:rsid w:val="00AF0381"/>
    <w:rsid w:val="00AF4557"/>
    <w:rsid w:val="00B00A49"/>
    <w:rsid w:val="00B011D1"/>
    <w:rsid w:val="00B01234"/>
    <w:rsid w:val="00B01B7E"/>
    <w:rsid w:val="00B05B0C"/>
    <w:rsid w:val="00B074F7"/>
    <w:rsid w:val="00B107AE"/>
    <w:rsid w:val="00B11196"/>
    <w:rsid w:val="00B11430"/>
    <w:rsid w:val="00B13047"/>
    <w:rsid w:val="00B13F61"/>
    <w:rsid w:val="00B153FC"/>
    <w:rsid w:val="00B15679"/>
    <w:rsid w:val="00B16EC1"/>
    <w:rsid w:val="00B21FCF"/>
    <w:rsid w:val="00B232ED"/>
    <w:rsid w:val="00B236F0"/>
    <w:rsid w:val="00B27E93"/>
    <w:rsid w:val="00B33FDC"/>
    <w:rsid w:val="00B35915"/>
    <w:rsid w:val="00B36DB3"/>
    <w:rsid w:val="00B40251"/>
    <w:rsid w:val="00B405F3"/>
    <w:rsid w:val="00B42970"/>
    <w:rsid w:val="00B46EF7"/>
    <w:rsid w:val="00B47A10"/>
    <w:rsid w:val="00B5016D"/>
    <w:rsid w:val="00B50E93"/>
    <w:rsid w:val="00B524BD"/>
    <w:rsid w:val="00B52F31"/>
    <w:rsid w:val="00B56C61"/>
    <w:rsid w:val="00B574E5"/>
    <w:rsid w:val="00B62C47"/>
    <w:rsid w:val="00B67DB4"/>
    <w:rsid w:val="00B72D50"/>
    <w:rsid w:val="00B82AE9"/>
    <w:rsid w:val="00B87CA4"/>
    <w:rsid w:val="00B90E62"/>
    <w:rsid w:val="00B914CF"/>
    <w:rsid w:val="00B93BBD"/>
    <w:rsid w:val="00B953D8"/>
    <w:rsid w:val="00B95A19"/>
    <w:rsid w:val="00B968FE"/>
    <w:rsid w:val="00B9755F"/>
    <w:rsid w:val="00BA0DFA"/>
    <w:rsid w:val="00BA37D3"/>
    <w:rsid w:val="00BB6FB2"/>
    <w:rsid w:val="00BC2930"/>
    <w:rsid w:val="00BC3B1B"/>
    <w:rsid w:val="00BC4097"/>
    <w:rsid w:val="00BC4130"/>
    <w:rsid w:val="00BC45C8"/>
    <w:rsid w:val="00BC462F"/>
    <w:rsid w:val="00BC547E"/>
    <w:rsid w:val="00BC6132"/>
    <w:rsid w:val="00BC7757"/>
    <w:rsid w:val="00BD1A89"/>
    <w:rsid w:val="00BD3EC9"/>
    <w:rsid w:val="00BD4D02"/>
    <w:rsid w:val="00BD4FA0"/>
    <w:rsid w:val="00BD599B"/>
    <w:rsid w:val="00BE124B"/>
    <w:rsid w:val="00BE69AC"/>
    <w:rsid w:val="00BF0536"/>
    <w:rsid w:val="00BF1DE0"/>
    <w:rsid w:val="00BF208A"/>
    <w:rsid w:val="00BF32F8"/>
    <w:rsid w:val="00BF349E"/>
    <w:rsid w:val="00BF4E86"/>
    <w:rsid w:val="00BF5088"/>
    <w:rsid w:val="00BF6F90"/>
    <w:rsid w:val="00C03CE1"/>
    <w:rsid w:val="00C05E31"/>
    <w:rsid w:val="00C11737"/>
    <w:rsid w:val="00C1491B"/>
    <w:rsid w:val="00C169DC"/>
    <w:rsid w:val="00C16F5A"/>
    <w:rsid w:val="00C17AFF"/>
    <w:rsid w:val="00C17DD0"/>
    <w:rsid w:val="00C212FA"/>
    <w:rsid w:val="00C2390D"/>
    <w:rsid w:val="00C23AAF"/>
    <w:rsid w:val="00C23F58"/>
    <w:rsid w:val="00C24F60"/>
    <w:rsid w:val="00C2613F"/>
    <w:rsid w:val="00C26BB2"/>
    <w:rsid w:val="00C26C4B"/>
    <w:rsid w:val="00C275C4"/>
    <w:rsid w:val="00C3182C"/>
    <w:rsid w:val="00C40CB2"/>
    <w:rsid w:val="00C412EA"/>
    <w:rsid w:val="00C42795"/>
    <w:rsid w:val="00C438DD"/>
    <w:rsid w:val="00C4483C"/>
    <w:rsid w:val="00C478E0"/>
    <w:rsid w:val="00C47B73"/>
    <w:rsid w:val="00C516A9"/>
    <w:rsid w:val="00C52154"/>
    <w:rsid w:val="00C54BBF"/>
    <w:rsid w:val="00C5656F"/>
    <w:rsid w:val="00C56C81"/>
    <w:rsid w:val="00C579B9"/>
    <w:rsid w:val="00C61104"/>
    <w:rsid w:val="00C623E9"/>
    <w:rsid w:val="00C63272"/>
    <w:rsid w:val="00C6426F"/>
    <w:rsid w:val="00C654E2"/>
    <w:rsid w:val="00C661E5"/>
    <w:rsid w:val="00C6651B"/>
    <w:rsid w:val="00C67881"/>
    <w:rsid w:val="00C806E7"/>
    <w:rsid w:val="00C900F6"/>
    <w:rsid w:val="00C90874"/>
    <w:rsid w:val="00C9706A"/>
    <w:rsid w:val="00CA3CBD"/>
    <w:rsid w:val="00CB1942"/>
    <w:rsid w:val="00CB424B"/>
    <w:rsid w:val="00CC0BAA"/>
    <w:rsid w:val="00CC1D20"/>
    <w:rsid w:val="00CC4803"/>
    <w:rsid w:val="00CC6DDF"/>
    <w:rsid w:val="00CD058F"/>
    <w:rsid w:val="00CD13BE"/>
    <w:rsid w:val="00CD4687"/>
    <w:rsid w:val="00CD4B62"/>
    <w:rsid w:val="00CD547F"/>
    <w:rsid w:val="00CD7830"/>
    <w:rsid w:val="00CE18D8"/>
    <w:rsid w:val="00CE198D"/>
    <w:rsid w:val="00CE2060"/>
    <w:rsid w:val="00CF447D"/>
    <w:rsid w:val="00CF6566"/>
    <w:rsid w:val="00D00E35"/>
    <w:rsid w:val="00D01C7A"/>
    <w:rsid w:val="00D040CD"/>
    <w:rsid w:val="00D05D70"/>
    <w:rsid w:val="00D07B69"/>
    <w:rsid w:val="00D13C3B"/>
    <w:rsid w:val="00D14E14"/>
    <w:rsid w:val="00D160DD"/>
    <w:rsid w:val="00D16748"/>
    <w:rsid w:val="00D23089"/>
    <w:rsid w:val="00D25991"/>
    <w:rsid w:val="00D275FE"/>
    <w:rsid w:val="00D30325"/>
    <w:rsid w:val="00D31718"/>
    <w:rsid w:val="00D32ED2"/>
    <w:rsid w:val="00D355E4"/>
    <w:rsid w:val="00D36FF4"/>
    <w:rsid w:val="00D4375F"/>
    <w:rsid w:val="00D4552A"/>
    <w:rsid w:val="00D45B76"/>
    <w:rsid w:val="00D46192"/>
    <w:rsid w:val="00D46780"/>
    <w:rsid w:val="00D478E4"/>
    <w:rsid w:val="00D5014F"/>
    <w:rsid w:val="00D50435"/>
    <w:rsid w:val="00D5532B"/>
    <w:rsid w:val="00D56C69"/>
    <w:rsid w:val="00D60AEF"/>
    <w:rsid w:val="00D60EE7"/>
    <w:rsid w:val="00D622CD"/>
    <w:rsid w:val="00D642A1"/>
    <w:rsid w:val="00D646B0"/>
    <w:rsid w:val="00D6471F"/>
    <w:rsid w:val="00D66CB1"/>
    <w:rsid w:val="00D67277"/>
    <w:rsid w:val="00D675ED"/>
    <w:rsid w:val="00D70809"/>
    <w:rsid w:val="00D70A61"/>
    <w:rsid w:val="00D70DC0"/>
    <w:rsid w:val="00D7117B"/>
    <w:rsid w:val="00D72896"/>
    <w:rsid w:val="00D730A7"/>
    <w:rsid w:val="00D77DA1"/>
    <w:rsid w:val="00D8182B"/>
    <w:rsid w:val="00D82657"/>
    <w:rsid w:val="00D87687"/>
    <w:rsid w:val="00D901A8"/>
    <w:rsid w:val="00D90AB0"/>
    <w:rsid w:val="00D96C18"/>
    <w:rsid w:val="00D97375"/>
    <w:rsid w:val="00D9758A"/>
    <w:rsid w:val="00D9771D"/>
    <w:rsid w:val="00D977AF"/>
    <w:rsid w:val="00D97C37"/>
    <w:rsid w:val="00DA0221"/>
    <w:rsid w:val="00DA142B"/>
    <w:rsid w:val="00DA2FFC"/>
    <w:rsid w:val="00DA3231"/>
    <w:rsid w:val="00DA4506"/>
    <w:rsid w:val="00DA4A81"/>
    <w:rsid w:val="00DA55AF"/>
    <w:rsid w:val="00DA599D"/>
    <w:rsid w:val="00DB430E"/>
    <w:rsid w:val="00DB4435"/>
    <w:rsid w:val="00DB493D"/>
    <w:rsid w:val="00DC0D9F"/>
    <w:rsid w:val="00DC2CB0"/>
    <w:rsid w:val="00DC3408"/>
    <w:rsid w:val="00DC385A"/>
    <w:rsid w:val="00DC73A0"/>
    <w:rsid w:val="00DD0F14"/>
    <w:rsid w:val="00DD1778"/>
    <w:rsid w:val="00DD17A6"/>
    <w:rsid w:val="00DD38C5"/>
    <w:rsid w:val="00DD3B35"/>
    <w:rsid w:val="00DD7A85"/>
    <w:rsid w:val="00DE02D5"/>
    <w:rsid w:val="00DE29DB"/>
    <w:rsid w:val="00DE6944"/>
    <w:rsid w:val="00DF1A8B"/>
    <w:rsid w:val="00DF4612"/>
    <w:rsid w:val="00DF7CA3"/>
    <w:rsid w:val="00E0353B"/>
    <w:rsid w:val="00E064C6"/>
    <w:rsid w:val="00E11F19"/>
    <w:rsid w:val="00E12DC6"/>
    <w:rsid w:val="00E160EE"/>
    <w:rsid w:val="00E1653D"/>
    <w:rsid w:val="00E215F7"/>
    <w:rsid w:val="00E21F1B"/>
    <w:rsid w:val="00E22F49"/>
    <w:rsid w:val="00E230F1"/>
    <w:rsid w:val="00E2645F"/>
    <w:rsid w:val="00E316FB"/>
    <w:rsid w:val="00E34AD6"/>
    <w:rsid w:val="00E352D4"/>
    <w:rsid w:val="00E35D96"/>
    <w:rsid w:val="00E424BB"/>
    <w:rsid w:val="00E425DF"/>
    <w:rsid w:val="00E4296A"/>
    <w:rsid w:val="00E4356A"/>
    <w:rsid w:val="00E501BC"/>
    <w:rsid w:val="00E51AE6"/>
    <w:rsid w:val="00E536F0"/>
    <w:rsid w:val="00E54F1F"/>
    <w:rsid w:val="00E6626D"/>
    <w:rsid w:val="00E66F06"/>
    <w:rsid w:val="00E67B86"/>
    <w:rsid w:val="00E719EB"/>
    <w:rsid w:val="00E73728"/>
    <w:rsid w:val="00E80030"/>
    <w:rsid w:val="00E8003D"/>
    <w:rsid w:val="00E80749"/>
    <w:rsid w:val="00E8165D"/>
    <w:rsid w:val="00E83281"/>
    <w:rsid w:val="00E84FBD"/>
    <w:rsid w:val="00E8563C"/>
    <w:rsid w:val="00E864AF"/>
    <w:rsid w:val="00E908EF"/>
    <w:rsid w:val="00E96B59"/>
    <w:rsid w:val="00E9714C"/>
    <w:rsid w:val="00EA2EB3"/>
    <w:rsid w:val="00EA5AF3"/>
    <w:rsid w:val="00EA6615"/>
    <w:rsid w:val="00EA7305"/>
    <w:rsid w:val="00EB0A6C"/>
    <w:rsid w:val="00EB16D0"/>
    <w:rsid w:val="00EB53EA"/>
    <w:rsid w:val="00EB7922"/>
    <w:rsid w:val="00EC0D81"/>
    <w:rsid w:val="00EC689B"/>
    <w:rsid w:val="00EC6CC5"/>
    <w:rsid w:val="00EC7DFB"/>
    <w:rsid w:val="00ED26E3"/>
    <w:rsid w:val="00ED3972"/>
    <w:rsid w:val="00ED4578"/>
    <w:rsid w:val="00EE41F8"/>
    <w:rsid w:val="00EE778F"/>
    <w:rsid w:val="00EF6BF5"/>
    <w:rsid w:val="00EF7554"/>
    <w:rsid w:val="00F0189A"/>
    <w:rsid w:val="00F01D43"/>
    <w:rsid w:val="00F04100"/>
    <w:rsid w:val="00F05070"/>
    <w:rsid w:val="00F055EA"/>
    <w:rsid w:val="00F05D8B"/>
    <w:rsid w:val="00F07343"/>
    <w:rsid w:val="00F07505"/>
    <w:rsid w:val="00F0787E"/>
    <w:rsid w:val="00F10ADB"/>
    <w:rsid w:val="00F11142"/>
    <w:rsid w:val="00F11668"/>
    <w:rsid w:val="00F1216A"/>
    <w:rsid w:val="00F13051"/>
    <w:rsid w:val="00F24CEA"/>
    <w:rsid w:val="00F318EB"/>
    <w:rsid w:val="00F35514"/>
    <w:rsid w:val="00F35B4C"/>
    <w:rsid w:val="00F374B8"/>
    <w:rsid w:val="00F4032D"/>
    <w:rsid w:val="00F44BD9"/>
    <w:rsid w:val="00F46C0F"/>
    <w:rsid w:val="00F5105F"/>
    <w:rsid w:val="00F537EE"/>
    <w:rsid w:val="00F53A03"/>
    <w:rsid w:val="00F53B95"/>
    <w:rsid w:val="00F53D29"/>
    <w:rsid w:val="00F54B49"/>
    <w:rsid w:val="00F55B68"/>
    <w:rsid w:val="00F603CB"/>
    <w:rsid w:val="00F60C6E"/>
    <w:rsid w:val="00F64C1F"/>
    <w:rsid w:val="00F662B6"/>
    <w:rsid w:val="00F700C7"/>
    <w:rsid w:val="00F75616"/>
    <w:rsid w:val="00F83A93"/>
    <w:rsid w:val="00F87540"/>
    <w:rsid w:val="00F915DC"/>
    <w:rsid w:val="00F91B74"/>
    <w:rsid w:val="00F9331A"/>
    <w:rsid w:val="00F93B00"/>
    <w:rsid w:val="00F952C1"/>
    <w:rsid w:val="00F96425"/>
    <w:rsid w:val="00FA1D70"/>
    <w:rsid w:val="00FA2D47"/>
    <w:rsid w:val="00FA3B54"/>
    <w:rsid w:val="00FA5414"/>
    <w:rsid w:val="00FB0D66"/>
    <w:rsid w:val="00FB4736"/>
    <w:rsid w:val="00FB4E7F"/>
    <w:rsid w:val="00FB6D9B"/>
    <w:rsid w:val="00FB7D36"/>
    <w:rsid w:val="00FC0435"/>
    <w:rsid w:val="00FC4F1E"/>
    <w:rsid w:val="00FC4FA4"/>
    <w:rsid w:val="00FC60F1"/>
    <w:rsid w:val="00FC66AB"/>
    <w:rsid w:val="00FD0B27"/>
    <w:rsid w:val="00FD472F"/>
    <w:rsid w:val="00FE2CBF"/>
    <w:rsid w:val="00FE5CD6"/>
    <w:rsid w:val="00FF0694"/>
    <w:rsid w:val="00FF10EF"/>
    <w:rsid w:val="00FF23BD"/>
    <w:rsid w:val="00FF5C09"/>
    <w:rsid w:val="00FF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7" fillcolor="white">
      <v:fill color="white"/>
    </o:shapedefaults>
    <o:shapelayout v:ext="edit">
      <o:idmap v:ext="edit" data="1"/>
    </o:shapelayout>
  </w:shapeDefaults>
  <w:decimalSymbol w:val="."/>
  <w:listSeparator w:val=","/>
  <w14:docId w14:val="55E69344"/>
  <w15:chartTrackingRefBased/>
  <w15:docId w15:val="{0E1297E0-2D18-4EF3-A187-2144652E3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Normal (Web)" w:uiPriority="99"/>
    <w:lsdException w:name="HTML Sample" w:semiHidden="1" w:unhideWhenUsed="1"/>
    <w:lsdException w:name="No List" w:uiPriority="99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3">
    <w:name w:val="Normal"/>
    <w:qFormat/>
    <w:rsid w:val="00677DBF"/>
    <w:pPr>
      <w:overflowPunct w:val="0"/>
      <w:autoSpaceDE w:val="0"/>
      <w:autoSpaceDN w:val="0"/>
      <w:adjustRightInd w:val="0"/>
      <w:textAlignment w:val="baseline"/>
    </w:pPr>
    <w:rPr>
      <w:rFonts w:ascii="맑은 고딕" w:eastAsia="맑은 고딕" w:hAnsi="맑은 고딕" w:cs="맑은 고딕"/>
    </w:rPr>
  </w:style>
  <w:style w:type="paragraph" w:styleId="1">
    <w:name w:val="heading 1"/>
    <w:aliases w:val="H1,level1,level1 + (영어) Times New Roman,(한글) 굴림,왼쪽:  0 cm,첫 줄:  0 cm,줄 간격: ... ...,Attribute Heading 1,가.,Level 1,LEVEL1,_Kapitelüberschrift,I,H11,H12,Heading 1-ERI,Heading 1-ERI1,Heading 1-ERI2,Heading 1-ERI3,Heading 1-ERI4,Heading 1-ERI5,대제목,장,l1"/>
    <w:basedOn w:val="a3"/>
    <w:next w:val="a3"/>
    <w:link w:val="1Char"/>
    <w:qFormat/>
    <w:rsid w:val="00A126F5"/>
    <w:pPr>
      <w:keepNext/>
      <w:keepLines/>
      <w:numPr>
        <w:ilvl w:val="1"/>
        <w:numId w:val="1"/>
      </w:numPr>
      <w:spacing w:before="240" w:after="240" w:line="240" w:lineRule="atLeast"/>
      <w:outlineLvl w:val="0"/>
    </w:pPr>
    <w:rPr>
      <w:rFonts w:cs="Times New Roman"/>
      <w:b/>
      <w:sz w:val="24"/>
      <w:szCs w:val="24"/>
      <w:lang w:val="en-GB" w:eastAsia="x-none"/>
    </w:rPr>
  </w:style>
  <w:style w:type="paragraph" w:styleId="2">
    <w:name w:val="heading 2"/>
    <w:aliases w:val="2,Level 2,H2,제목 2 Char,제목 2 Char1 Char,제목 2 Char Char Char,제목 2 Char1 Char Char,Attribute Heading 2,1).,LEVEL 2,l2,l 2,two,heading2,_Überschrift,DR SOP 2,가,제목 1.1,H21,H22,H211,H23,H212,H24,H25,H26,H27,제목2,중간제목,수준2,1. 제목,h2,L2,Activity,I.,제목 1.1.1,H"/>
    <w:basedOn w:val="a3"/>
    <w:next w:val="3"/>
    <w:link w:val="2Char1"/>
    <w:qFormat/>
    <w:rsid w:val="00A126F5"/>
    <w:pPr>
      <w:keepNext/>
      <w:keepLines/>
      <w:numPr>
        <w:ilvl w:val="2"/>
        <w:numId w:val="1"/>
      </w:numPr>
      <w:spacing w:before="240" w:after="120"/>
      <w:outlineLvl w:val="1"/>
    </w:pPr>
    <w:rPr>
      <w:rFonts w:cs="Times New Roman"/>
      <w:b/>
      <w:lang w:val="x-none" w:eastAsia="x-none"/>
    </w:rPr>
  </w:style>
  <w:style w:type="paragraph" w:styleId="3">
    <w:name w:val="heading 3"/>
    <w:aliases w:val="Table Attribute Heading,3,제목 3 Char1,제목 3 Char Char,제목 3 Char1 Char,H3,가),h3,level 3,l3,l 3,Char Char,Char,(1),제목1.1.1,제목3,작은제목,제목2.3,H31,H32,H311,H33,H312,H321,H34,H313,H322,H35,H314,H36,H315,H37,H316,1.,수준3,1.1. 제목,L3,Headline,1.1.1 소절, Char Char"/>
    <w:basedOn w:val="a3"/>
    <w:next w:val="11"/>
    <w:link w:val="3Char"/>
    <w:qFormat/>
    <w:rsid w:val="00A126F5"/>
    <w:pPr>
      <w:keepNext/>
      <w:keepLines/>
      <w:numPr>
        <w:ilvl w:val="3"/>
        <w:numId w:val="1"/>
      </w:numPr>
      <w:spacing w:before="120" w:after="120"/>
      <w:outlineLvl w:val="2"/>
    </w:pPr>
    <w:rPr>
      <w:rFonts w:cs="Times New Roman"/>
      <w:b/>
      <w:lang w:val="x-none" w:eastAsia="x-none"/>
    </w:rPr>
  </w:style>
  <w:style w:type="paragraph" w:styleId="4">
    <w:name w:val="heading 4"/>
    <w:aliases w:val="4,H4,l4,l 4,h4,level4,(가),H41,H42,H43,H411,H421,H44,H412,H422,H45,H413,H423,H46,H414,H424,H47,H415,H425,H48,H416,H426,H49,H417,H427,제목4,#1,제목 4 Char1 Char2,제목 4 Char Char Char3,1) Char Char Char,H4 Char Char Char,H41 Char Char Char,수준,소소제목,level4 "/>
    <w:basedOn w:val="a3"/>
    <w:next w:val="Text"/>
    <w:link w:val="4Char"/>
    <w:qFormat/>
    <w:rsid w:val="00A126F5"/>
    <w:pPr>
      <w:keepNext/>
      <w:keepLines/>
      <w:numPr>
        <w:ilvl w:val="4"/>
        <w:numId w:val="1"/>
      </w:numPr>
      <w:spacing w:before="240"/>
      <w:outlineLvl w:val="3"/>
    </w:pPr>
    <w:rPr>
      <w:rFonts w:cs="Times New Roman"/>
      <w:b/>
      <w:lang w:val="x-none" w:eastAsia="x-none"/>
    </w:rPr>
  </w:style>
  <w:style w:type="paragraph" w:styleId="5">
    <w:name w:val="heading 5"/>
    <w:aliases w:val="H5,(소제목),L5,제목5,h5,동그라미1,수준5,not defined,제목 5 Char2,제목 5 Char1 Char1,제목 5 Char Char Char1,제목 5 Char2 Char1 Char Char1,제목 5 Char Char Char Char Char Char Char Char Char Char Char Char1,제목 5 Char Char Char Char Char Char1,제목 5 Char2 Char1"/>
    <w:basedOn w:val="a3"/>
    <w:next w:val="a3"/>
    <w:link w:val="5Char"/>
    <w:qFormat/>
    <w:pPr>
      <w:numPr>
        <w:ilvl w:val="5"/>
        <w:numId w:val="1"/>
      </w:numPr>
      <w:spacing w:before="240" w:after="60"/>
      <w:outlineLvl w:val="4"/>
    </w:pPr>
    <w:rPr>
      <w:rFonts w:ascii="Arial" w:hAnsi="Arial" w:cs="Times New Roman"/>
      <w:sz w:val="22"/>
      <w:lang w:val="x-none" w:eastAsia="x-none"/>
    </w:rPr>
  </w:style>
  <w:style w:type="paragraph" w:styleId="6">
    <w:name w:val="heading 6"/>
    <w:aliases w:val="H6,(소제목 ▶)"/>
    <w:basedOn w:val="a3"/>
    <w:next w:val="a3"/>
    <w:link w:val="6Char"/>
    <w:qFormat/>
    <w:pPr>
      <w:spacing w:before="240" w:after="60"/>
      <w:outlineLvl w:val="5"/>
    </w:pPr>
    <w:rPr>
      <w:rFonts w:ascii="Times New Roman" w:eastAsia="굴림체" w:hAnsi="Times New Roman" w:cs="Times New Roman"/>
      <w:i/>
      <w:sz w:val="22"/>
      <w:lang w:val="x-none" w:eastAsia="x-none"/>
    </w:rPr>
  </w:style>
  <w:style w:type="paragraph" w:styleId="7">
    <w:name w:val="heading 7"/>
    <w:aliases w:val="(소제목 ○)"/>
    <w:basedOn w:val="a3"/>
    <w:next w:val="a3"/>
    <w:link w:val="7Char"/>
    <w:qFormat/>
    <w:pPr>
      <w:spacing w:before="240" w:after="60"/>
      <w:outlineLvl w:val="6"/>
    </w:pPr>
    <w:rPr>
      <w:rFonts w:ascii="Arial" w:eastAsia="굴림체" w:hAnsi="Arial" w:cs="Times New Roman"/>
      <w:lang w:val="x-none" w:eastAsia="x-none"/>
    </w:rPr>
  </w:style>
  <w:style w:type="paragraph" w:styleId="8">
    <w:name w:val="heading 8"/>
    <w:basedOn w:val="a3"/>
    <w:next w:val="a3"/>
    <w:link w:val="8Char"/>
    <w:qFormat/>
    <w:pPr>
      <w:spacing w:before="240" w:after="60"/>
      <w:outlineLvl w:val="7"/>
    </w:pPr>
    <w:rPr>
      <w:rFonts w:ascii="Arial" w:eastAsia="굴림체" w:hAnsi="Arial" w:cs="Times New Roman"/>
      <w:i/>
      <w:lang w:val="x-none" w:eastAsia="x-none"/>
    </w:rPr>
  </w:style>
  <w:style w:type="paragraph" w:styleId="9">
    <w:name w:val="heading 9"/>
    <w:aliases w:val="(미세제목 ●)"/>
    <w:basedOn w:val="a3"/>
    <w:next w:val="a3"/>
    <w:link w:val="9Char"/>
    <w:qFormat/>
    <w:pPr>
      <w:spacing w:before="240" w:after="60"/>
      <w:outlineLvl w:val="8"/>
    </w:pPr>
    <w:rPr>
      <w:rFonts w:ascii="Arial" w:eastAsia="굴림체" w:hAnsi="Arial" w:cs="Times New Roman"/>
      <w:b/>
      <w:i/>
      <w:sz w:val="18"/>
      <w:lang w:val="x-none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11">
    <w:name w:val="본문1"/>
    <w:basedOn w:val="a3"/>
    <w:pPr>
      <w:keepLines/>
      <w:spacing w:after="120"/>
      <w:ind w:left="450"/>
    </w:pPr>
    <w:rPr>
      <w:rFonts w:ascii="Arial" w:hAnsi="Arial"/>
    </w:rPr>
  </w:style>
  <w:style w:type="paragraph" w:customStyle="1" w:styleId="Text">
    <w:name w:val="Text"/>
    <w:basedOn w:val="a3"/>
    <w:pPr>
      <w:keepLines/>
      <w:spacing w:after="120"/>
      <w:ind w:left="1800"/>
    </w:pPr>
    <w:rPr>
      <w:rFonts w:ascii="Arial" w:hAnsi="Arial"/>
    </w:rPr>
  </w:style>
  <w:style w:type="paragraph" w:styleId="a7">
    <w:name w:val="header"/>
    <w:aliases w:val="header odd,header odd1,header odd2,header odd3,header odd4,header odd5,header odd6,header,header odd11,header odd21,header odd31,header odd41,header odd51,header odd61,THeader,Draft,Table header,도표(-),h,머리글(왼쪽),Cover Page,he..."/>
    <w:basedOn w:val="a3"/>
    <w:link w:val="Char"/>
    <w:pPr>
      <w:tabs>
        <w:tab w:val="center" w:pos="4320"/>
        <w:tab w:val="right" w:pos="8640"/>
      </w:tabs>
    </w:pPr>
    <w:rPr>
      <w:rFonts w:ascii="Book Antiqua" w:hAnsi="Book Antiqua" w:cs="Times New Roman"/>
      <w:lang w:val="x-none" w:eastAsia="x-none"/>
    </w:rPr>
  </w:style>
  <w:style w:type="paragraph" w:styleId="a8">
    <w:name w:val="footer"/>
    <w:basedOn w:val="a3"/>
    <w:pPr>
      <w:tabs>
        <w:tab w:val="center" w:pos="4320"/>
        <w:tab w:val="right" w:pos="8640"/>
      </w:tabs>
    </w:pPr>
  </w:style>
  <w:style w:type="paragraph" w:customStyle="1" w:styleId="Bullet">
    <w:name w:val="Bullet"/>
    <w:basedOn w:val="a3"/>
    <w:pPr>
      <w:keepLines/>
      <w:spacing w:after="120"/>
      <w:ind w:left="1080" w:hanging="360"/>
    </w:pPr>
    <w:rPr>
      <w:rFonts w:ascii="Arial" w:hAnsi="Arial"/>
    </w:rPr>
  </w:style>
  <w:style w:type="paragraph" w:customStyle="1" w:styleId="Indent">
    <w:name w:val="Indent"/>
    <w:basedOn w:val="a3"/>
    <w:pPr>
      <w:keepNext/>
      <w:spacing w:before="120"/>
      <w:ind w:left="720"/>
    </w:pPr>
  </w:style>
  <w:style w:type="paragraph" w:customStyle="1" w:styleId="blankpage">
    <w:name w:val="blank page"/>
    <w:basedOn w:val="Indent"/>
    <w:pPr>
      <w:keepNext w:val="0"/>
      <w:pageBreakBefore/>
      <w:widowControl w:val="0"/>
      <w:spacing w:before="5500" w:after="5500"/>
      <w:ind w:left="0"/>
      <w:jc w:val="center"/>
    </w:pPr>
  </w:style>
  <w:style w:type="paragraph" w:customStyle="1" w:styleId="TextBullet">
    <w:name w:val="Text Bullet"/>
    <w:basedOn w:val="Bullet"/>
    <w:pPr>
      <w:spacing w:after="0"/>
      <w:ind w:left="2160"/>
    </w:pPr>
  </w:style>
  <w:style w:type="paragraph" w:customStyle="1" w:styleId="TextBullet2">
    <w:name w:val="Text Bullet 2"/>
    <w:basedOn w:val="TextBullet"/>
    <w:pPr>
      <w:spacing w:after="120"/>
    </w:pPr>
  </w:style>
  <w:style w:type="paragraph" w:customStyle="1" w:styleId="Graphic">
    <w:name w:val="Graphic"/>
    <w:basedOn w:val="a3"/>
    <w:next w:val="a3"/>
    <w:pPr>
      <w:keepLines/>
      <w:spacing w:before="240" w:after="240"/>
      <w:jc w:val="center"/>
    </w:pPr>
    <w:rPr>
      <w:rFonts w:ascii="Arial" w:hAnsi="Arial"/>
    </w:rPr>
  </w:style>
  <w:style w:type="character" w:styleId="a9">
    <w:name w:val="page number"/>
    <w:aliases w:val="바닥글1"/>
    <w:basedOn w:val="a4"/>
  </w:style>
  <w:style w:type="paragraph" w:styleId="aa">
    <w:name w:val="Title"/>
    <w:basedOn w:val="1"/>
    <w:link w:val="Char0"/>
    <w:qFormat/>
    <w:pPr>
      <w:numPr>
        <w:ilvl w:val="0"/>
        <w:numId w:val="0"/>
      </w:numPr>
      <w:spacing w:before="120" w:line="240" w:lineRule="auto"/>
      <w:ind w:left="850" w:hanging="850"/>
      <w:jc w:val="center"/>
      <w:outlineLvl w:val="9"/>
    </w:pPr>
    <w:rPr>
      <w:rFonts w:ascii="Helvetica" w:eastAsia="굴림체" w:hAnsi="Helvetica"/>
      <w:sz w:val="36"/>
      <w:szCs w:val="20"/>
    </w:rPr>
  </w:style>
  <w:style w:type="paragraph" w:customStyle="1" w:styleId="Bullet2">
    <w:name w:val="Bullet2"/>
    <w:basedOn w:val="Bullet3"/>
    <w:pPr>
      <w:ind w:left="1800"/>
    </w:pPr>
  </w:style>
  <w:style w:type="paragraph" w:customStyle="1" w:styleId="Bullet3">
    <w:name w:val="Bullet3"/>
    <w:basedOn w:val="Bullet"/>
    <w:pPr>
      <w:spacing w:after="0"/>
      <w:ind w:left="2520"/>
    </w:pPr>
    <w:rPr>
      <w:rFonts w:ascii="Book Antiqua" w:hAnsi="Book Antiqua"/>
    </w:rPr>
  </w:style>
  <w:style w:type="paragraph" w:customStyle="1" w:styleId="Bullet4">
    <w:name w:val="Bullet4"/>
    <w:basedOn w:val="Bullet"/>
    <w:pPr>
      <w:spacing w:after="0"/>
      <w:ind w:left="3240"/>
    </w:pPr>
    <w:rPr>
      <w:rFonts w:ascii="Book Antiqua" w:hAnsi="Book Antiqua"/>
      <w:color w:val="000000"/>
    </w:rPr>
  </w:style>
  <w:style w:type="paragraph" w:customStyle="1" w:styleId="Indent2">
    <w:name w:val="Indent2"/>
    <w:basedOn w:val="a3"/>
    <w:next w:val="a3"/>
    <w:pPr>
      <w:spacing w:before="120"/>
    </w:pPr>
    <w:rPr>
      <w:color w:val="000000"/>
    </w:rPr>
  </w:style>
  <w:style w:type="paragraph" w:customStyle="1" w:styleId="Indent3">
    <w:name w:val="Indent3"/>
    <w:basedOn w:val="a3"/>
    <w:pPr>
      <w:spacing w:before="120"/>
      <w:ind w:left="2160"/>
    </w:pPr>
  </w:style>
  <w:style w:type="paragraph" w:customStyle="1" w:styleId="Indent4">
    <w:name w:val="Indent4"/>
    <w:basedOn w:val="a3"/>
    <w:pPr>
      <w:spacing w:before="120"/>
      <w:ind w:left="2520"/>
    </w:pPr>
    <w:rPr>
      <w:color w:val="000000"/>
    </w:rPr>
  </w:style>
  <w:style w:type="paragraph" w:customStyle="1" w:styleId="31">
    <w:name w:val="본문 31"/>
    <w:basedOn w:val="11"/>
    <w:pPr>
      <w:ind w:left="720"/>
    </w:pPr>
  </w:style>
  <w:style w:type="paragraph" w:customStyle="1" w:styleId="TitlePageMainHead">
    <w:name w:val="Title Page Main Head"/>
    <w:pPr>
      <w:suppressLineNumbers/>
      <w:overflowPunct w:val="0"/>
      <w:autoSpaceDE w:val="0"/>
      <w:autoSpaceDN w:val="0"/>
      <w:adjustRightInd w:val="0"/>
      <w:spacing w:before="1920" w:line="720" w:lineRule="exact"/>
      <w:jc w:val="right"/>
      <w:textAlignment w:val="baseline"/>
    </w:pPr>
    <w:rPr>
      <w:b/>
      <w:sz w:val="48"/>
    </w:rPr>
  </w:style>
  <w:style w:type="paragraph" w:customStyle="1" w:styleId="Indent1">
    <w:name w:val="Indent1"/>
    <w:basedOn w:val="a3"/>
    <w:pPr>
      <w:ind w:left="720"/>
    </w:pPr>
  </w:style>
  <w:style w:type="paragraph" w:customStyle="1" w:styleId="Normal1stindent">
    <w:name w:val="Normal 1st indent"/>
    <w:basedOn w:val="a3"/>
    <w:pPr>
      <w:ind w:left="2160"/>
    </w:pPr>
  </w:style>
  <w:style w:type="paragraph" w:customStyle="1" w:styleId="Normal2ndindent">
    <w:name w:val="Normal 2nd indent"/>
    <w:basedOn w:val="Normal1stindent"/>
    <w:pPr>
      <w:ind w:left="2880"/>
    </w:pPr>
  </w:style>
  <w:style w:type="paragraph" w:customStyle="1" w:styleId="Note">
    <w:name w:val="Note"/>
    <w:basedOn w:val="Note2"/>
    <w:pPr>
      <w:ind w:left="1440"/>
    </w:pPr>
  </w:style>
  <w:style w:type="paragraph" w:customStyle="1" w:styleId="Note2">
    <w:name w:val="Note2"/>
    <w:basedOn w:val="a3"/>
    <w:pPr>
      <w:tabs>
        <w:tab w:val="left" w:pos="2880"/>
      </w:tabs>
      <w:spacing w:before="120"/>
      <w:ind w:left="2160"/>
    </w:pPr>
  </w:style>
  <w:style w:type="paragraph" w:customStyle="1" w:styleId="Note3">
    <w:name w:val="Note3"/>
    <w:basedOn w:val="Bullet3"/>
    <w:pPr>
      <w:keepLines w:val="0"/>
      <w:tabs>
        <w:tab w:val="left" w:pos="2880"/>
      </w:tabs>
      <w:spacing w:before="120"/>
      <w:ind w:left="2880" w:hanging="720"/>
    </w:pPr>
  </w:style>
  <w:style w:type="paragraph" w:customStyle="1" w:styleId="Note4">
    <w:name w:val="Note4"/>
    <w:basedOn w:val="Note3"/>
    <w:pPr>
      <w:ind w:left="3240"/>
    </w:pPr>
  </w:style>
  <w:style w:type="paragraph" w:customStyle="1" w:styleId="Style1">
    <w:name w:val="Style1"/>
    <w:basedOn w:val="Bullet"/>
    <w:pPr>
      <w:ind w:left="2520"/>
    </w:pPr>
  </w:style>
  <w:style w:type="paragraph" w:customStyle="1" w:styleId="TableText">
    <w:name w:val="Table Text"/>
    <w:basedOn w:val="a3"/>
    <w:pPr>
      <w:spacing w:after="60"/>
    </w:pPr>
  </w:style>
  <w:style w:type="paragraph" w:customStyle="1" w:styleId="Title12">
    <w:name w:val="Title12"/>
    <w:basedOn w:val="aa"/>
    <w:pPr>
      <w:tabs>
        <w:tab w:val="left" w:pos="720"/>
      </w:tabs>
      <w:ind w:left="720" w:hanging="720"/>
    </w:pPr>
    <w:rPr>
      <w:rFonts w:ascii="Arial" w:hAnsi="Arial"/>
      <w:sz w:val="24"/>
    </w:rPr>
  </w:style>
  <w:style w:type="paragraph" w:styleId="12">
    <w:name w:val="toc 1"/>
    <w:basedOn w:val="a3"/>
    <w:next w:val="a3"/>
    <w:uiPriority w:val="39"/>
    <w:qFormat/>
    <w:rsid w:val="00EA6615"/>
    <w:pPr>
      <w:tabs>
        <w:tab w:val="right" w:leader="dot" w:pos="8640"/>
      </w:tabs>
      <w:spacing w:before="120" w:after="120"/>
      <w:jc w:val="both"/>
    </w:pPr>
    <w:rPr>
      <w:b/>
      <w:caps/>
      <w:sz w:val="24"/>
    </w:rPr>
  </w:style>
  <w:style w:type="paragraph" w:styleId="20">
    <w:name w:val="toc 2"/>
    <w:basedOn w:val="a3"/>
    <w:next w:val="a3"/>
    <w:uiPriority w:val="39"/>
    <w:qFormat/>
    <w:rsid w:val="00EA6615"/>
    <w:pPr>
      <w:tabs>
        <w:tab w:val="right" w:leader="dot" w:pos="8640"/>
      </w:tabs>
      <w:jc w:val="both"/>
    </w:pPr>
    <w:rPr>
      <w:smallCaps/>
      <w:sz w:val="22"/>
    </w:rPr>
  </w:style>
  <w:style w:type="paragraph" w:styleId="30">
    <w:name w:val="toc 3"/>
    <w:basedOn w:val="a3"/>
    <w:next w:val="a3"/>
    <w:uiPriority w:val="39"/>
    <w:qFormat/>
    <w:rsid w:val="00EA6615"/>
    <w:pPr>
      <w:tabs>
        <w:tab w:val="right" w:leader="dot" w:pos="8640"/>
      </w:tabs>
      <w:ind w:left="284"/>
    </w:pPr>
    <w:rPr>
      <w:smallCaps/>
    </w:rPr>
  </w:style>
  <w:style w:type="paragraph" w:styleId="40">
    <w:name w:val="toc 4"/>
    <w:basedOn w:val="a3"/>
    <w:next w:val="a3"/>
    <w:uiPriority w:val="39"/>
    <w:rsid w:val="00EA6615"/>
    <w:pPr>
      <w:tabs>
        <w:tab w:val="right" w:leader="dot" w:pos="8640"/>
      </w:tabs>
      <w:ind w:left="600"/>
    </w:pPr>
    <w:rPr>
      <w:sz w:val="18"/>
    </w:rPr>
  </w:style>
  <w:style w:type="paragraph" w:styleId="50">
    <w:name w:val="toc 5"/>
    <w:basedOn w:val="a3"/>
    <w:next w:val="a3"/>
    <w:pPr>
      <w:tabs>
        <w:tab w:val="right" w:leader="dot" w:pos="8640"/>
      </w:tabs>
      <w:ind w:left="800"/>
    </w:pPr>
    <w:rPr>
      <w:rFonts w:ascii="Times New Roman" w:hAnsi="Times New Roman"/>
      <w:sz w:val="18"/>
    </w:rPr>
  </w:style>
  <w:style w:type="paragraph" w:styleId="60">
    <w:name w:val="toc 6"/>
    <w:basedOn w:val="a3"/>
    <w:next w:val="a3"/>
    <w:pPr>
      <w:tabs>
        <w:tab w:val="right" w:leader="dot" w:pos="8640"/>
      </w:tabs>
      <w:ind w:left="1000"/>
    </w:pPr>
    <w:rPr>
      <w:rFonts w:ascii="Times New Roman" w:hAnsi="Times New Roman"/>
      <w:sz w:val="18"/>
    </w:rPr>
  </w:style>
  <w:style w:type="paragraph" w:styleId="70">
    <w:name w:val="toc 7"/>
    <w:basedOn w:val="a3"/>
    <w:next w:val="a3"/>
    <w:pPr>
      <w:tabs>
        <w:tab w:val="right" w:leader="dot" w:pos="8640"/>
      </w:tabs>
      <w:ind w:left="1200"/>
    </w:pPr>
    <w:rPr>
      <w:rFonts w:ascii="Times New Roman" w:hAnsi="Times New Roman"/>
      <w:sz w:val="18"/>
    </w:rPr>
  </w:style>
  <w:style w:type="paragraph" w:styleId="80">
    <w:name w:val="toc 8"/>
    <w:basedOn w:val="a3"/>
    <w:next w:val="a3"/>
    <w:pPr>
      <w:tabs>
        <w:tab w:val="right" w:leader="dot" w:pos="8640"/>
      </w:tabs>
      <w:ind w:left="1400"/>
    </w:pPr>
    <w:rPr>
      <w:rFonts w:ascii="Times New Roman" w:hAnsi="Times New Roman"/>
      <w:sz w:val="18"/>
    </w:rPr>
  </w:style>
  <w:style w:type="paragraph" w:styleId="90">
    <w:name w:val="toc 9"/>
    <w:basedOn w:val="a3"/>
    <w:next w:val="a3"/>
    <w:pPr>
      <w:tabs>
        <w:tab w:val="right" w:leader="dot" w:pos="8640"/>
      </w:tabs>
      <w:ind w:left="1600"/>
    </w:pPr>
    <w:rPr>
      <w:rFonts w:ascii="Times New Roman" w:hAnsi="Times New Roman"/>
      <w:sz w:val="18"/>
    </w:rPr>
  </w:style>
  <w:style w:type="paragraph" w:customStyle="1" w:styleId="TOC1">
    <w:name w:val="TOC 제목1"/>
    <w:basedOn w:val="1"/>
    <w:next w:val="a3"/>
    <w:pPr>
      <w:numPr>
        <w:ilvl w:val="0"/>
        <w:numId w:val="0"/>
      </w:numPr>
      <w:spacing w:line="240" w:lineRule="auto"/>
      <w:ind w:left="720" w:hanging="720"/>
      <w:jc w:val="center"/>
      <w:outlineLvl w:val="9"/>
    </w:pPr>
    <w:rPr>
      <w:kern w:val="28"/>
      <w:sz w:val="32"/>
      <w:lang w:val="en-US"/>
    </w:rPr>
  </w:style>
  <w:style w:type="paragraph" w:styleId="ab">
    <w:name w:val="Body Text"/>
    <w:basedOn w:val="a3"/>
    <w:link w:val="Char1"/>
    <w:pPr>
      <w:spacing w:after="120"/>
    </w:pPr>
    <w:rPr>
      <w:rFonts w:ascii="Times New Roman" w:eastAsia="굴림체" w:hAnsi="Times New Roman" w:cs="Times New Roman"/>
      <w:lang w:val="x-none" w:eastAsia="x-none"/>
    </w:rPr>
  </w:style>
  <w:style w:type="paragraph" w:customStyle="1" w:styleId="AuthorDateTitlePa">
    <w:name w:val="Author/Date Title Pa"/>
    <w:pPr>
      <w:suppressLineNumbers/>
      <w:overflowPunct w:val="0"/>
      <w:autoSpaceDE w:val="0"/>
      <w:autoSpaceDN w:val="0"/>
      <w:adjustRightInd w:val="0"/>
      <w:spacing w:line="240" w:lineRule="exact"/>
      <w:jc w:val="right"/>
      <w:textAlignment w:val="baseline"/>
    </w:pPr>
    <w:rPr>
      <w:i/>
    </w:rPr>
  </w:style>
  <w:style w:type="paragraph" w:customStyle="1" w:styleId="Approvals">
    <w:name w:val="Approvals"/>
    <w:basedOn w:val="a3"/>
    <w:rPr>
      <w:rFonts w:ascii="Arial" w:hAnsi="Arial"/>
      <w:b/>
      <w:sz w:val="24"/>
    </w:rPr>
  </w:style>
  <w:style w:type="paragraph" w:customStyle="1" w:styleId="ac">
    <w:name w:val="규정제목"/>
    <w:basedOn w:val="a3"/>
    <w:pPr>
      <w:widowControl w:val="0"/>
      <w:wordWrap w:val="0"/>
      <w:overflowPunct/>
      <w:autoSpaceDE/>
      <w:autoSpaceDN/>
      <w:spacing w:before="120" w:after="120" w:line="360" w:lineRule="atLeast"/>
      <w:jc w:val="both"/>
    </w:pPr>
    <w:rPr>
      <w:rFonts w:ascii="Times New Roman" w:eastAsia="바탕체" w:hAnsi="Times New Roman"/>
      <w:sz w:val="22"/>
    </w:rPr>
  </w:style>
  <w:style w:type="paragraph" w:styleId="13">
    <w:name w:val="index 1"/>
    <w:basedOn w:val="a3"/>
    <w:next w:val="a3"/>
    <w:autoRedefine/>
    <w:pPr>
      <w:ind w:left="425" w:hanging="425"/>
    </w:pPr>
  </w:style>
  <w:style w:type="paragraph" w:styleId="21">
    <w:name w:val="index 2"/>
    <w:basedOn w:val="a3"/>
    <w:next w:val="a3"/>
    <w:autoRedefine/>
    <w:pPr>
      <w:ind w:left="850" w:hanging="425"/>
    </w:pPr>
  </w:style>
  <w:style w:type="paragraph" w:styleId="32">
    <w:name w:val="index 3"/>
    <w:basedOn w:val="a3"/>
    <w:next w:val="a3"/>
    <w:autoRedefine/>
    <w:pPr>
      <w:ind w:left="1275" w:hanging="425"/>
    </w:pPr>
  </w:style>
  <w:style w:type="paragraph" w:styleId="41">
    <w:name w:val="index 4"/>
    <w:basedOn w:val="a3"/>
    <w:next w:val="a3"/>
    <w:autoRedefine/>
    <w:pPr>
      <w:ind w:left="1700" w:hanging="425"/>
    </w:pPr>
  </w:style>
  <w:style w:type="paragraph" w:styleId="51">
    <w:name w:val="index 5"/>
    <w:basedOn w:val="a3"/>
    <w:next w:val="a3"/>
    <w:autoRedefine/>
    <w:pPr>
      <w:ind w:left="2125" w:hanging="425"/>
    </w:pPr>
  </w:style>
  <w:style w:type="paragraph" w:styleId="61">
    <w:name w:val="index 6"/>
    <w:basedOn w:val="a3"/>
    <w:next w:val="a3"/>
    <w:autoRedefine/>
    <w:pPr>
      <w:ind w:left="2550" w:hanging="425"/>
    </w:pPr>
  </w:style>
  <w:style w:type="paragraph" w:styleId="71">
    <w:name w:val="index 7"/>
    <w:basedOn w:val="a3"/>
    <w:next w:val="a3"/>
    <w:autoRedefine/>
    <w:pPr>
      <w:ind w:left="2975" w:hanging="425"/>
    </w:pPr>
  </w:style>
  <w:style w:type="paragraph" w:styleId="81">
    <w:name w:val="index 8"/>
    <w:basedOn w:val="a3"/>
    <w:next w:val="a3"/>
    <w:autoRedefine/>
    <w:pPr>
      <w:ind w:left="3400" w:hanging="425"/>
    </w:pPr>
  </w:style>
  <w:style w:type="paragraph" w:styleId="91">
    <w:name w:val="index 9"/>
    <w:basedOn w:val="a3"/>
    <w:next w:val="a3"/>
    <w:autoRedefine/>
    <w:pPr>
      <w:ind w:left="3825" w:hanging="425"/>
    </w:pPr>
  </w:style>
  <w:style w:type="paragraph" w:styleId="ad">
    <w:name w:val="index heading"/>
    <w:basedOn w:val="a3"/>
    <w:next w:val="13"/>
  </w:style>
  <w:style w:type="paragraph" w:customStyle="1" w:styleId="standard">
    <w:name w:val="standard"/>
    <w:aliases w:val="s"/>
    <w:basedOn w:val="a3"/>
    <w:pPr>
      <w:overflowPunct/>
      <w:autoSpaceDE/>
      <w:autoSpaceDN/>
      <w:adjustRightInd/>
      <w:spacing w:after="160" w:line="300" w:lineRule="exact"/>
      <w:textAlignment w:val="auto"/>
    </w:pPr>
    <w:rPr>
      <w:rFonts w:ascii="Arial" w:eastAsia="바탕체" w:hAnsi="Arial"/>
      <w:sz w:val="22"/>
    </w:rPr>
  </w:style>
  <w:style w:type="paragraph" w:customStyle="1" w:styleId="ae">
    <w:name w:val="바탕글"/>
    <w:link w:val="Char2"/>
    <w:pPr>
      <w:widowControl w:val="0"/>
      <w:wordWrap w:val="0"/>
      <w:autoSpaceDE w:val="0"/>
      <w:autoSpaceDN w:val="0"/>
      <w:adjustRightInd w:val="0"/>
      <w:spacing w:line="299" w:lineRule="auto"/>
      <w:jc w:val="both"/>
    </w:pPr>
    <w:rPr>
      <w:rFonts w:ascii="바탕체"/>
      <w:color w:val="000000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uiPriority w:val="99"/>
    <w:rPr>
      <w:color w:val="800080"/>
      <w:u w:val="single"/>
    </w:rPr>
  </w:style>
  <w:style w:type="paragraph" w:styleId="af1">
    <w:name w:val="Date"/>
    <w:basedOn w:val="a3"/>
    <w:next w:val="a3"/>
    <w:pPr>
      <w:jc w:val="both"/>
    </w:pPr>
  </w:style>
  <w:style w:type="paragraph" w:styleId="af2">
    <w:name w:val="Document Map"/>
    <w:basedOn w:val="a3"/>
    <w:link w:val="Char3"/>
    <w:pPr>
      <w:shd w:val="clear" w:color="auto" w:fill="000080"/>
    </w:pPr>
    <w:rPr>
      <w:rFonts w:ascii="Arial" w:eastAsia="돋움" w:hAnsi="Arial" w:cs="Times New Roman"/>
      <w:lang w:val="x-none" w:eastAsia="x-none"/>
    </w:rPr>
  </w:style>
  <w:style w:type="paragraph" w:customStyle="1" w:styleId="0">
    <w:name w:val="제목 0"/>
    <w:aliases w:val="H0,level0"/>
    <w:basedOn w:val="1"/>
    <w:qFormat/>
    <w:rsid w:val="008E303C"/>
    <w:pPr>
      <w:numPr>
        <w:ilvl w:val="0"/>
      </w:numPr>
    </w:pPr>
    <w:rPr>
      <w:rFonts w:ascii="Times New Roman" w:hAnsi="Times New Roman"/>
      <w:sz w:val="28"/>
    </w:rPr>
  </w:style>
  <w:style w:type="paragraph" w:customStyle="1" w:styleId="B">
    <w:name w:val="B"/>
    <w:basedOn w:val="a3"/>
    <w:rsid w:val="008E303C"/>
    <w:pPr>
      <w:widowControl w:val="0"/>
      <w:wordWrap w:val="0"/>
      <w:overflowPunct/>
      <w:spacing w:before="240"/>
    </w:pPr>
    <w:rPr>
      <w:rFonts w:ascii="Palatino" w:hAnsi="Tms Rmn"/>
    </w:rPr>
  </w:style>
  <w:style w:type="paragraph" w:customStyle="1" w:styleId="NormalTableText">
    <w:name w:val="Normal Table Text"/>
    <w:basedOn w:val="a3"/>
    <w:rPr>
      <w:rFonts w:ascii="Times New Roman" w:hAnsi="Times New Roman"/>
    </w:rPr>
  </w:style>
  <w:style w:type="character" w:styleId="af3">
    <w:name w:val="annotation reference"/>
    <w:rPr>
      <w:sz w:val="18"/>
      <w:szCs w:val="18"/>
    </w:rPr>
  </w:style>
  <w:style w:type="paragraph" w:styleId="af4">
    <w:name w:val="annotation text"/>
    <w:basedOn w:val="a3"/>
    <w:link w:val="Char10"/>
    <w:rPr>
      <w:rFonts w:ascii="Times New Roman" w:eastAsia="굴림체" w:hAnsi="Times New Roman" w:cs="Times New Roman"/>
      <w:lang w:val="x-none" w:eastAsia="x-none"/>
    </w:rPr>
  </w:style>
  <w:style w:type="paragraph" w:styleId="22">
    <w:name w:val="Body Text Indent 2"/>
    <w:basedOn w:val="a3"/>
    <w:link w:val="2Char"/>
    <w:pPr>
      <w:overflowPunct/>
      <w:autoSpaceDE/>
      <w:autoSpaceDN/>
      <w:adjustRightInd/>
      <w:spacing w:before="120"/>
      <w:ind w:left="720"/>
      <w:textAlignment w:val="auto"/>
    </w:pPr>
    <w:rPr>
      <w:rFonts w:ascii="Arial" w:eastAsia="바탕" w:hAnsi="Arial" w:cs="Times New Roman"/>
      <w:i/>
      <w:iCs/>
      <w:color w:val="0000FF"/>
      <w:szCs w:val="24"/>
      <w:lang w:val="x-none" w:eastAsia="en-US"/>
    </w:rPr>
  </w:style>
  <w:style w:type="paragraph" w:styleId="af5">
    <w:name w:val="Body Text Indent"/>
    <w:basedOn w:val="a3"/>
    <w:link w:val="Char4"/>
    <w:pPr>
      <w:overflowPunct/>
      <w:autoSpaceDE/>
      <w:autoSpaceDN/>
      <w:adjustRightInd/>
      <w:ind w:left="720"/>
      <w:textAlignment w:val="auto"/>
    </w:pPr>
    <w:rPr>
      <w:rFonts w:ascii="Arial" w:eastAsia="바탕" w:hAnsi="Arial" w:cs="Times New Roman"/>
      <w:sz w:val="22"/>
      <w:szCs w:val="24"/>
      <w:lang w:val="x-none" w:eastAsia="en-US"/>
    </w:rPr>
  </w:style>
  <w:style w:type="paragraph" w:customStyle="1" w:styleId="14">
    <w:name w:val="1"/>
    <w:basedOn w:val="a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Arial Unicode MS" w:cs="Arial Unicode MS"/>
      <w:color w:val="000000"/>
      <w:sz w:val="24"/>
      <w:szCs w:val="24"/>
    </w:rPr>
  </w:style>
  <w:style w:type="paragraph" w:customStyle="1" w:styleId="a2">
    <w:name w:val="들여쓰기(.)"/>
    <w:basedOn w:val="a3"/>
    <w:pPr>
      <w:widowControl w:val="0"/>
      <w:numPr>
        <w:ilvl w:val="1"/>
        <w:numId w:val="3"/>
      </w:numPr>
      <w:overflowPunct/>
      <w:autoSpaceDE/>
      <w:autoSpaceDN/>
      <w:adjustRightInd/>
      <w:spacing w:line="240" w:lineRule="atLeast"/>
      <w:jc w:val="both"/>
      <w:textAlignment w:val="auto"/>
    </w:pPr>
    <w:rPr>
      <w:rFonts w:ascii="Times New Roman" w:eastAsia="바탕" w:hAnsi="Times New Roman"/>
    </w:rPr>
  </w:style>
  <w:style w:type="paragraph" w:customStyle="1" w:styleId="-0">
    <w:name w:val="들여쓰기(-)"/>
    <w:basedOn w:val="a3"/>
    <w:pPr>
      <w:widowControl w:val="0"/>
      <w:numPr>
        <w:numId w:val="4"/>
      </w:numPr>
      <w:overflowPunct/>
      <w:autoSpaceDE/>
      <w:autoSpaceDN/>
      <w:adjustRightInd/>
      <w:spacing w:line="240" w:lineRule="atLeast"/>
      <w:ind w:left="1020" w:hanging="340"/>
      <w:jc w:val="both"/>
      <w:textAlignment w:val="auto"/>
    </w:pPr>
    <w:rPr>
      <w:rFonts w:ascii="Times New Roman" w:eastAsia="바탕" w:hAnsi="Times New Roman"/>
    </w:rPr>
  </w:style>
  <w:style w:type="paragraph" w:customStyle="1" w:styleId="Body">
    <w:name w:val="Body"/>
    <w:basedOn w:val="List1TextBody"/>
    <w:pPr>
      <w:widowControl/>
      <w:spacing w:before="120" w:line="312" w:lineRule="auto"/>
    </w:pPr>
    <w:rPr>
      <w:rFonts w:eastAsia="굴림"/>
    </w:rPr>
  </w:style>
  <w:style w:type="paragraph" w:customStyle="1" w:styleId="List1TextBody">
    <w:name w:val="List1TextBody"/>
    <w:basedOn w:val="List1-Body"/>
    <w:pPr>
      <w:spacing w:before="240" w:line="288" w:lineRule="auto"/>
      <w:ind w:left="567"/>
    </w:pPr>
  </w:style>
  <w:style w:type="paragraph" w:customStyle="1" w:styleId="List1-Body">
    <w:name w:val="List1-Body"/>
    <w:basedOn w:val="a3"/>
    <w:pPr>
      <w:widowControl w:val="0"/>
      <w:wordWrap w:val="0"/>
      <w:overflowPunct/>
      <w:autoSpaceDE/>
      <w:autoSpaceDN/>
      <w:spacing w:before="80" w:line="360" w:lineRule="auto"/>
      <w:ind w:left="924"/>
      <w:jc w:val="both"/>
    </w:pPr>
    <w:rPr>
      <w:rFonts w:ascii="CG Omega" w:eastAsia="바탕" w:hAnsi="CG Omega"/>
      <w:b/>
      <w:bCs/>
      <w:sz w:val="22"/>
    </w:rPr>
  </w:style>
  <w:style w:type="paragraph" w:customStyle="1" w:styleId="af6">
    <w:name w:val="설명"/>
    <w:basedOn w:val="a3"/>
    <w:pPr>
      <w:widowControl w:val="0"/>
      <w:wordWrap w:val="0"/>
      <w:overflowPunct/>
      <w:autoSpaceDE/>
      <w:autoSpaceDN/>
      <w:spacing w:after="60" w:line="360" w:lineRule="atLeast"/>
      <w:ind w:left="851"/>
      <w:jc w:val="both"/>
    </w:pPr>
    <w:rPr>
      <w:rFonts w:ascii="바탕체" w:eastAsia="바탕체" w:hAnsi="Times New Roman"/>
      <w:sz w:val="24"/>
    </w:rPr>
  </w:style>
  <w:style w:type="paragraph" w:styleId="af7">
    <w:name w:val="Balloon Text"/>
    <w:basedOn w:val="a3"/>
    <w:link w:val="Char5"/>
    <w:rPr>
      <w:rFonts w:ascii="Arial" w:eastAsia="돋움" w:hAnsi="Arial" w:cs="Times New Roman"/>
      <w:sz w:val="18"/>
      <w:szCs w:val="18"/>
      <w:lang w:val="x-none" w:eastAsia="x-none"/>
    </w:rPr>
  </w:style>
  <w:style w:type="paragraph" w:customStyle="1" w:styleId="af8">
    <w:name w:val="표머리"/>
    <w:basedOn w:val="a3"/>
    <w:pPr>
      <w:overflowPunct/>
      <w:autoSpaceDE/>
      <w:autoSpaceDN/>
      <w:spacing w:line="360" w:lineRule="atLeast"/>
      <w:jc w:val="center"/>
      <w:textAlignment w:val="center"/>
    </w:pPr>
    <w:rPr>
      <w:rFonts w:ascii="바탕체" w:eastAsia="바탕체" w:hAnsi="Times New Roman"/>
      <w:b/>
      <w:sz w:val="24"/>
    </w:rPr>
  </w:style>
  <w:style w:type="paragraph" w:customStyle="1" w:styleId="af9">
    <w:name w:val="표내부"/>
    <w:basedOn w:val="a3"/>
    <w:pPr>
      <w:overflowPunct/>
      <w:autoSpaceDE/>
      <w:autoSpaceDN/>
      <w:spacing w:line="360" w:lineRule="atLeast"/>
      <w:jc w:val="center"/>
    </w:pPr>
    <w:rPr>
      <w:rFonts w:ascii="바탕체" w:eastAsia="바탕체" w:hAnsi="Times New Roman"/>
    </w:rPr>
  </w:style>
  <w:style w:type="paragraph" w:customStyle="1" w:styleId="15">
    <w:name w:val="1)"/>
    <w:basedOn w:val="af6"/>
    <w:pPr>
      <w:ind w:left="1191" w:hanging="340"/>
    </w:pPr>
  </w:style>
  <w:style w:type="paragraph" w:customStyle="1" w:styleId="afa">
    <w:name w:val="큰제목"/>
    <w:basedOn w:val="a3"/>
    <w:autoRedefine/>
    <w:pPr>
      <w:widowControl w:val="0"/>
      <w:wordWrap w:val="0"/>
      <w:overflowPunct/>
      <w:adjustRightInd/>
      <w:spacing w:line="240" w:lineRule="exact"/>
      <w:jc w:val="both"/>
      <w:textAlignment w:val="auto"/>
    </w:pPr>
    <w:rPr>
      <w:rFonts w:ascii="굴림체" w:eastAsia="굴림체" w:hAnsi="굴림체"/>
      <w:kern w:val="2"/>
      <w:sz w:val="28"/>
      <w:szCs w:val="24"/>
    </w:rPr>
  </w:style>
  <w:style w:type="paragraph" w:customStyle="1" w:styleId="a0">
    <w:name w:val="세번째"/>
    <w:basedOn w:val="a3"/>
    <w:autoRedefine/>
    <w:pPr>
      <w:widowControl w:val="0"/>
      <w:numPr>
        <w:numId w:val="2"/>
      </w:numPr>
      <w:wordWrap w:val="0"/>
      <w:overflowPunct/>
      <w:adjustRightInd/>
      <w:spacing w:line="240" w:lineRule="exact"/>
      <w:jc w:val="both"/>
      <w:textAlignment w:val="auto"/>
    </w:pPr>
    <w:rPr>
      <w:rFonts w:ascii="굴림체" w:eastAsia="굴림체" w:hAnsi="굴림체"/>
      <w:kern w:val="2"/>
      <w:sz w:val="24"/>
      <w:szCs w:val="24"/>
    </w:rPr>
  </w:style>
  <w:style w:type="paragraph" w:customStyle="1" w:styleId="s0">
    <w:name w:val="s0"/>
    <w:pPr>
      <w:widowControl w:val="0"/>
      <w:autoSpaceDE w:val="0"/>
      <w:autoSpaceDN w:val="0"/>
      <w:adjustRightInd w:val="0"/>
    </w:pPr>
    <w:rPr>
      <w:rFonts w:ascii="바탕" w:eastAsia="바탕"/>
      <w:sz w:val="24"/>
    </w:rPr>
  </w:style>
  <w:style w:type="paragraph" w:customStyle="1" w:styleId="font5">
    <w:name w:val="font5"/>
    <w:basedOn w:val="a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돋움" w:eastAsia="돋움" w:hAnsi="돋움" w:hint="eastAsia"/>
      <w:sz w:val="16"/>
      <w:szCs w:val="16"/>
    </w:rPr>
  </w:style>
  <w:style w:type="paragraph" w:customStyle="1" w:styleId="xl24">
    <w:name w:val="xl24"/>
    <w:basedOn w:val="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hAnsi="굴림" w:hint="eastAsia"/>
    </w:rPr>
  </w:style>
  <w:style w:type="paragraph" w:customStyle="1" w:styleId="xl25">
    <w:name w:val="xl25"/>
    <w:basedOn w:val="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굴림" w:hAnsi="굴림" w:hint="eastAsia"/>
    </w:rPr>
  </w:style>
  <w:style w:type="paragraph" w:customStyle="1" w:styleId="xl26">
    <w:name w:val="xl26"/>
    <w:basedOn w:val="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hAnsi="굴림" w:hint="eastAsia"/>
    </w:rPr>
  </w:style>
  <w:style w:type="paragraph" w:customStyle="1" w:styleId="xl27">
    <w:name w:val="xl27"/>
    <w:basedOn w:val="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굴림" w:hAnsi="굴림" w:hint="eastAsia"/>
      <w:sz w:val="24"/>
      <w:szCs w:val="24"/>
    </w:rPr>
  </w:style>
  <w:style w:type="paragraph" w:customStyle="1" w:styleId="xl28">
    <w:name w:val="xl28"/>
    <w:basedOn w:val="a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top"/>
    </w:pPr>
    <w:rPr>
      <w:rFonts w:ascii="굴림" w:hAnsi="굴림" w:hint="eastAsia"/>
      <w:sz w:val="24"/>
      <w:szCs w:val="24"/>
    </w:rPr>
  </w:style>
  <w:style w:type="paragraph" w:styleId="afb">
    <w:name w:val="Normal Indent"/>
    <w:aliases w:val="표준 들여쓰기 Char2,표준 들여쓰기 Char Char1,표준 들여쓰기 Char1 Char Char,표준 들여쓰기 Char Char Char Char,표준 들여쓰기 Char1 Char1,표준 들여쓰기 Char Char Char Char1,표준 들여쓰기 Char1 Char,표준 들여쓰기 Char Char Char"/>
    <w:basedOn w:val="a3"/>
    <w:pPr>
      <w:overflowPunct/>
      <w:autoSpaceDE/>
      <w:autoSpaceDN/>
      <w:adjustRightInd/>
      <w:spacing w:line="360" w:lineRule="atLeast"/>
      <w:ind w:firstLineChars="200" w:firstLine="480"/>
      <w:jc w:val="both"/>
    </w:pPr>
    <w:rPr>
      <w:rFonts w:ascii="바탕체" w:eastAsia="바탕체" w:hAnsi="Times New Roman"/>
      <w:sz w:val="24"/>
    </w:rPr>
  </w:style>
  <w:style w:type="table" w:styleId="afc">
    <w:name w:val="Table Grid"/>
    <w:basedOn w:val="a5"/>
    <w:rsid w:val="001443EC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3">
    <w:name w:val="본문-텍스트"/>
    <w:basedOn w:val="a3"/>
    <w:rsid w:val="00B87CA4"/>
    <w:pPr>
      <w:overflowPunct/>
      <w:autoSpaceDE/>
      <w:autoSpaceDN/>
      <w:spacing w:line="280" w:lineRule="atLeast"/>
      <w:ind w:leftChars="200" w:left="440"/>
      <w:jc w:val="both"/>
    </w:pPr>
    <w:rPr>
      <w:sz w:val="22"/>
    </w:rPr>
  </w:style>
  <w:style w:type="paragraph" w:customStyle="1" w:styleId="afd">
    <w:name w:val="그림"/>
    <w:basedOn w:val="a3"/>
    <w:autoRedefine/>
    <w:rsid w:val="00AD506F"/>
    <w:pPr>
      <w:widowControl w:val="0"/>
      <w:wordWrap w:val="0"/>
      <w:overflowPunct/>
      <w:adjustRightInd/>
      <w:jc w:val="center"/>
      <w:textAlignment w:val="auto"/>
    </w:pPr>
    <w:rPr>
      <w:rFonts w:ascii="돋움" w:eastAsia="돋움" w:hAnsi="돋움"/>
      <w:b/>
      <w:bCs/>
      <w:kern w:val="2"/>
      <w:szCs w:val="24"/>
    </w:rPr>
  </w:style>
  <w:style w:type="paragraph" w:customStyle="1" w:styleId="afe">
    <w:name w:val="표문장"/>
    <w:rsid w:val="000E1E2F"/>
    <w:pPr>
      <w:widowControl w:val="0"/>
      <w:autoSpaceDE w:val="0"/>
      <w:autoSpaceDN w:val="0"/>
      <w:adjustRightInd w:val="0"/>
      <w:spacing w:line="326" w:lineRule="atLeast"/>
    </w:pPr>
    <w:rPr>
      <w:rFonts w:ascii="바탕체" w:hAnsi="바탕체"/>
      <w:color w:val="000000"/>
      <w:sz w:val="19"/>
      <w:szCs w:val="19"/>
    </w:rPr>
  </w:style>
  <w:style w:type="paragraph" w:customStyle="1" w:styleId="a">
    <w:name w:val="중제목"/>
    <w:basedOn w:val="a3"/>
    <w:next w:val="a3"/>
    <w:rsid w:val="002B493D"/>
    <w:pPr>
      <w:numPr>
        <w:numId w:val="5"/>
      </w:numPr>
      <w:tabs>
        <w:tab w:val="left" w:pos="1134"/>
      </w:tabs>
      <w:autoSpaceDE/>
      <w:autoSpaceDN/>
      <w:spacing w:line="260" w:lineRule="atLeast"/>
      <w:ind w:left="720" w:hanging="720"/>
    </w:pPr>
    <w:rPr>
      <w:rFonts w:ascii="Arial" w:eastAsia="돋움체"/>
      <w:sz w:val="32"/>
    </w:rPr>
  </w:style>
  <w:style w:type="paragraph" w:styleId="aff">
    <w:name w:val="List Paragraph"/>
    <w:basedOn w:val="a3"/>
    <w:uiPriority w:val="34"/>
    <w:qFormat/>
    <w:rsid w:val="00E316FB"/>
    <w:pPr>
      <w:ind w:leftChars="400" w:left="800"/>
    </w:pPr>
  </w:style>
  <w:style w:type="paragraph" w:styleId="aff0">
    <w:name w:val="caption"/>
    <w:basedOn w:val="a3"/>
    <w:next w:val="a3"/>
    <w:unhideWhenUsed/>
    <w:qFormat/>
    <w:rsid w:val="004E2112"/>
    <w:pPr>
      <w:ind w:left="1440" w:hanging="720"/>
    </w:pPr>
    <w:rPr>
      <w:bCs/>
    </w:rPr>
  </w:style>
  <w:style w:type="paragraph" w:customStyle="1" w:styleId="aff1">
    <w:name w:val="표본문"/>
    <w:basedOn w:val="a3"/>
    <w:next w:val="Normal1stindent"/>
    <w:rsid w:val="00665FA1"/>
    <w:pPr>
      <w:widowControl w:val="0"/>
      <w:wordWrap w:val="0"/>
      <w:overflowPunct/>
      <w:adjustRightInd/>
      <w:jc w:val="both"/>
      <w:textAlignment w:val="auto"/>
    </w:pPr>
    <w:rPr>
      <w:rFonts w:ascii="굴림체" w:eastAsia="굴림체" w:hAnsi="Times New Roman"/>
      <w:kern w:val="2"/>
      <w:szCs w:val="24"/>
    </w:rPr>
  </w:style>
  <w:style w:type="paragraph" w:customStyle="1" w:styleId="aff2">
    <w:name w:val="표제목"/>
    <w:basedOn w:val="ab"/>
    <w:rsid w:val="00665FA1"/>
    <w:pPr>
      <w:widowControl w:val="0"/>
      <w:wordWrap w:val="0"/>
      <w:overflowPunct/>
      <w:adjustRightInd/>
      <w:spacing w:after="0"/>
      <w:jc w:val="center"/>
      <w:textAlignment w:val="auto"/>
    </w:pPr>
    <w:rPr>
      <w:rFonts w:ascii="굴림체"/>
      <w:b/>
      <w:kern w:val="2"/>
      <w:szCs w:val="24"/>
    </w:r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link w:val="a7"/>
    <w:rsid w:val="00542701"/>
    <w:rPr>
      <w:rFonts w:ascii="Book Antiqua" w:eastAsia="맑은 고딕" w:hAnsi="Book Antiqua"/>
    </w:rPr>
  </w:style>
  <w:style w:type="paragraph" w:customStyle="1" w:styleId="-2">
    <w:name w:val="뷸렛(-)"/>
    <w:basedOn w:val="afb"/>
    <w:rsid w:val="00542701"/>
    <w:pPr>
      <w:widowControl w:val="0"/>
      <w:numPr>
        <w:numId w:val="6"/>
      </w:numPr>
      <w:wordWrap w:val="0"/>
      <w:autoSpaceDE w:val="0"/>
      <w:autoSpaceDN w:val="0"/>
      <w:adjustRightInd w:val="0"/>
      <w:spacing w:line="360" w:lineRule="auto"/>
      <w:ind w:firstLineChars="0" w:firstLine="0"/>
      <w:textAlignment w:val="auto"/>
    </w:pPr>
    <w:rPr>
      <w:rFonts w:ascii="굴림체" w:eastAsia="굴림체"/>
      <w:kern w:val="2"/>
      <w:sz w:val="22"/>
      <w:szCs w:val="24"/>
    </w:rPr>
  </w:style>
  <w:style w:type="paragraph" w:styleId="TOC">
    <w:name w:val="TOC Heading"/>
    <w:basedOn w:val="1"/>
    <w:next w:val="a3"/>
    <w:uiPriority w:val="39"/>
    <w:semiHidden/>
    <w:unhideWhenUsed/>
    <w:qFormat/>
    <w:rsid w:val="00187B8B"/>
    <w:pPr>
      <w:numPr>
        <w:ilvl w:val="0"/>
        <w:numId w:val="0"/>
      </w:numPr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bCs/>
      <w:color w:val="365F91"/>
      <w:sz w:val="28"/>
      <w:szCs w:val="28"/>
      <w:lang w:val="en-US"/>
    </w:rPr>
  </w:style>
  <w:style w:type="character" w:customStyle="1" w:styleId="1Char">
    <w:name w:val="제목 1 Char"/>
    <w:aliases w:val="H1 Char,level1 Char,level1 + (영어) Times New Roman Char,(한글) 굴림 Char,왼쪽:  0 cm Char,첫 줄:  0 cm Char,줄 간격: ... ... Char,Attribute Heading 1 Char,가. Char,Level 1 Char,LEVEL1 Char,_Kapitelüberschrift Char,I Char,H11 Char,H12 Char,대제목 Char,장 Char"/>
    <w:link w:val="1"/>
    <w:rsid w:val="00A126F5"/>
    <w:rPr>
      <w:rFonts w:ascii="맑은 고딕" w:eastAsia="맑은 고딕" w:hAnsi="맑은 고딕" w:cs="맑은 고딕"/>
      <w:b/>
      <w:sz w:val="24"/>
      <w:szCs w:val="24"/>
      <w:lang w:val="en-GB"/>
    </w:rPr>
  </w:style>
  <w:style w:type="character" w:customStyle="1" w:styleId="2Char1">
    <w:name w:val="제목 2 Char1"/>
    <w:aliases w:val="2 Char,Level 2 Char,H2 Char,제목 2 Char Char,제목 2 Char1 Char Char1,제목 2 Char Char Char Char,제목 2 Char1 Char Char Char,Attribute Heading 2 Char,1). Char,LEVEL 2 Char,l2 Char,l 2 Char,two Char,heading2 Char,_Überschrift Char,DR SOP 2 Char,가 Char"/>
    <w:link w:val="2"/>
    <w:rsid w:val="00A126F5"/>
    <w:rPr>
      <w:rFonts w:ascii="맑은 고딕" w:eastAsia="맑은 고딕" w:hAnsi="맑은 고딕" w:cs="맑은 고딕"/>
      <w:b/>
    </w:rPr>
  </w:style>
  <w:style w:type="character" w:customStyle="1" w:styleId="3Char">
    <w:name w:val="제목 3 Char"/>
    <w:aliases w:val="Table Attribute Heading Char,3 Char,제목 3 Char1 Char1,제목 3 Char Char Char,제목 3 Char1 Char Char,H3 Char,가) Char,h3 Char,level 3 Char,l3 Char,l 3 Char,Char Char Char,Char Char1,(1) Char,제목1.1.1 Char,제목3 Char,작은제목 Char,제목2.3 Char,H31 Char,H32 Char"/>
    <w:link w:val="3"/>
    <w:rsid w:val="00A126F5"/>
    <w:rPr>
      <w:rFonts w:ascii="맑은 고딕" w:eastAsia="맑은 고딕" w:hAnsi="맑은 고딕" w:cs="맑은 고딕"/>
      <w:b/>
    </w:rPr>
  </w:style>
  <w:style w:type="character" w:customStyle="1" w:styleId="4Char">
    <w:name w:val="제목 4 Char"/>
    <w:aliases w:val="4 Char,H4 Char,l4 Char,l 4 Char,h4 Char,level4 Char,(가) Char,H41 Char,H42 Char,H43 Char,H411 Char,H421 Char,H44 Char,H412 Char,H422 Char,H45 Char,H413 Char,H423 Char,H46 Char,H414 Char,H424 Char,H47 Char,H415 Char,H425 Char,H48 Char,H416 Char"/>
    <w:link w:val="4"/>
    <w:rsid w:val="00A126F5"/>
    <w:rPr>
      <w:rFonts w:ascii="맑은 고딕" w:eastAsia="맑은 고딕" w:hAnsi="맑은 고딕" w:cs="맑은 고딕"/>
      <w:b/>
    </w:rPr>
  </w:style>
  <w:style w:type="character" w:customStyle="1" w:styleId="5Char">
    <w:name w:val="제목 5 Char"/>
    <w:aliases w:val="H5 Char,(소제목) Char,L5 Char,제목5 Char,h5 Char,동그라미1 Char,수준5 Char,not defined Char,제목 5 Char2 Char,제목 5 Char1 Char1 Char,제목 5 Char Char Char1 Char,제목 5 Char2 Char1 Char Char1 Char,제목 5 Char Char Char Char Char Char1 Char,제목 5 Char2 Char1 Char"/>
    <w:link w:val="5"/>
    <w:rsid w:val="00EA5AF3"/>
    <w:rPr>
      <w:rFonts w:ascii="Arial" w:eastAsia="맑은 고딕" w:hAnsi="Arial" w:cs="맑은 고딕"/>
      <w:sz w:val="22"/>
    </w:rPr>
  </w:style>
  <w:style w:type="character" w:customStyle="1" w:styleId="6Char">
    <w:name w:val="제목 6 Char"/>
    <w:aliases w:val="H6 Char,(소제목 ▶) Char"/>
    <w:link w:val="6"/>
    <w:rsid w:val="00EA5AF3"/>
    <w:rPr>
      <w:rFonts w:eastAsia="굴림체"/>
      <w:i/>
      <w:sz w:val="22"/>
    </w:rPr>
  </w:style>
  <w:style w:type="character" w:customStyle="1" w:styleId="7Char">
    <w:name w:val="제목 7 Char"/>
    <w:aliases w:val="(소제목 ○) Char"/>
    <w:link w:val="7"/>
    <w:rsid w:val="00EA5AF3"/>
    <w:rPr>
      <w:rFonts w:ascii="Arial" w:eastAsia="굴림체" w:hAnsi="Arial"/>
    </w:rPr>
  </w:style>
  <w:style w:type="character" w:customStyle="1" w:styleId="8Char">
    <w:name w:val="제목 8 Char"/>
    <w:link w:val="8"/>
    <w:rsid w:val="00EA5AF3"/>
    <w:rPr>
      <w:rFonts w:ascii="Arial" w:eastAsia="굴림체" w:hAnsi="Arial"/>
      <w:i/>
    </w:rPr>
  </w:style>
  <w:style w:type="character" w:customStyle="1" w:styleId="9Char">
    <w:name w:val="제목 9 Char"/>
    <w:aliases w:val="(미세제목 ●) Char"/>
    <w:link w:val="9"/>
    <w:rsid w:val="00EA5AF3"/>
    <w:rPr>
      <w:rFonts w:ascii="Arial" w:eastAsia="굴림체" w:hAnsi="Arial"/>
      <w:b/>
      <w:i/>
      <w:sz w:val="18"/>
    </w:rPr>
  </w:style>
  <w:style w:type="paragraph" w:customStyle="1" w:styleId="--">
    <w:name w:val="목차-표-그림"/>
    <w:basedOn w:val="a3"/>
    <w:rsid w:val="00EA5AF3"/>
    <w:pPr>
      <w:overflowPunct/>
      <w:autoSpaceDE/>
      <w:autoSpaceDN/>
      <w:spacing w:line="280" w:lineRule="atLeast"/>
      <w:jc w:val="center"/>
    </w:pPr>
    <w:rPr>
      <w:rFonts w:ascii="바탕체" w:eastAsia="바탕체" w:cs="바탕"/>
      <w:b/>
      <w:bCs/>
      <w:sz w:val="28"/>
      <w:u w:val="single"/>
    </w:rPr>
  </w:style>
  <w:style w:type="paragraph" w:customStyle="1" w:styleId="TOC10">
    <w:name w:val="TOC 제목1"/>
    <w:basedOn w:val="1"/>
    <w:next w:val="a3"/>
    <w:rsid w:val="00EA5AF3"/>
    <w:pPr>
      <w:numPr>
        <w:ilvl w:val="0"/>
        <w:numId w:val="0"/>
      </w:numPr>
      <w:spacing w:line="240" w:lineRule="auto"/>
      <w:ind w:left="720" w:hanging="720"/>
      <w:jc w:val="center"/>
      <w:outlineLvl w:val="9"/>
    </w:pPr>
    <w:rPr>
      <w:rFonts w:ascii="Arial" w:cs="맑은 고딕"/>
      <w:kern w:val="28"/>
      <w:sz w:val="32"/>
      <w:lang w:val="en-US"/>
    </w:rPr>
  </w:style>
  <w:style w:type="character" w:customStyle="1" w:styleId="Char0">
    <w:name w:val="제목 Char"/>
    <w:link w:val="aa"/>
    <w:rsid w:val="00EA5AF3"/>
    <w:rPr>
      <w:rFonts w:ascii="Helvetica" w:eastAsia="굴림체" w:hAnsi="Helvetica"/>
      <w:b/>
      <w:sz w:val="36"/>
      <w:lang w:val="en-GB"/>
    </w:rPr>
  </w:style>
  <w:style w:type="character" w:customStyle="1" w:styleId="Char1">
    <w:name w:val="본문 Char"/>
    <w:link w:val="ab"/>
    <w:rsid w:val="00EA5AF3"/>
    <w:rPr>
      <w:rFonts w:eastAsia="굴림체"/>
    </w:rPr>
  </w:style>
  <w:style w:type="character" w:customStyle="1" w:styleId="Char3">
    <w:name w:val="문서 구조 Char"/>
    <w:link w:val="af2"/>
    <w:rsid w:val="00EA5AF3"/>
    <w:rPr>
      <w:rFonts w:ascii="Arial" w:eastAsia="돋움" w:hAnsi="Arial"/>
      <w:shd w:val="clear" w:color="auto" w:fill="000080"/>
    </w:rPr>
  </w:style>
  <w:style w:type="character" w:customStyle="1" w:styleId="Char6">
    <w:name w:val="메모 텍스트 Char"/>
    <w:rsid w:val="00EA5AF3"/>
    <w:rPr>
      <w:rFonts w:ascii="Book Antiqua" w:eastAsia="굴림" w:hAnsi="Book Antiqua"/>
    </w:rPr>
  </w:style>
  <w:style w:type="character" w:customStyle="1" w:styleId="2Char">
    <w:name w:val="본문 들여쓰기 2 Char"/>
    <w:link w:val="22"/>
    <w:rsid w:val="00EA5AF3"/>
    <w:rPr>
      <w:rFonts w:ascii="Arial" w:eastAsia="바탕" w:hAnsi="Arial"/>
      <w:i/>
      <w:iCs/>
      <w:color w:val="0000FF"/>
      <w:szCs w:val="24"/>
      <w:lang w:eastAsia="en-US"/>
    </w:rPr>
  </w:style>
  <w:style w:type="character" w:customStyle="1" w:styleId="Char4">
    <w:name w:val="본문 들여쓰기 Char"/>
    <w:link w:val="af5"/>
    <w:rsid w:val="00EA5AF3"/>
    <w:rPr>
      <w:rFonts w:ascii="Arial" w:eastAsia="바탕" w:hAnsi="Arial"/>
      <w:sz w:val="22"/>
      <w:szCs w:val="24"/>
      <w:lang w:eastAsia="en-US"/>
    </w:rPr>
  </w:style>
  <w:style w:type="character" w:customStyle="1" w:styleId="Char5">
    <w:name w:val="풍선 도움말 텍스트 Char"/>
    <w:link w:val="af7"/>
    <w:rsid w:val="00EA5AF3"/>
    <w:rPr>
      <w:rFonts w:ascii="Arial" w:eastAsia="돋움" w:hAnsi="Arial"/>
      <w:sz w:val="18"/>
      <w:szCs w:val="18"/>
    </w:rPr>
  </w:style>
  <w:style w:type="paragraph" w:styleId="a1">
    <w:name w:val="List Number"/>
    <w:basedOn w:val="a3"/>
    <w:rsid w:val="00EA5AF3"/>
    <w:pPr>
      <w:numPr>
        <w:numId w:val="7"/>
      </w:numPr>
      <w:tabs>
        <w:tab w:val="left" w:pos="284"/>
      </w:tabs>
      <w:overflowPunct/>
      <w:autoSpaceDE/>
      <w:autoSpaceDN/>
      <w:adjustRightInd/>
      <w:spacing w:before="60" w:after="60"/>
      <w:textAlignment w:val="auto"/>
    </w:pPr>
    <w:rPr>
      <w:noProof/>
      <w:sz w:val="22"/>
      <w:lang w:eastAsia="fr-FR"/>
    </w:rPr>
  </w:style>
  <w:style w:type="paragraph" w:styleId="aff3">
    <w:name w:val="List Bullet"/>
    <w:basedOn w:val="a3"/>
    <w:autoRedefine/>
    <w:rsid w:val="00EA5AF3"/>
    <w:pPr>
      <w:widowControl w:val="0"/>
      <w:overflowPunct/>
      <w:autoSpaceDE/>
      <w:autoSpaceDN/>
      <w:adjustRightInd/>
      <w:spacing w:before="26" w:after="240" w:line="240" w:lineRule="atLeast"/>
      <w:ind w:right="115"/>
      <w:jc w:val="both"/>
      <w:textAlignment w:val="auto"/>
    </w:pPr>
    <w:rPr>
      <w:rFonts w:ascii="돋움" w:eastAsia="돋움" w:hAnsi="돋움" w:cs="Arial"/>
      <w:sz w:val="18"/>
      <w:szCs w:val="18"/>
      <w:lang w:val="fr-FR"/>
    </w:rPr>
  </w:style>
  <w:style w:type="character" w:styleId="aff4">
    <w:name w:val="Strong"/>
    <w:qFormat/>
    <w:rsid w:val="00EA5AF3"/>
    <w:rPr>
      <w:b/>
      <w:bCs/>
    </w:rPr>
  </w:style>
  <w:style w:type="paragraph" w:styleId="aff5">
    <w:name w:val="Subtitle"/>
    <w:basedOn w:val="a3"/>
    <w:next w:val="a3"/>
    <w:link w:val="Char7"/>
    <w:qFormat/>
    <w:rsid w:val="00EA5AF3"/>
    <w:pPr>
      <w:spacing w:after="60"/>
      <w:jc w:val="center"/>
      <w:outlineLvl w:val="1"/>
    </w:pPr>
    <w:rPr>
      <w:rFonts w:cs="Times New Roman"/>
      <w:szCs w:val="24"/>
      <w:lang w:val="x-none" w:eastAsia="x-none"/>
    </w:rPr>
  </w:style>
  <w:style w:type="character" w:customStyle="1" w:styleId="Char7">
    <w:name w:val="부제 Char"/>
    <w:link w:val="aff5"/>
    <w:rsid w:val="00EA5AF3"/>
    <w:rPr>
      <w:rFonts w:ascii="맑은 고딕" w:eastAsia="맑은 고딕" w:hAnsi="맑은 고딕"/>
      <w:szCs w:val="24"/>
    </w:rPr>
  </w:style>
  <w:style w:type="paragraph" w:styleId="aff6">
    <w:name w:val="Normal (Web)"/>
    <w:basedOn w:val="a3"/>
    <w:uiPriority w:val="99"/>
    <w:unhideWhenUsed/>
    <w:rsid w:val="00EA5A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" w:eastAsia="굴림" w:hAnsi="굴림" w:cs="굴림"/>
      <w:szCs w:val="24"/>
    </w:rPr>
  </w:style>
  <w:style w:type="paragraph" w:customStyle="1" w:styleId="Paragraph2">
    <w:name w:val="Paragraph2"/>
    <w:basedOn w:val="a3"/>
    <w:rsid w:val="00EA5AF3"/>
    <w:pPr>
      <w:widowControl w:val="0"/>
      <w:overflowPunct/>
      <w:autoSpaceDE/>
      <w:autoSpaceDN/>
      <w:adjustRightInd/>
      <w:spacing w:before="80" w:line="240" w:lineRule="atLeast"/>
      <w:ind w:left="720"/>
      <w:jc w:val="both"/>
      <w:textAlignment w:val="auto"/>
    </w:pPr>
    <w:rPr>
      <w:color w:val="000000"/>
      <w:lang w:val="en-AU" w:eastAsia="en-US"/>
    </w:rPr>
  </w:style>
  <w:style w:type="paragraph" w:customStyle="1" w:styleId="ifrs0">
    <w:name w:val="ifrs 본문"/>
    <w:basedOn w:val="a3"/>
    <w:link w:val="ifrsChar"/>
    <w:qFormat/>
    <w:rsid w:val="00EA5AF3"/>
    <w:pPr>
      <w:overflowPunct/>
      <w:autoSpaceDE/>
      <w:autoSpaceDN/>
      <w:adjustRightInd/>
      <w:spacing w:before="60" w:after="60"/>
      <w:ind w:left="540"/>
      <w:jc w:val="both"/>
      <w:textAlignment w:val="auto"/>
    </w:pPr>
    <w:rPr>
      <w:rFonts w:ascii="돋움" w:eastAsia="돋움" w:hAnsi="돋움" w:cs="Times New Roman"/>
      <w:noProof/>
      <w:color w:val="000000"/>
      <w:sz w:val="22"/>
      <w:lang w:val="fr-FR" w:eastAsia="x-none"/>
    </w:rPr>
  </w:style>
  <w:style w:type="character" w:customStyle="1" w:styleId="ifrsChar">
    <w:name w:val="ifrs 본문 Char"/>
    <w:link w:val="ifrs0"/>
    <w:rsid w:val="00EA5AF3"/>
    <w:rPr>
      <w:rFonts w:ascii="돋움" w:eastAsia="돋움" w:hAnsi="돋움" w:cs="Arial"/>
      <w:noProof/>
      <w:color w:val="000000"/>
      <w:sz w:val="22"/>
      <w:lang w:val="fr-FR"/>
    </w:rPr>
  </w:style>
  <w:style w:type="paragraph" w:customStyle="1" w:styleId="ifrs">
    <w:name w:val="ifrs본문점"/>
    <w:basedOn w:val="a3"/>
    <w:link w:val="ifrsChar0"/>
    <w:qFormat/>
    <w:rsid w:val="00EA5AF3"/>
    <w:pPr>
      <w:widowControl w:val="0"/>
      <w:numPr>
        <w:ilvl w:val="1"/>
        <w:numId w:val="8"/>
      </w:numPr>
      <w:overflowPunct/>
      <w:autoSpaceDE/>
      <w:autoSpaceDN/>
      <w:adjustRightInd/>
      <w:jc w:val="both"/>
      <w:textAlignment w:val="auto"/>
    </w:pPr>
    <w:rPr>
      <w:rFonts w:ascii="돋움" w:eastAsia="돋움" w:hAnsi="돋움" w:cs="Times New Roman"/>
      <w:noProof/>
      <w:color w:val="000000"/>
      <w:sz w:val="22"/>
      <w:szCs w:val="22"/>
      <w:lang w:val="x-none" w:eastAsia="x-none"/>
    </w:rPr>
  </w:style>
  <w:style w:type="character" w:customStyle="1" w:styleId="ifrsChar0">
    <w:name w:val="ifrs본문점 Char"/>
    <w:link w:val="ifrs"/>
    <w:rsid w:val="00EA5AF3"/>
    <w:rPr>
      <w:rFonts w:ascii="돋움" w:eastAsia="돋움" w:hAnsi="돋움" w:cs="Arial"/>
      <w:noProof/>
      <w:color w:val="000000"/>
      <w:sz w:val="22"/>
      <w:szCs w:val="22"/>
    </w:rPr>
  </w:style>
  <w:style w:type="character" w:customStyle="1" w:styleId="Char2">
    <w:name w:val="바탕글 Char"/>
    <w:link w:val="ae"/>
    <w:rsid w:val="00EA5AF3"/>
    <w:rPr>
      <w:rFonts w:ascii="바탕체"/>
      <w:color w:val="000000"/>
      <w:lang w:val="en-US" w:eastAsia="ko-KR" w:bidi="ar-SA"/>
    </w:rPr>
  </w:style>
  <w:style w:type="paragraph" w:customStyle="1" w:styleId="110">
    <w:name w:val="1.1"/>
    <w:basedOn w:val="a3"/>
    <w:rsid w:val="00EA5AF3"/>
    <w:pPr>
      <w:tabs>
        <w:tab w:val="left" w:pos="1179"/>
      </w:tabs>
      <w:overflowPunct/>
      <w:autoSpaceDE/>
      <w:autoSpaceDN/>
      <w:snapToGrid w:val="0"/>
      <w:spacing w:line="312" w:lineRule="auto"/>
      <w:textAlignment w:val="auto"/>
    </w:pPr>
    <w:rPr>
      <w:rFonts w:ascii="Optima" w:hAnsi="Optima" w:cs="Helvetica"/>
      <w:b/>
      <w:bCs/>
      <w:szCs w:val="24"/>
    </w:rPr>
  </w:style>
  <w:style w:type="paragraph" w:customStyle="1" w:styleId="aff7">
    <w:name w:val="내용"/>
    <w:basedOn w:val="a3"/>
    <w:rsid w:val="00EA5AF3"/>
    <w:pPr>
      <w:overflowPunct/>
      <w:autoSpaceDE/>
      <w:autoSpaceDN/>
      <w:snapToGrid w:val="0"/>
      <w:textAlignment w:val="auto"/>
    </w:pPr>
    <w:rPr>
      <w:rFonts w:ascii="Optima" w:hAnsi="Optima" w:cs="Helvetica"/>
      <w:sz w:val="22"/>
      <w:szCs w:val="22"/>
    </w:rPr>
  </w:style>
  <w:style w:type="paragraph" w:customStyle="1" w:styleId="16">
    <w:name w:val="본문1"/>
    <w:basedOn w:val="a3"/>
    <w:link w:val="1Char0"/>
    <w:qFormat/>
    <w:rsid w:val="00EA5AF3"/>
    <w:pPr>
      <w:overflowPunct/>
      <w:autoSpaceDE/>
      <w:autoSpaceDN/>
      <w:adjustRightInd/>
      <w:textAlignment w:val="auto"/>
    </w:pPr>
    <w:rPr>
      <w:rFonts w:ascii="가는각진제목체" w:eastAsia="가는각진제목체" w:hAnsi="굴림" w:cs="Times New Roman"/>
      <w:lang w:val="en-GB" w:eastAsia="x-none"/>
    </w:rPr>
  </w:style>
  <w:style w:type="paragraph" w:customStyle="1" w:styleId="10">
    <w:name w:val="1) 제목"/>
    <w:basedOn w:val="16"/>
    <w:link w:val="1Char1"/>
    <w:qFormat/>
    <w:rsid w:val="00EA5AF3"/>
    <w:pPr>
      <w:numPr>
        <w:numId w:val="9"/>
      </w:numPr>
    </w:pPr>
  </w:style>
  <w:style w:type="character" w:customStyle="1" w:styleId="1Char0">
    <w:name w:val="본문1 Char"/>
    <w:link w:val="16"/>
    <w:rsid w:val="00EA5AF3"/>
    <w:rPr>
      <w:rFonts w:ascii="가는각진제목체" w:eastAsia="가는각진제목체" w:hAnsi="굴림" w:cs="맑은 고딕"/>
      <w:lang w:val="en-GB"/>
    </w:rPr>
  </w:style>
  <w:style w:type="paragraph" w:customStyle="1" w:styleId="17">
    <w:name w:val="소제목 1)"/>
    <w:basedOn w:val="10"/>
    <w:link w:val="1Char2"/>
    <w:qFormat/>
    <w:rsid w:val="00EA5AF3"/>
  </w:style>
  <w:style w:type="character" w:customStyle="1" w:styleId="1Char1">
    <w:name w:val="1) 제목 Char"/>
    <w:link w:val="10"/>
    <w:rsid w:val="00EA5AF3"/>
    <w:rPr>
      <w:rFonts w:ascii="가는각진제목체" w:eastAsia="가는각진제목체" w:hAnsi="굴림" w:cs="맑은 고딕"/>
      <w:lang w:val="en-GB"/>
    </w:rPr>
  </w:style>
  <w:style w:type="paragraph" w:styleId="aff8">
    <w:name w:val="annotation subject"/>
    <w:basedOn w:val="af4"/>
    <w:next w:val="af4"/>
    <w:link w:val="Char8"/>
    <w:rsid w:val="00EA5AF3"/>
    <w:rPr>
      <w:rFonts w:ascii="맑은 고딕" w:eastAsia="맑은 고딕" w:hAnsi="맑은 고딕"/>
      <w:b/>
      <w:bCs/>
    </w:rPr>
  </w:style>
  <w:style w:type="character" w:customStyle="1" w:styleId="Char10">
    <w:name w:val="메모 텍스트 Char1"/>
    <w:link w:val="af4"/>
    <w:rsid w:val="00EA5AF3"/>
    <w:rPr>
      <w:rFonts w:eastAsia="굴림체"/>
    </w:rPr>
  </w:style>
  <w:style w:type="character" w:customStyle="1" w:styleId="Char8">
    <w:name w:val="메모 주제 Char"/>
    <w:link w:val="aff8"/>
    <w:rsid w:val="00EA5AF3"/>
    <w:rPr>
      <w:rFonts w:ascii="맑은 고딕" w:eastAsia="맑은 고딕" w:hAnsi="맑은 고딕" w:cs="맑은 고딕"/>
      <w:b/>
      <w:bCs/>
    </w:rPr>
  </w:style>
  <w:style w:type="character" w:customStyle="1" w:styleId="1Char2">
    <w:name w:val="소제목 1) Char"/>
    <w:link w:val="17"/>
    <w:rsid w:val="00EA5AF3"/>
    <w:rPr>
      <w:rFonts w:ascii="가는각진제목체" w:eastAsia="가는각진제목체" w:hAnsi="굴림" w:cs="맑은 고딕"/>
      <w:lang w:val="en-GB"/>
    </w:rPr>
  </w:style>
  <w:style w:type="paragraph" w:customStyle="1" w:styleId="RFI">
    <w:name w:val="RFI_표 컨텐츠"/>
    <w:basedOn w:val="23"/>
    <w:rsid w:val="00EA5AF3"/>
    <w:pPr>
      <w:widowControl w:val="0"/>
      <w:autoSpaceDE w:val="0"/>
      <w:autoSpaceDN w:val="0"/>
      <w:adjustRightInd w:val="0"/>
      <w:snapToGrid w:val="0"/>
      <w:spacing w:line="320" w:lineRule="exact"/>
      <w:ind w:left="0" w:firstLine="0"/>
      <w:contextualSpacing w:val="0"/>
      <w:jc w:val="both"/>
      <w:textAlignment w:val="baseline"/>
    </w:pPr>
    <w:rPr>
      <w:rFonts w:ascii="굴림" w:eastAsia="굴림" w:hAnsi="굴림"/>
      <w:lang w:val="en-US"/>
    </w:rPr>
  </w:style>
  <w:style w:type="paragraph" w:styleId="23">
    <w:name w:val="List Number 2"/>
    <w:basedOn w:val="a3"/>
    <w:rsid w:val="00EA5AF3"/>
    <w:pPr>
      <w:overflowPunct/>
      <w:autoSpaceDE/>
      <w:autoSpaceDN/>
      <w:adjustRightInd/>
      <w:ind w:left="425" w:hanging="425"/>
      <w:contextualSpacing/>
      <w:textAlignment w:val="auto"/>
    </w:pPr>
    <w:rPr>
      <w:lang w:val="en-GB"/>
    </w:rPr>
  </w:style>
  <w:style w:type="paragraph" w:customStyle="1" w:styleId="F4208024066F49848D845188D6B06E27">
    <w:name w:val="F4208024066F49848D845188D6B06E27"/>
    <w:rsid w:val="00EA5AF3"/>
    <w:pPr>
      <w:spacing w:after="200" w:line="276" w:lineRule="auto"/>
    </w:pPr>
    <w:rPr>
      <w:rFonts w:ascii="맑은 고딕" w:eastAsia="맑은 고딕" w:hAnsi="맑은 고딕"/>
      <w:sz w:val="22"/>
      <w:szCs w:val="22"/>
      <w:lang w:eastAsia="en-US"/>
    </w:rPr>
  </w:style>
  <w:style w:type="paragraph" w:customStyle="1" w:styleId="62">
    <w:name w:val="개요 6"/>
    <w:basedOn w:val="a3"/>
    <w:rsid w:val="00EA5A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" w:eastAsia="굴림" w:hAnsi="굴림" w:cs="굴림"/>
      <w:szCs w:val="24"/>
    </w:rPr>
  </w:style>
  <w:style w:type="paragraph" w:customStyle="1" w:styleId="-">
    <w:name w:val="총평 - 전제조건"/>
    <w:basedOn w:val="a3"/>
    <w:rsid w:val="00EA5AF3"/>
    <w:pPr>
      <w:widowControl w:val="0"/>
      <w:numPr>
        <w:ilvl w:val="1"/>
        <w:numId w:val="16"/>
      </w:numPr>
      <w:wordWrap w:val="0"/>
      <w:overflowPunct/>
      <w:adjustRightInd/>
      <w:jc w:val="both"/>
      <w:textAlignment w:val="auto"/>
    </w:pPr>
    <w:rPr>
      <w:rFonts w:ascii="바탕체" w:eastAsia="바탕체" w:hAnsi="바탕체"/>
      <w:kern w:val="2"/>
      <w:sz w:val="22"/>
      <w:szCs w:val="22"/>
    </w:rPr>
  </w:style>
  <w:style w:type="paragraph" w:customStyle="1" w:styleId="-1">
    <w:name w:val="상세검토 - 본문 1"/>
    <w:basedOn w:val="-"/>
    <w:autoRedefine/>
    <w:rsid w:val="00EA5AF3"/>
    <w:pPr>
      <w:numPr>
        <w:ilvl w:val="3"/>
      </w:numPr>
      <w:tabs>
        <w:tab w:val="clear" w:pos="2140"/>
        <w:tab w:val="num" w:pos="1200"/>
      </w:tabs>
      <w:ind w:left="1200" w:hanging="400"/>
    </w:pPr>
  </w:style>
  <w:style w:type="paragraph" w:customStyle="1" w:styleId="font6">
    <w:name w:val="font6"/>
    <w:basedOn w:val="a3"/>
    <w:rsid w:val="00EA5A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cs="굴림"/>
      <w:sz w:val="16"/>
      <w:szCs w:val="16"/>
    </w:rPr>
  </w:style>
  <w:style w:type="paragraph" w:customStyle="1" w:styleId="font7">
    <w:name w:val="font7"/>
    <w:basedOn w:val="a3"/>
    <w:rsid w:val="00EA5A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ahoma" w:eastAsia="굴림" w:hAnsi="Tahoma" w:cs="Tahoma"/>
      <w:color w:val="000000"/>
      <w:sz w:val="18"/>
      <w:szCs w:val="18"/>
    </w:rPr>
  </w:style>
  <w:style w:type="paragraph" w:customStyle="1" w:styleId="font8">
    <w:name w:val="font8"/>
    <w:basedOn w:val="a3"/>
    <w:rsid w:val="00EA5A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ahoma" w:eastAsia="굴림" w:hAnsi="Tahoma" w:cs="Tahoma"/>
      <w:b/>
      <w:bCs/>
      <w:color w:val="000000"/>
      <w:sz w:val="18"/>
      <w:szCs w:val="18"/>
    </w:rPr>
  </w:style>
  <w:style w:type="paragraph" w:customStyle="1" w:styleId="font9">
    <w:name w:val="font9"/>
    <w:basedOn w:val="a3"/>
    <w:rsid w:val="00EA5AF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돋움" w:eastAsia="돋움" w:hAnsi="돋움" w:cs="굴림"/>
      <w:color w:val="000000"/>
      <w:sz w:val="18"/>
      <w:szCs w:val="18"/>
    </w:rPr>
  </w:style>
  <w:style w:type="paragraph" w:customStyle="1" w:styleId="xl66">
    <w:name w:val="xl66"/>
    <w:basedOn w:val="a3"/>
    <w:rsid w:val="00EA5AF3"/>
    <w:pPr>
      <w:overflowPunct/>
      <w:autoSpaceDE/>
      <w:autoSpaceDN/>
      <w:adjustRightInd/>
      <w:spacing w:before="100" w:beforeAutospacing="1" w:after="100" w:afterAutospacing="1"/>
      <w:ind w:firstLineChars="100" w:firstLine="100"/>
      <w:textAlignment w:val="auto"/>
    </w:pPr>
    <w:rPr>
      <w:rFonts w:ascii="굴림" w:eastAsia="굴림" w:hAnsi="굴림" w:cs="굴림"/>
      <w:szCs w:val="24"/>
    </w:rPr>
  </w:style>
  <w:style w:type="paragraph" w:customStyle="1" w:styleId="xl67">
    <w:name w:val="xl67"/>
    <w:basedOn w:val="a3"/>
    <w:rsid w:val="00EA5AF3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  <w:szCs w:val="24"/>
    </w:rPr>
  </w:style>
  <w:style w:type="paragraph" w:customStyle="1" w:styleId="xl68">
    <w:name w:val="xl68"/>
    <w:basedOn w:val="a3"/>
    <w:rsid w:val="00EA5AF3"/>
    <w:pPr>
      <w:shd w:val="clear" w:color="000000" w:fill="FFFF99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" w:eastAsia="굴림" w:hAnsi="굴림" w:cs="굴림"/>
      <w:szCs w:val="24"/>
    </w:rPr>
  </w:style>
  <w:style w:type="paragraph" w:customStyle="1" w:styleId="xl69">
    <w:name w:val="xl69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70">
    <w:name w:val="xl70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71">
    <w:name w:val="xl71"/>
    <w:basedOn w:val="a3"/>
    <w:rsid w:val="00EA5AF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72">
    <w:name w:val="xl72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73">
    <w:name w:val="xl73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74">
    <w:name w:val="xl74"/>
    <w:basedOn w:val="a3"/>
    <w:rsid w:val="00EA5AF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75">
    <w:name w:val="xl75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76">
    <w:name w:val="xl76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77">
    <w:name w:val="xl77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78">
    <w:name w:val="xl78"/>
    <w:basedOn w:val="a3"/>
    <w:rsid w:val="00EA5AF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79">
    <w:name w:val="xl79"/>
    <w:basedOn w:val="a3"/>
    <w:rsid w:val="00EA5AF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0">
    <w:name w:val="xl80"/>
    <w:basedOn w:val="a3"/>
    <w:rsid w:val="00EA5AF3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1">
    <w:name w:val="xl81"/>
    <w:basedOn w:val="a3"/>
    <w:rsid w:val="00EA5AF3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2">
    <w:name w:val="xl82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3">
    <w:name w:val="xl83"/>
    <w:basedOn w:val="a3"/>
    <w:rsid w:val="00EA5AF3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4">
    <w:name w:val="xl84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5">
    <w:name w:val="xl85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6">
    <w:name w:val="xl86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7">
    <w:name w:val="xl87"/>
    <w:basedOn w:val="a3"/>
    <w:rsid w:val="00EA5AF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8">
    <w:name w:val="xl88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89">
    <w:name w:val="xl89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  <w:color w:val="00B050"/>
    </w:rPr>
  </w:style>
  <w:style w:type="paragraph" w:customStyle="1" w:styleId="xl90">
    <w:name w:val="xl90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91">
    <w:name w:val="xl91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2">
    <w:name w:val="xl92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3">
    <w:name w:val="xl93"/>
    <w:basedOn w:val="a3"/>
    <w:rsid w:val="00EA5AF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4">
    <w:name w:val="xl94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5">
    <w:name w:val="xl95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6">
    <w:name w:val="xl96"/>
    <w:basedOn w:val="a3"/>
    <w:rsid w:val="00EA5AF3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7">
    <w:name w:val="xl97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굴림체" w:hAnsi="굴림체" w:cs="굴림"/>
    </w:rPr>
  </w:style>
  <w:style w:type="paragraph" w:customStyle="1" w:styleId="xl98">
    <w:name w:val="xl98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99">
    <w:name w:val="xl99"/>
    <w:basedOn w:val="a3"/>
    <w:rsid w:val="00EA5AF3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100">
    <w:name w:val="xl100"/>
    <w:basedOn w:val="a3"/>
    <w:rsid w:val="00EA5AF3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101">
    <w:name w:val="xl101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02">
    <w:name w:val="xl102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03">
    <w:name w:val="xl103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굴림체" w:hAnsi="굴림체" w:cs="굴림"/>
      <w:b/>
      <w:bCs/>
    </w:rPr>
  </w:style>
  <w:style w:type="paragraph" w:customStyle="1" w:styleId="xl104">
    <w:name w:val="xl104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굴림체" w:hAnsi="굴림체" w:cs="굴림"/>
    </w:rPr>
  </w:style>
  <w:style w:type="paragraph" w:customStyle="1" w:styleId="xl105">
    <w:name w:val="xl105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" w:eastAsia="굴림" w:hAnsi="굴림" w:cs="굴림"/>
    </w:rPr>
  </w:style>
  <w:style w:type="paragraph" w:customStyle="1" w:styleId="xl106">
    <w:name w:val="xl106"/>
    <w:basedOn w:val="a3"/>
    <w:rsid w:val="00EA5AF3"/>
    <w:pPr>
      <w:pBdr>
        <w:top w:val="single" w:sz="4" w:space="0" w:color="auto"/>
        <w:left w:val="single" w:sz="8" w:space="0" w:color="auto"/>
        <w:bottom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07">
    <w:name w:val="xl107"/>
    <w:basedOn w:val="a3"/>
    <w:rsid w:val="00EA5AF3"/>
    <w:pPr>
      <w:pBdr>
        <w:top w:val="single" w:sz="4" w:space="0" w:color="auto"/>
        <w:bottom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08">
    <w:name w:val="xl108"/>
    <w:basedOn w:val="a3"/>
    <w:rsid w:val="00EA5AF3"/>
    <w:pPr>
      <w:pBdr>
        <w:top w:val="single" w:sz="4" w:space="0" w:color="auto"/>
        <w:lef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109">
    <w:name w:val="xl109"/>
    <w:basedOn w:val="a3"/>
    <w:rsid w:val="00EA5AF3"/>
    <w:pPr>
      <w:pBdr>
        <w:lef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110">
    <w:name w:val="xl110"/>
    <w:basedOn w:val="a3"/>
    <w:rsid w:val="00EA5AF3"/>
    <w:pPr>
      <w:pBdr>
        <w:left w:val="single" w:sz="8" w:space="0" w:color="auto"/>
        <w:bottom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111">
    <w:name w:val="xl111"/>
    <w:basedOn w:val="a3"/>
    <w:rsid w:val="00EA5AF3"/>
    <w:pPr>
      <w:pBdr>
        <w:top w:val="single" w:sz="4" w:space="0" w:color="auto"/>
        <w:bottom w:val="single" w:sz="4" w:space="0" w:color="auto"/>
        <w:righ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12">
    <w:name w:val="xl112"/>
    <w:basedOn w:val="a3"/>
    <w:rsid w:val="00EA5AF3"/>
    <w:pPr>
      <w:pBdr>
        <w:top w:val="single" w:sz="4" w:space="0" w:color="auto"/>
        <w:lef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굴림체" w:hAnsi="굴림체" w:cs="굴림"/>
      <w:b/>
      <w:bCs/>
    </w:rPr>
  </w:style>
  <w:style w:type="paragraph" w:customStyle="1" w:styleId="xl113">
    <w:name w:val="xl113"/>
    <w:basedOn w:val="a3"/>
    <w:rsid w:val="00EA5AF3"/>
    <w:pPr>
      <w:pBdr>
        <w:left w:val="single" w:sz="8" w:space="0" w:color="auto"/>
        <w:bottom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굴림체" w:hAnsi="굴림체" w:cs="굴림"/>
      <w:b/>
      <w:bCs/>
    </w:rPr>
  </w:style>
  <w:style w:type="paragraph" w:customStyle="1" w:styleId="xl114">
    <w:name w:val="xl114"/>
    <w:basedOn w:val="a3"/>
    <w:rsid w:val="00EA5AF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굴림체" w:hAnsi="굴림체" w:cs="굴림"/>
      <w:b/>
      <w:bCs/>
    </w:rPr>
  </w:style>
  <w:style w:type="paragraph" w:customStyle="1" w:styleId="xl115">
    <w:name w:val="xl115"/>
    <w:basedOn w:val="a3"/>
    <w:rsid w:val="00EA5AF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굴림체" w:hAnsi="굴림체" w:cs="굴림"/>
      <w:b/>
      <w:bCs/>
    </w:rPr>
  </w:style>
  <w:style w:type="paragraph" w:customStyle="1" w:styleId="xl116">
    <w:name w:val="xl116"/>
    <w:basedOn w:val="a3"/>
    <w:rsid w:val="00EA5AF3"/>
    <w:pPr>
      <w:pBdr>
        <w:top w:val="single" w:sz="8" w:space="0" w:color="auto"/>
        <w:lef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117">
    <w:name w:val="xl117"/>
    <w:basedOn w:val="a3"/>
    <w:rsid w:val="00EA5AF3"/>
    <w:pPr>
      <w:pBdr>
        <w:left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118">
    <w:name w:val="xl118"/>
    <w:basedOn w:val="a3"/>
    <w:rsid w:val="00EA5AF3"/>
    <w:pPr>
      <w:pBdr>
        <w:left w:val="single" w:sz="8" w:space="0" w:color="auto"/>
        <w:bottom w:val="single" w:sz="8" w:space="0" w:color="auto"/>
      </w:pBd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</w:rPr>
  </w:style>
  <w:style w:type="paragraph" w:customStyle="1" w:styleId="xl119">
    <w:name w:val="xl119"/>
    <w:basedOn w:val="a3"/>
    <w:rsid w:val="00EA5AF3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0">
    <w:name w:val="xl120"/>
    <w:basedOn w:val="a3"/>
    <w:rsid w:val="00EA5AF3"/>
    <w:pPr>
      <w:pBdr>
        <w:top w:val="single" w:sz="4" w:space="0" w:color="auto"/>
        <w:lef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1">
    <w:name w:val="xl121"/>
    <w:basedOn w:val="a3"/>
    <w:rsid w:val="00EA5AF3"/>
    <w:pPr>
      <w:pBdr>
        <w:left w:val="single" w:sz="4" w:space="0" w:color="auto"/>
        <w:bottom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2">
    <w:name w:val="xl122"/>
    <w:basedOn w:val="a3"/>
    <w:rsid w:val="00EA5AF3"/>
    <w:pPr>
      <w:pBdr>
        <w:top w:val="single" w:sz="4" w:space="0" w:color="auto"/>
        <w:left w:val="single" w:sz="4" w:space="0" w:color="auto"/>
        <w:righ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3">
    <w:name w:val="xl123"/>
    <w:basedOn w:val="a3"/>
    <w:rsid w:val="00EA5AF3"/>
    <w:pPr>
      <w:pBdr>
        <w:left w:val="single" w:sz="4" w:space="0" w:color="auto"/>
        <w:righ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4">
    <w:name w:val="xl124"/>
    <w:basedOn w:val="a3"/>
    <w:rsid w:val="00EA5AF3"/>
    <w:pPr>
      <w:pBdr>
        <w:left w:val="single" w:sz="4" w:space="0" w:color="auto"/>
        <w:bottom w:val="single" w:sz="4" w:space="0" w:color="auto"/>
        <w:righ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5">
    <w:name w:val="xl125"/>
    <w:basedOn w:val="a3"/>
    <w:rsid w:val="00EA5AF3"/>
    <w:pPr>
      <w:pBdr>
        <w:top w:val="single" w:sz="4" w:space="0" w:color="auto"/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6">
    <w:name w:val="xl126"/>
    <w:basedOn w:val="a3"/>
    <w:rsid w:val="00EA5AF3"/>
    <w:pPr>
      <w:pBdr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7">
    <w:name w:val="xl127"/>
    <w:basedOn w:val="a3"/>
    <w:rsid w:val="00EA5AF3"/>
    <w:pPr>
      <w:pBdr>
        <w:bottom w:val="single" w:sz="4" w:space="0" w:color="auto"/>
        <w:right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8">
    <w:name w:val="xl128"/>
    <w:basedOn w:val="a3"/>
    <w:rsid w:val="00EA5AF3"/>
    <w:pPr>
      <w:pBdr>
        <w:top w:val="single" w:sz="4" w:space="0" w:color="auto"/>
        <w:lef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29">
    <w:name w:val="xl129"/>
    <w:basedOn w:val="a3"/>
    <w:rsid w:val="00EA5AF3"/>
    <w:pPr>
      <w:pBdr>
        <w:left w:val="single" w:sz="8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xl130">
    <w:name w:val="xl130"/>
    <w:basedOn w:val="a3"/>
    <w:rsid w:val="00EA5AF3"/>
    <w:pPr>
      <w:pBdr>
        <w:left w:val="single" w:sz="8" w:space="0" w:color="auto"/>
        <w:bottom w:val="single" w:sz="4" w:space="0" w:color="auto"/>
      </w:pBdr>
      <w:shd w:val="clear" w:color="000000" w:fill="D8D8D8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굴림체" w:hAnsi="굴림체" w:cs="굴림"/>
      <w:b/>
      <w:bCs/>
    </w:rPr>
  </w:style>
  <w:style w:type="paragraph" w:customStyle="1" w:styleId="hstyle0">
    <w:name w:val="hstyle0"/>
    <w:basedOn w:val="a3"/>
    <w:rsid w:val="00EA5AF3"/>
    <w:pPr>
      <w:overflowPunct/>
      <w:autoSpaceDE/>
      <w:autoSpaceDN/>
      <w:adjustRightInd/>
      <w:spacing w:line="384" w:lineRule="auto"/>
      <w:jc w:val="both"/>
      <w:textAlignment w:val="auto"/>
    </w:pPr>
    <w:rPr>
      <w:rFonts w:ascii="바탕" w:hAnsi="바탕" w:cs="굴림"/>
      <w:color w:val="000000"/>
    </w:rPr>
  </w:style>
  <w:style w:type="paragraph" w:customStyle="1" w:styleId="Default">
    <w:name w:val="Default"/>
    <w:rsid w:val="00F44BD9"/>
    <w:pPr>
      <w:widowControl w:val="0"/>
      <w:autoSpaceDE w:val="0"/>
      <w:autoSpaceDN w:val="0"/>
      <w:adjustRightInd w:val="0"/>
    </w:pPr>
    <w:rPr>
      <w:rFonts w:ascii="바탕" w:eastAsia="바탕" w:cs="바탕"/>
      <w:color w:val="000000"/>
      <w:sz w:val="24"/>
      <w:szCs w:val="24"/>
    </w:rPr>
  </w:style>
  <w:style w:type="paragraph" w:customStyle="1" w:styleId="NormalUserEntry">
    <w:name w:val="Normal_UserEntry"/>
    <w:basedOn w:val="a3"/>
    <w:rsid w:val="003E6577"/>
    <w:pPr>
      <w:overflowPunct/>
      <w:autoSpaceDE/>
      <w:autoSpaceDN/>
      <w:adjustRightInd/>
      <w:textAlignment w:val="auto"/>
    </w:pPr>
    <w:rPr>
      <w:rFonts w:ascii="Futura Md" w:eastAsia="HY울릉도M" w:hAnsi="Futura Md" w:cs="Times New Roman"/>
      <w:color w:val="FF0000"/>
      <w:sz w:val="18"/>
      <w:lang w:val="en-GB" w:eastAsia="en-US"/>
    </w:rPr>
  </w:style>
  <w:style w:type="character" w:styleId="aff9">
    <w:name w:val="Placeholder Text"/>
    <w:uiPriority w:val="99"/>
    <w:semiHidden/>
    <w:rsid w:val="007A4D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3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0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4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7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9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7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8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4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04048\LOCALS~1\Temp\&#53596;&#54540;&#47551;%20&#51089;&#49457;%20&#54364;&#51456;%20&#50577;&#49885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3B7EE8C989F4014D8F473F11EA235336" ma:contentTypeVersion="1" ma:contentTypeDescription="새 문서를 만듭니다." ma:contentTypeScope="" ma:versionID="da507e76d2c73bb96d59657c92b25dbb">
  <xsd:schema xmlns:xsd="http://www.w3.org/2001/XMLSchema" xmlns:xs="http://www.w3.org/2001/XMLSchema" xmlns:p="http://schemas.microsoft.com/office/2006/metadata/properties" xmlns:ns2="2aae6fcb-43e3-4396-89be-baa0995eb0b9" targetNamespace="http://schemas.microsoft.com/office/2006/metadata/properties" ma:root="true" ma:fieldsID="aa1e80f6703332eeed5d82846e061462" ns2:_="">
    <xsd:import namespace="2aae6fcb-43e3-4396-89be-baa0995eb0b9"/>
    <xsd:element name="properties">
      <xsd:complexType>
        <xsd:sequence>
          <xsd:element name="documentManagement">
            <xsd:complexType>
              <xsd:all>
                <xsd:element ref="ns2:_xbb38__xc11c__xc124__xba85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e6fcb-43e3-4396-89be-baa0995eb0b9" elementFormDefault="qualified">
    <xsd:import namespace="http://schemas.microsoft.com/office/2006/documentManagement/types"/>
    <xsd:import namespace="http://schemas.microsoft.com/office/infopath/2007/PartnerControls"/>
    <xsd:element name="_xbb38__xc11c__xc124__xba85_" ma:index="8" nillable="true" ma:displayName="문서설명" ma:internalName="_xbb38__xc11c__xc124__xba85_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pc="http://schemas.microsoft.com/office/infopath/2007/PartnerControls" xmlns:xsi="http://www.w3.org/2001/XMLSchema-instance">
  <documentManagement>
    <_xbb38__xc11c__xc124__xba85_ xmlns="2aae6fcb-43e3-4396-89be-baa0995eb0b9">SOW(과업명세서) 표준 산출물</_xbb38__xc11c__xc124__xba85_>
  </documentManagement>
</p:properties>
</file>

<file path=customXml/item4.xml><?xml version="1.0" encoding="utf-8"?>
<LongProperties xmlns="http://schemas.microsoft.com/office/2006/metadata/longProperties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918A1-264D-4FD4-BF22-1D90E38C97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FB8444-5D8F-4C7E-AF79-1BB1E8EA12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ae6fcb-43e3-4396-89be-baa0995eb0b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53E2961-B61E-42AD-BEEA-3ED08081D258}">
  <ds:schemaRefs>
    <ds:schemaRef ds:uri="http://schemas.microsoft.com/office/2006/metadata/properties"/>
    <ds:schemaRef ds:uri="http://schemas.microsoft.com/office/infopath/2007/PartnerControls"/>
    <ds:schemaRef ds:uri="2aae6fcb-43e3-4396-89be-baa0995eb0b9"/>
  </ds:schemaRefs>
</ds:datastoreItem>
</file>

<file path=customXml/itemProps4.xml><?xml version="1.0" encoding="utf-8"?>
<ds:datastoreItem xmlns:ds="http://schemas.openxmlformats.org/officeDocument/2006/customXml" ds:itemID="{B5FE5C1B-2E34-4C01-A87C-B9C3C33D9595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9F2EBB97-4E9B-4424-8E1B-A8BD023DE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템플릿 작성 표준 양식.dot</Template>
  <TotalTime>260</TotalTime>
  <Pages>11</Pages>
  <Words>969</Words>
  <Characters>5527</Characters>
  <Application>Microsoft Office Word</Application>
  <DocSecurity>0</DocSecurity>
  <Lines>46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PM01_과업명세서(SOW)</vt:lpstr>
    </vt:vector>
  </TitlesOfParts>
  <Company>코비젼</Company>
  <LinksUpToDate>false</LinksUpToDate>
  <CharactersWithSpaces>6484</CharactersWithSpaces>
  <SharedDoc>false</SharedDoc>
  <HLinks>
    <vt:vector size="96" baseType="variant">
      <vt:variant>
        <vt:i4>1703991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_Toc391316419</vt:lpwstr>
      </vt:variant>
      <vt:variant>
        <vt:i4>1703991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_Toc391316418</vt:lpwstr>
      </vt:variant>
      <vt:variant>
        <vt:i4>1703991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_Toc391316417</vt:lpwstr>
      </vt:variant>
      <vt:variant>
        <vt:i4>1703991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_Toc391316416</vt:lpwstr>
      </vt:variant>
      <vt:variant>
        <vt:i4>1703991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_Toc391316415</vt:lpwstr>
      </vt:variant>
      <vt:variant>
        <vt:i4>1703991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_Toc391316414</vt:lpwstr>
      </vt:variant>
      <vt:variant>
        <vt:i4>1703991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_Toc391316413</vt:lpwstr>
      </vt:variant>
      <vt:variant>
        <vt:i4>1703991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_Toc391316412</vt:lpwstr>
      </vt:variant>
      <vt:variant>
        <vt:i4>1703991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_Toc391316411</vt:lpwstr>
      </vt:variant>
      <vt:variant>
        <vt:i4>1703991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_Toc391316410</vt:lpwstr>
      </vt:variant>
      <vt:variant>
        <vt:i4>1769527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_Toc391316409</vt:lpwstr>
      </vt:variant>
      <vt:variant>
        <vt:i4>1769527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_Toc391316408</vt:lpwstr>
      </vt:variant>
      <vt:variant>
        <vt:i4>1769527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_Toc391316407</vt:lpwstr>
      </vt:variant>
      <vt:variant>
        <vt:i4>1769527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_Toc391316406</vt:lpwstr>
      </vt:variant>
      <vt:variant>
        <vt:i4>1769527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_Toc391316405</vt:lpwstr>
      </vt:variant>
      <vt:variant>
        <vt:i4>1769527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_Toc391316404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PM01_과업명세서(SOW)</dc:title>
  <dc:subject>[고객사] Smart2 구축</dc:subject>
  <dc:creator>솔루션사업팀</dc:creator>
  <cp:keywords>V 2016-05-19</cp:keywords>
  <dc:description/>
  <cp:lastModifiedBy>강희은</cp:lastModifiedBy>
  <cp:revision>31</cp:revision>
  <cp:lastPrinted>2012-09-11T18:19:00Z</cp:lastPrinted>
  <dcterms:created xsi:type="dcterms:W3CDTF">2016-05-02T05:37:00Z</dcterms:created>
  <dcterms:modified xsi:type="dcterms:W3CDTF">2026-02-27T02:38:00Z</dcterms:modified>
  <cp:category>관리산출물</cp:category>
  <cp:version>표준Template 2.0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lpwstr>yyyy mm dd</vt:lpwstr>
  </property>
  <property fmtid="{D5CDD505-2E9C-101B-9397-08002B2CF9AE}" pid="3" name="Version">
    <vt:lpwstr>{1.x}</vt:lpwstr>
  </property>
  <property fmtid="{D5CDD505-2E9C-101B-9397-08002B2CF9AE}" pid="4" name="Document Number">
    <vt:lpwstr>{Doc Number}</vt:lpwstr>
  </property>
  <property fmtid="{D5CDD505-2E9C-101B-9397-08002B2CF9AE}" pid="5" name="Caveat Left">
    <vt:lpwstr>Company Restricted</vt:lpwstr>
  </property>
  <property fmtid="{D5CDD505-2E9C-101B-9397-08002B2CF9AE}" pid="6" name="Caveat Right">
    <vt:lpwstr>Uncontrolled copy if printed</vt:lpwstr>
  </property>
  <property fmtid="{D5CDD505-2E9C-101B-9397-08002B2CF9AE}" pid="7" name="Template Version">
    <vt:lpwstr>1.2</vt:lpwstr>
  </property>
  <property fmtid="{D5CDD505-2E9C-101B-9397-08002B2CF9AE}" pid="8" name="ContentTypeId">
    <vt:lpwstr>0x0101003B7EE8C989F4014D8F473F11EA235336</vt:lpwstr>
  </property>
</Properties>
</file>